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C5C162" w14:textId="77777777" w:rsidR="00E0713E" w:rsidRDefault="00E0713E" w:rsidP="00E0713E"/>
    <w:p w14:paraId="10001CCF" w14:textId="01EF1D72" w:rsidR="00A5422B" w:rsidRDefault="00A5422B" w:rsidP="00E0713E">
      <w:pPr>
        <w:pStyle w:val="Heading2"/>
      </w:pPr>
      <w:bookmarkStart w:id="0" w:name="_Toc202591116"/>
      <w:r>
        <w:t>Input and Result Data</w:t>
      </w:r>
      <w:bookmarkEnd w:id="0"/>
    </w:p>
    <w:p w14:paraId="6F5DF0E3" w14:textId="04D6E168" w:rsidR="00A5422B" w:rsidRDefault="00A5422B" w:rsidP="00A5422B">
      <w:r>
        <w:t>A request to a business application specifies the input data (parameters) to be processed by the business application. The business application then generates the result data. Both the input and result data can be either structured or opaque result data. Both of these are described in the following sections.</w:t>
      </w:r>
    </w:p>
    <w:p w14:paraId="4291F998" w14:textId="77777777" w:rsidR="00A5422B" w:rsidRDefault="00A5422B" w:rsidP="00A5422B"/>
    <w:p w14:paraId="75211980" w14:textId="4AEFF89F" w:rsidR="00A5422B" w:rsidRDefault="00A5422B" w:rsidP="00A5422B">
      <w:r>
        <w:t>In addition to the per-request input data a business application can define additional parameters that apply to all requests in the job. These are batch job parameters.</w:t>
      </w:r>
    </w:p>
    <w:p w14:paraId="4F431C78" w14:textId="4C113885" w:rsidR="00B72EDB" w:rsidRDefault="00C156E4" w:rsidP="009739AD">
      <w:pPr>
        <w:pStyle w:val="Heading1"/>
        <w:pageBreakBefore/>
        <w:ind w:left="431" w:hanging="431"/>
      </w:pPr>
      <w:bookmarkStart w:id="1" w:name="_Toc202591121"/>
      <w:r>
        <w:lastRenderedPageBreak/>
        <w:t>Java Example Application</w:t>
      </w:r>
      <w:bookmarkEnd w:id="1"/>
    </w:p>
    <w:p w14:paraId="3A7B7F38" w14:textId="794DCDE9" w:rsidR="00B10CF5" w:rsidRDefault="00B10CF5" w:rsidP="00B10CF5">
      <w:r>
        <w:t xml:space="preserve">The </w:t>
      </w:r>
      <w:r w:rsidR="009739AD">
        <w:t>section provides</w:t>
      </w:r>
      <w:r>
        <w:t xml:space="preserve"> an example of using the CPF to </w:t>
      </w:r>
      <w:r w:rsidR="009739AD">
        <w:t>create</w:t>
      </w:r>
      <w:r>
        <w:t xml:space="preserve"> a job containing</w:t>
      </w:r>
      <w:r w:rsidR="009739AD">
        <w:t xml:space="preserve"> a single request using</w:t>
      </w:r>
      <w:r>
        <w:t xml:space="preserve"> structured input data</w:t>
      </w:r>
      <w:r w:rsidR="009739AD">
        <w:t xml:space="preserve"> to the </w:t>
      </w:r>
      <w:r w:rsidR="009739AD" w:rsidRPr="009739AD">
        <w:rPr>
          <w:rStyle w:val="PlainTextChar"/>
        </w:rPr>
        <w:t>MapTileByTileId</w:t>
      </w:r>
      <w:r w:rsidR="009739AD">
        <w:t xml:space="preserve"> business application and retrieving the structured result file.</w:t>
      </w:r>
    </w:p>
    <w:p w14:paraId="5F25F4C0" w14:textId="77777777" w:rsidR="009739AD" w:rsidRDefault="009739AD" w:rsidP="00B10CF5"/>
    <w:p w14:paraId="20D05CE8" w14:textId="09A1D6CA" w:rsidR="009739AD" w:rsidRDefault="009739AD" w:rsidP="00B10CF5">
      <w:r>
        <w:t>The first step is to create a CpfClient instance to connect to the URL of the CPF web services using a consumer key and consumer secret.</w:t>
      </w:r>
    </w:p>
    <w:p w14:paraId="4A2F0A10" w14:textId="77777777" w:rsidR="009739AD" w:rsidRDefault="009739AD" w:rsidP="00B10CF5"/>
    <w:p w14:paraId="41DFCB11" w14:textId="77777777" w:rsidR="009739AD" w:rsidRDefault="009739AD" w:rsidP="009739AD">
      <w:pPr>
        <w:pStyle w:val="PlainText"/>
        <w:pBdr>
          <w:top w:val="single" w:sz="4" w:space="1" w:color="auto"/>
          <w:left w:val="single" w:sz="4" w:space="4" w:color="auto"/>
          <w:bottom w:val="single" w:sz="4" w:space="1" w:color="auto"/>
          <w:right w:val="single" w:sz="4" w:space="4" w:color="auto"/>
        </w:pBdr>
      </w:pPr>
      <w:r>
        <w:t xml:space="preserve">String webServiceUrl = </w:t>
      </w:r>
      <w:r w:rsidRPr="00B10CF5">
        <w:t>"</w:t>
      </w:r>
      <w:r w:rsidRPr="00B10CF5">
        <w:rPr>
          <w:b/>
        </w:rPr>
        <w:t>https://apps.gov.bc.ca/pub/cpf/ws/</w:t>
      </w:r>
      <w:r w:rsidRPr="00B10CF5">
        <w:t>"</w:t>
      </w:r>
      <w:r>
        <w:t>;</w:t>
      </w:r>
    </w:p>
    <w:p w14:paraId="417E258B" w14:textId="77777777" w:rsidR="009739AD" w:rsidRDefault="009739AD" w:rsidP="009739AD">
      <w:pPr>
        <w:pStyle w:val="PlainText"/>
        <w:pBdr>
          <w:top w:val="single" w:sz="4" w:space="1" w:color="auto"/>
          <w:left w:val="single" w:sz="4" w:space="4" w:color="auto"/>
          <w:bottom w:val="single" w:sz="4" w:space="1" w:color="auto"/>
          <w:right w:val="single" w:sz="4" w:space="4" w:color="auto"/>
        </w:pBdr>
      </w:pPr>
      <w:r>
        <w:t>String consumerKey = "...";</w:t>
      </w:r>
    </w:p>
    <w:p w14:paraId="1F73123A" w14:textId="77777777" w:rsidR="009739AD" w:rsidRDefault="009739AD" w:rsidP="009739AD">
      <w:pPr>
        <w:pStyle w:val="PlainText"/>
        <w:pBdr>
          <w:top w:val="single" w:sz="4" w:space="1" w:color="auto"/>
          <w:left w:val="single" w:sz="4" w:space="4" w:color="auto"/>
          <w:bottom w:val="single" w:sz="4" w:space="1" w:color="auto"/>
          <w:right w:val="single" w:sz="4" w:space="4" w:color="auto"/>
        </w:pBdr>
      </w:pPr>
      <w:r>
        <w:t>String consumerSecret = "...";</w:t>
      </w:r>
    </w:p>
    <w:p w14:paraId="1C8EEE8C" w14:textId="77777777" w:rsidR="009739AD" w:rsidRDefault="009739AD" w:rsidP="009739AD">
      <w:pPr>
        <w:pStyle w:val="PlainText"/>
        <w:pBdr>
          <w:top w:val="single" w:sz="4" w:space="1" w:color="auto"/>
          <w:left w:val="single" w:sz="4" w:space="4" w:color="auto"/>
          <w:bottom w:val="single" w:sz="4" w:space="1" w:color="auto"/>
          <w:right w:val="single" w:sz="4" w:space="4" w:color="auto"/>
        </w:pBdr>
      </w:pPr>
      <w:r w:rsidRPr="00B10CF5">
        <w:t xml:space="preserve">CpfClient client = </w:t>
      </w:r>
      <w:r w:rsidRPr="00B10CF5">
        <w:rPr>
          <w:bCs/>
        </w:rPr>
        <w:t>new</w:t>
      </w:r>
      <w:r w:rsidRPr="00B10CF5">
        <w:t xml:space="preserve"> CpfClient(</w:t>
      </w:r>
      <w:r>
        <w:t>webServiceUrl</w:t>
      </w:r>
      <w:r w:rsidRPr="00B10CF5">
        <w:t xml:space="preserve">, </w:t>
      </w:r>
      <w:r>
        <w:t>consumerKey,</w:t>
      </w:r>
      <w:r w:rsidRPr="00B10CF5">
        <w:t xml:space="preserve"> </w:t>
      </w:r>
      <w:r>
        <w:t>consumerSecret</w:t>
      </w:r>
      <w:r w:rsidRPr="00B10CF5">
        <w:t>);</w:t>
      </w:r>
    </w:p>
    <w:p w14:paraId="7E9D4F78" w14:textId="77777777" w:rsidR="009739AD" w:rsidRDefault="009739AD" w:rsidP="009739AD"/>
    <w:p w14:paraId="20B9C818" w14:textId="710CAE75" w:rsidR="009739AD" w:rsidRDefault="009739AD" w:rsidP="009739AD">
      <w:r>
        <w:t>Then the getBusinessApplicationsNames method is called to check that the business application exists. The getBusinessApplicationVersions is called to get the version number of the most recent version.</w:t>
      </w:r>
    </w:p>
    <w:p w14:paraId="123E09DA" w14:textId="77777777" w:rsidR="009739AD" w:rsidRDefault="009739AD" w:rsidP="009739AD"/>
    <w:p w14:paraId="7E9F34CB"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rsidRPr="00B10CF5">
        <w:t>String appName = "</w:t>
      </w:r>
      <w:r w:rsidRPr="00B10CF5">
        <w:rPr>
          <w:b/>
        </w:rPr>
        <w:t>MapTileByTileId</w:t>
      </w:r>
      <w:r w:rsidRPr="00B10CF5">
        <w:t>";</w:t>
      </w:r>
    </w:p>
    <w:p w14:paraId="3CB94456"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rsidRPr="00B10CF5">
        <w:t>List&lt;String&gt; appNames = client.getBusinessApplicationNames();</w:t>
      </w:r>
    </w:p>
    <w:p w14:paraId="2A7F62FF"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rsidRPr="00B10CF5">
        <w:rPr>
          <w:bCs/>
        </w:rPr>
        <w:t>if</w:t>
      </w:r>
      <w:r w:rsidRPr="00B10CF5">
        <w:t xml:space="preserve"> (appNames.contains(appName)) {</w:t>
      </w:r>
    </w:p>
    <w:p w14:paraId="74059C9C"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rsidRPr="00B10CF5">
        <w:t xml:space="preserve">  List&lt;String&gt; versions = client.getBusinessApplicationVersions(appName);</w:t>
      </w:r>
    </w:p>
    <w:p w14:paraId="165613EC" w14:textId="77777777" w:rsidR="009739AD" w:rsidRDefault="009739AD" w:rsidP="009739AD">
      <w:pPr>
        <w:pStyle w:val="PlainText"/>
        <w:pBdr>
          <w:top w:val="single" w:sz="4" w:space="1" w:color="auto"/>
          <w:left w:val="single" w:sz="4" w:space="4" w:color="auto"/>
          <w:bottom w:val="single" w:sz="4" w:space="1" w:color="auto"/>
          <w:right w:val="single" w:sz="4" w:space="4" w:color="auto"/>
        </w:pBdr>
      </w:pPr>
      <w:r w:rsidRPr="00B10CF5">
        <w:t xml:space="preserve">  String version = versions.get(0);</w:t>
      </w:r>
    </w:p>
    <w:p w14:paraId="43150E37" w14:textId="19CF2881"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t xml:space="preserve">   :</w:t>
      </w:r>
    </w:p>
    <w:p w14:paraId="2695E332"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rsidRPr="00B10CF5">
        <w:t xml:space="preserve">} </w:t>
      </w:r>
      <w:r w:rsidRPr="00B10CF5">
        <w:rPr>
          <w:bCs/>
        </w:rPr>
        <w:t>else</w:t>
      </w:r>
      <w:r w:rsidRPr="00B10CF5">
        <w:t xml:space="preserve"> {</w:t>
      </w:r>
    </w:p>
    <w:p w14:paraId="5F39C0EA"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rsidRPr="00B10CF5">
        <w:t xml:space="preserve">  </w:t>
      </w:r>
      <w:r w:rsidRPr="00B10CF5">
        <w:rPr>
          <w:bCs/>
        </w:rPr>
        <w:t>throw</w:t>
      </w:r>
      <w:r w:rsidRPr="00B10CF5">
        <w:t xml:space="preserve"> </w:t>
      </w:r>
      <w:r w:rsidRPr="00B10CF5">
        <w:rPr>
          <w:bCs/>
        </w:rPr>
        <w:t>new</w:t>
      </w:r>
      <w:r w:rsidRPr="00B10CF5">
        <w:t xml:space="preserve"> IllegalArgumentException("Business Application Not Found");</w:t>
      </w:r>
    </w:p>
    <w:p w14:paraId="45AAC359"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rsidRPr="00B10CF5">
        <w:t>}</w:t>
      </w:r>
    </w:p>
    <w:p w14:paraId="73FEAFC4" w14:textId="77777777" w:rsidR="009739AD" w:rsidRDefault="009739AD" w:rsidP="009739AD"/>
    <w:p w14:paraId="0E8DBC89" w14:textId="38B219BC" w:rsidR="009739AD" w:rsidRDefault="009739AD" w:rsidP="009739AD">
      <w:r>
        <w:t>The job and request parameters for a single request can be specified in a single map.</w:t>
      </w:r>
    </w:p>
    <w:p w14:paraId="38E15CCE" w14:textId="77777777" w:rsidR="009739AD" w:rsidRDefault="009739AD" w:rsidP="009739AD"/>
    <w:p w14:paraId="5FE3CA57"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rsidRPr="00B10CF5">
        <w:t xml:space="preserve">  Map&lt;String, Object&gt; parameters = </w:t>
      </w:r>
      <w:r w:rsidRPr="00B10CF5">
        <w:rPr>
          <w:bCs/>
        </w:rPr>
        <w:t>new</w:t>
      </w:r>
      <w:r w:rsidRPr="00B10CF5">
        <w:t xml:space="preserve"> LinkedHashMap&lt;String, Object&gt;();</w:t>
      </w:r>
    </w:p>
    <w:p w14:paraId="40D658ED"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rsidRPr="00B10CF5">
        <w:t xml:space="preserve">  parameters.put("</w:t>
      </w:r>
      <w:r w:rsidRPr="00B10CF5">
        <w:rPr>
          <w:b/>
        </w:rPr>
        <w:t>mapGridName</w:t>
      </w:r>
      <w:r w:rsidRPr="00B10CF5">
        <w:t>", "</w:t>
      </w:r>
      <w:r w:rsidRPr="00B10CF5">
        <w:rPr>
          <w:b/>
        </w:rPr>
        <w:t>BCGS 1:20 000</w:t>
      </w:r>
      <w:r w:rsidRPr="00B10CF5">
        <w:t>");</w:t>
      </w:r>
    </w:p>
    <w:p w14:paraId="7A1E5675"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rsidRPr="00B10CF5">
        <w:t xml:space="preserve">  parameters.put("</w:t>
      </w:r>
      <w:r w:rsidRPr="00B10CF5">
        <w:rPr>
          <w:b/>
        </w:rPr>
        <w:t>mapTileId</w:t>
      </w:r>
      <w:r w:rsidRPr="00B10CF5">
        <w:t>", "</w:t>
      </w:r>
      <w:r w:rsidRPr="00B10CF5">
        <w:rPr>
          <w:b/>
        </w:rPr>
        <w:t>92g025</w:t>
      </w:r>
      <w:r w:rsidRPr="00B10CF5">
        <w:t>");</w:t>
      </w:r>
    </w:p>
    <w:p w14:paraId="0CA9F81A" w14:textId="77777777" w:rsidR="009739AD" w:rsidRDefault="009739AD" w:rsidP="009739AD"/>
    <w:p w14:paraId="23922567" w14:textId="3F954709" w:rsidR="009739AD" w:rsidRDefault="009739AD" w:rsidP="009739AD">
      <w:r>
        <w:t xml:space="preserve">The job can be created using the </w:t>
      </w:r>
      <w:r w:rsidRPr="00B10CF5">
        <w:t>createJobWithStructuredSingleRequest</w:t>
      </w:r>
      <w:r>
        <w:t xml:space="preserve"> method, which returns the URL to the job status page. There are other methods for creating jobs with opaque data and with multiple requests. These are described in the web service API section.</w:t>
      </w:r>
    </w:p>
    <w:p w14:paraId="4CF3C9E5" w14:textId="77777777" w:rsidR="009739AD" w:rsidRDefault="009739AD" w:rsidP="009739AD"/>
    <w:p w14:paraId="6F151B9E" w14:textId="77777777" w:rsidR="009739AD" w:rsidRDefault="009739AD" w:rsidP="009739AD">
      <w:pPr>
        <w:pStyle w:val="PlainText"/>
        <w:pBdr>
          <w:top w:val="single" w:sz="4" w:space="1" w:color="auto"/>
          <w:left w:val="single" w:sz="4" w:space="4" w:color="auto"/>
          <w:bottom w:val="single" w:sz="4" w:space="1" w:color="auto"/>
          <w:right w:val="single" w:sz="4" w:space="4" w:color="auto"/>
        </w:pBdr>
      </w:pPr>
      <w:r w:rsidRPr="00B10CF5">
        <w:t xml:space="preserve">  String jobUrl = client.createJobWithStructuredSingleRequest(</w:t>
      </w:r>
    </w:p>
    <w:p w14:paraId="17D17AA8"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t xml:space="preserve">    </w:t>
      </w:r>
      <w:r w:rsidRPr="00B10CF5">
        <w:t>appName,</w:t>
      </w:r>
    </w:p>
    <w:p w14:paraId="5A5B350E" w14:textId="77777777" w:rsidR="009739AD" w:rsidRDefault="009739AD" w:rsidP="009739AD">
      <w:pPr>
        <w:pStyle w:val="PlainText"/>
        <w:pBdr>
          <w:top w:val="single" w:sz="4" w:space="1" w:color="auto"/>
          <w:left w:val="single" w:sz="4" w:space="4" w:color="auto"/>
          <w:bottom w:val="single" w:sz="4" w:space="1" w:color="auto"/>
          <w:right w:val="single" w:sz="4" w:space="4" w:color="auto"/>
        </w:pBdr>
      </w:pPr>
      <w:r>
        <w:t xml:space="preserve">    version,</w:t>
      </w:r>
    </w:p>
    <w:p w14:paraId="780F3280" w14:textId="77777777" w:rsidR="009739AD" w:rsidRDefault="009739AD" w:rsidP="009739AD">
      <w:pPr>
        <w:pStyle w:val="PlainText"/>
        <w:pBdr>
          <w:top w:val="single" w:sz="4" w:space="1" w:color="auto"/>
          <w:left w:val="single" w:sz="4" w:space="4" w:color="auto"/>
          <w:bottom w:val="single" w:sz="4" w:space="1" w:color="auto"/>
          <w:right w:val="single" w:sz="4" w:space="4" w:color="auto"/>
        </w:pBdr>
      </w:pPr>
      <w:r>
        <w:t xml:space="preserve">    </w:t>
      </w:r>
      <w:r w:rsidRPr="00B10CF5">
        <w:t>parameter</w:t>
      </w:r>
      <w:r>
        <w:t>s,</w:t>
      </w:r>
    </w:p>
    <w:p w14:paraId="7A113F39" w14:textId="77777777" w:rsidR="009739AD" w:rsidRDefault="009739AD" w:rsidP="009739AD">
      <w:pPr>
        <w:pStyle w:val="PlainText"/>
        <w:pBdr>
          <w:top w:val="single" w:sz="4" w:space="1" w:color="auto"/>
          <w:left w:val="single" w:sz="4" w:space="4" w:color="auto"/>
          <w:bottom w:val="single" w:sz="4" w:space="1" w:color="auto"/>
          <w:right w:val="single" w:sz="4" w:space="4" w:color="auto"/>
        </w:pBdr>
      </w:pPr>
      <w:r>
        <w:t xml:space="preserve">    </w:t>
      </w:r>
      <w:r w:rsidRPr="00B10CF5">
        <w:t>"application/json"</w:t>
      </w:r>
    </w:p>
    <w:p w14:paraId="02B36F1D"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t xml:space="preserve">  </w:t>
      </w:r>
      <w:r w:rsidRPr="00B10CF5">
        <w:t>);</w:t>
      </w:r>
    </w:p>
    <w:p w14:paraId="6F9FC7B2" w14:textId="77777777" w:rsidR="009739AD" w:rsidRDefault="009739AD" w:rsidP="009739AD"/>
    <w:p w14:paraId="6BB1D92E" w14:textId="1B740211" w:rsidR="009739AD" w:rsidRDefault="009739AD" w:rsidP="009739AD">
      <w:pPr>
        <w:keepNext/>
      </w:pPr>
      <w:r>
        <w:t xml:space="preserve">The </w:t>
      </w:r>
      <w:r w:rsidRPr="00B10CF5">
        <w:t>getJobStructuredResults</w:t>
      </w:r>
      <w:r>
        <w:t xml:space="preserve"> methods can be used to get the structured result file and return a reader to read each result as a Map. The second parameter is a timeout to wait for the results to be </w:t>
      </w:r>
    </w:p>
    <w:p w14:paraId="5CD2ECE0" w14:textId="20E5B844" w:rsidR="009739AD" w:rsidRDefault="009739AD" w:rsidP="009739AD">
      <w:pPr>
        <w:keepNext/>
      </w:pPr>
      <w:r>
        <w:t xml:space="preserve"> </w:t>
      </w:r>
    </w:p>
    <w:p w14:paraId="5F1B5BF0" w14:textId="77777777" w:rsidR="009739AD" w:rsidRPr="00B10CF5" w:rsidRDefault="009739AD" w:rsidP="009739AD">
      <w:pPr>
        <w:pStyle w:val="PlainText"/>
        <w:keepNext/>
        <w:pBdr>
          <w:top w:val="single" w:sz="4" w:space="1" w:color="auto"/>
          <w:left w:val="single" w:sz="4" w:space="4" w:color="auto"/>
          <w:bottom w:val="single" w:sz="4" w:space="1" w:color="auto"/>
          <w:right w:val="single" w:sz="4" w:space="4" w:color="auto"/>
        </w:pBdr>
      </w:pPr>
      <w:r w:rsidRPr="00B10CF5">
        <w:t xml:space="preserve">  Reader&lt;Map&lt;String, Object&gt;&gt; results = client.getJobStructuredResults(</w:t>
      </w:r>
    </w:p>
    <w:p w14:paraId="37A2ED4A" w14:textId="77777777" w:rsidR="009739AD" w:rsidRDefault="009739AD" w:rsidP="009739AD">
      <w:pPr>
        <w:pStyle w:val="PlainText"/>
        <w:keepNext/>
        <w:pBdr>
          <w:top w:val="single" w:sz="4" w:space="1" w:color="auto"/>
          <w:left w:val="single" w:sz="4" w:space="4" w:color="auto"/>
          <w:bottom w:val="single" w:sz="4" w:space="1" w:color="auto"/>
          <w:right w:val="single" w:sz="4" w:space="4" w:color="auto"/>
        </w:pBdr>
      </w:pPr>
      <w:r>
        <w:t xml:space="preserve">    jobUrl,</w:t>
      </w:r>
    </w:p>
    <w:p w14:paraId="00760754" w14:textId="77777777" w:rsidR="009739AD" w:rsidRDefault="009739AD" w:rsidP="009739AD">
      <w:pPr>
        <w:pStyle w:val="PlainText"/>
        <w:keepNext/>
        <w:pBdr>
          <w:top w:val="single" w:sz="4" w:space="1" w:color="auto"/>
          <w:left w:val="single" w:sz="4" w:space="4" w:color="auto"/>
          <w:bottom w:val="single" w:sz="4" w:space="1" w:color="auto"/>
          <w:right w:val="single" w:sz="4" w:space="4" w:color="auto"/>
        </w:pBdr>
      </w:pPr>
      <w:r>
        <w:t xml:space="preserve">    </w:t>
      </w:r>
      <w:r w:rsidRPr="00B10CF5">
        <w:t>100000</w:t>
      </w:r>
    </w:p>
    <w:p w14:paraId="4B03D404" w14:textId="77777777" w:rsidR="009739AD" w:rsidRDefault="009739AD" w:rsidP="009739AD">
      <w:pPr>
        <w:pStyle w:val="PlainText"/>
        <w:keepNext/>
        <w:pBdr>
          <w:top w:val="single" w:sz="4" w:space="1" w:color="auto"/>
          <w:left w:val="single" w:sz="4" w:space="4" w:color="auto"/>
          <w:bottom w:val="single" w:sz="4" w:space="1" w:color="auto"/>
          <w:right w:val="single" w:sz="4" w:space="4" w:color="auto"/>
        </w:pBdr>
      </w:pPr>
      <w:r>
        <w:t xml:space="preserve">  </w:t>
      </w:r>
      <w:r w:rsidRPr="00B10CF5">
        <w:t>);</w:t>
      </w:r>
    </w:p>
    <w:p w14:paraId="2D944D64" w14:textId="4CC512BF" w:rsidR="009739AD" w:rsidRPr="00B10CF5" w:rsidRDefault="009739AD" w:rsidP="009739AD">
      <w:pPr>
        <w:pStyle w:val="PlainText"/>
        <w:keepNext/>
        <w:pBdr>
          <w:top w:val="single" w:sz="4" w:space="1" w:color="auto"/>
          <w:left w:val="single" w:sz="4" w:space="4" w:color="auto"/>
          <w:bottom w:val="single" w:sz="4" w:space="1" w:color="auto"/>
          <w:right w:val="single" w:sz="4" w:space="4" w:color="auto"/>
        </w:pBdr>
      </w:pPr>
      <w:r>
        <w:t xml:space="preserve">  try {</w:t>
      </w:r>
    </w:p>
    <w:p w14:paraId="6CE987A0" w14:textId="3F6CF4B1" w:rsidR="009739AD" w:rsidRPr="00B10CF5" w:rsidRDefault="009739AD" w:rsidP="009739AD">
      <w:pPr>
        <w:pStyle w:val="PlainText"/>
        <w:keepNext/>
        <w:pBdr>
          <w:top w:val="single" w:sz="4" w:space="1" w:color="auto"/>
          <w:left w:val="single" w:sz="4" w:space="4" w:color="auto"/>
          <w:bottom w:val="single" w:sz="4" w:space="1" w:color="auto"/>
          <w:right w:val="single" w:sz="4" w:space="4" w:color="auto"/>
        </w:pBdr>
      </w:pPr>
      <w:r w:rsidRPr="00B10CF5">
        <w:t xml:space="preserve">  </w:t>
      </w:r>
      <w:r>
        <w:t xml:space="preserve">  </w:t>
      </w:r>
      <w:r w:rsidRPr="00B10CF5">
        <w:rPr>
          <w:bCs/>
        </w:rPr>
        <w:t>for</w:t>
      </w:r>
      <w:r w:rsidRPr="00B10CF5">
        <w:t xml:space="preserve"> (Map&lt;String, Object&gt; result : results) {</w:t>
      </w:r>
    </w:p>
    <w:p w14:paraId="5604F930" w14:textId="51F3F2D5" w:rsidR="009739AD" w:rsidRPr="00B10CF5" w:rsidRDefault="009739AD" w:rsidP="009739AD">
      <w:pPr>
        <w:pStyle w:val="PlainText"/>
        <w:keepNext/>
        <w:pBdr>
          <w:top w:val="single" w:sz="4" w:space="1" w:color="auto"/>
          <w:left w:val="single" w:sz="4" w:space="4" w:color="auto"/>
          <w:bottom w:val="single" w:sz="4" w:space="1" w:color="auto"/>
          <w:right w:val="single" w:sz="4" w:space="4" w:color="auto"/>
        </w:pBdr>
      </w:pPr>
      <w:r w:rsidRPr="00B10CF5">
        <w:t xml:space="preserve">    </w:t>
      </w:r>
      <w:r>
        <w:t xml:space="preserve">  </w:t>
      </w:r>
      <w:r w:rsidRPr="00B10CF5">
        <w:t>System.</w:t>
      </w:r>
      <w:r w:rsidRPr="00B10CF5">
        <w:rPr>
          <w:i/>
          <w:iCs/>
        </w:rPr>
        <w:t>out</w:t>
      </w:r>
      <w:r w:rsidRPr="00B10CF5">
        <w:t>.println(result.get("</w:t>
      </w:r>
      <w:r w:rsidRPr="00B10CF5">
        <w:rPr>
          <w:b/>
        </w:rPr>
        <w:t>mapTileBoundary</w:t>
      </w:r>
      <w:r w:rsidRPr="00B10CF5">
        <w:t>"));</w:t>
      </w:r>
    </w:p>
    <w:p w14:paraId="17D88E37" w14:textId="16B7A8A1" w:rsidR="009739AD" w:rsidRDefault="009739AD" w:rsidP="009739AD">
      <w:pPr>
        <w:pStyle w:val="PlainText"/>
        <w:keepNext/>
        <w:pBdr>
          <w:top w:val="single" w:sz="4" w:space="1" w:color="auto"/>
          <w:left w:val="single" w:sz="4" w:space="4" w:color="auto"/>
          <w:bottom w:val="single" w:sz="4" w:space="1" w:color="auto"/>
          <w:right w:val="single" w:sz="4" w:space="4" w:color="auto"/>
        </w:pBdr>
      </w:pPr>
      <w:r w:rsidRPr="00B10CF5">
        <w:t xml:space="preserve">  </w:t>
      </w:r>
      <w:r>
        <w:t xml:space="preserve">  </w:t>
      </w:r>
      <w:r w:rsidRPr="00B10CF5">
        <w:t>}</w:t>
      </w:r>
    </w:p>
    <w:p w14:paraId="1ECCD466" w14:textId="3193D5DA" w:rsidR="009739AD" w:rsidRDefault="009739AD" w:rsidP="009739AD">
      <w:pPr>
        <w:pStyle w:val="PlainText"/>
        <w:keepNext/>
        <w:pBdr>
          <w:top w:val="single" w:sz="4" w:space="1" w:color="auto"/>
          <w:left w:val="single" w:sz="4" w:space="4" w:color="auto"/>
          <w:bottom w:val="single" w:sz="4" w:space="1" w:color="auto"/>
          <w:right w:val="single" w:sz="4" w:space="4" w:color="auto"/>
        </w:pBdr>
      </w:pPr>
      <w:r>
        <w:t xml:space="preserve">  } finally {</w:t>
      </w:r>
    </w:p>
    <w:p w14:paraId="32FD1177" w14:textId="36FF4C15" w:rsidR="009739AD" w:rsidRDefault="009739AD" w:rsidP="009739AD">
      <w:pPr>
        <w:pStyle w:val="PlainText"/>
        <w:keepNext/>
        <w:pBdr>
          <w:top w:val="single" w:sz="4" w:space="1" w:color="auto"/>
          <w:left w:val="single" w:sz="4" w:space="4" w:color="auto"/>
          <w:bottom w:val="single" w:sz="4" w:space="1" w:color="auto"/>
          <w:right w:val="single" w:sz="4" w:space="4" w:color="auto"/>
        </w:pBdr>
      </w:pPr>
      <w:r>
        <w:t xml:space="preserve">    reader.close();</w:t>
      </w:r>
    </w:p>
    <w:p w14:paraId="0F7FDAF3" w14:textId="7B16971E"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t xml:space="preserve">  }</w:t>
      </w:r>
    </w:p>
    <w:p w14:paraId="5FBCF817" w14:textId="77777777" w:rsidR="009739AD" w:rsidRDefault="009739AD" w:rsidP="009739AD"/>
    <w:p w14:paraId="0C37F07D" w14:textId="348A2C23" w:rsidR="009739AD" w:rsidRDefault="009739AD" w:rsidP="009739AD">
      <w:r>
        <w:t xml:space="preserve">The batch job status page can be obtained using the </w:t>
      </w:r>
      <w:r w:rsidRPr="00B10CF5">
        <w:t>getJobStatus</w:t>
      </w:r>
      <w:r>
        <w:t xml:space="preserve"> method. </w:t>
      </w:r>
    </w:p>
    <w:p w14:paraId="5911B5F6" w14:textId="77777777" w:rsidR="009739AD" w:rsidRDefault="009739AD" w:rsidP="009739AD"/>
    <w:p w14:paraId="1CA79F49"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rsidRPr="00B10CF5">
        <w:t xml:space="preserve">  Map&lt;String, Object&gt; jobStatus = client.getJobStatus(jobUrl);</w:t>
      </w:r>
    </w:p>
    <w:p w14:paraId="65967AB3" w14:textId="77777777" w:rsidR="009739AD" w:rsidRPr="00B10CF5" w:rsidRDefault="009739AD" w:rsidP="009739AD">
      <w:pPr>
        <w:pStyle w:val="PlainText"/>
        <w:pBdr>
          <w:top w:val="single" w:sz="4" w:space="1" w:color="auto"/>
          <w:left w:val="single" w:sz="4" w:space="4" w:color="auto"/>
          <w:bottom w:val="single" w:sz="4" w:space="1" w:color="auto"/>
          <w:right w:val="single" w:sz="4" w:space="4" w:color="auto"/>
        </w:pBdr>
      </w:pPr>
      <w:r w:rsidRPr="00B10CF5">
        <w:t xml:space="preserve">  System.</w:t>
      </w:r>
      <w:r w:rsidRPr="00B10CF5">
        <w:rPr>
          <w:i/>
          <w:iCs/>
        </w:rPr>
        <w:t>out</w:t>
      </w:r>
      <w:r w:rsidRPr="00B10CF5">
        <w:t>.println(jobStatus.get("numCompletedRequests"));</w:t>
      </w:r>
    </w:p>
    <w:p w14:paraId="031B1ACD" w14:textId="77777777" w:rsidR="009739AD" w:rsidRDefault="009739AD" w:rsidP="00B10CF5"/>
    <w:p w14:paraId="4C800FAE" w14:textId="0D1677DA" w:rsidR="009739AD" w:rsidRDefault="009739AD" w:rsidP="009739AD">
      <w:pPr>
        <w:keepNext/>
      </w:pPr>
      <w:r>
        <w:t>The following shows the full code for the example application.</w:t>
      </w:r>
    </w:p>
    <w:p w14:paraId="67E66751" w14:textId="77777777" w:rsidR="009739AD" w:rsidRDefault="009739AD" w:rsidP="009739AD">
      <w:pPr>
        <w:keepNext/>
      </w:pPr>
    </w:p>
    <w:p w14:paraId="10B7D816" w14:textId="147F69D7" w:rsidR="00B10CF5" w:rsidRDefault="00B10CF5" w:rsidP="009739AD">
      <w:pPr>
        <w:pStyle w:val="PlainText"/>
        <w:keepNext/>
        <w:pBdr>
          <w:top w:val="single" w:sz="4" w:space="1" w:color="auto"/>
          <w:left w:val="single" w:sz="4" w:space="4" w:color="auto"/>
          <w:bottom w:val="single" w:sz="4" w:space="1" w:color="auto"/>
          <w:right w:val="single" w:sz="4" w:space="4" w:color="auto"/>
        </w:pBdr>
      </w:pPr>
      <w:r>
        <w:t xml:space="preserve">String webServiceUrl = </w:t>
      </w:r>
      <w:r w:rsidRPr="00B10CF5">
        <w:t>"</w:t>
      </w:r>
      <w:r w:rsidRPr="00B10CF5">
        <w:rPr>
          <w:b/>
        </w:rPr>
        <w:t>https://apps.gov.bc.ca/pub/cpf/ws/</w:t>
      </w:r>
      <w:r w:rsidRPr="00B10CF5">
        <w:t>"</w:t>
      </w:r>
      <w:r>
        <w:t>;</w:t>
      </w:r>
    </w:p>
    <w:p w14:paraId="69A7790A" w14:textId="3CD7FC0C" w:rsidR="00B10CF5" w:rsidRDefault="00B10CF5" w:rsidP="009739AD">
      <w:pPr>
        <w:pStyle w:val="PlainText"/>
        <w:keepNext/>
        <w:pBdr>
          <w:top w:val="single" w:sz="4" w:space="1" w:color="auto"/>
          <w:left w:val="single" w:sz="4" w:space="4" w:color="auto"/>
          <w:bottom w:val="single" w:sz="4" w:space="1" w:color="auto"/>
          <w:right w:val="single" w:sz="4" w:space="4" w:color="auto"/>
        </w:pBdr>
      </w:pPr>
      <w:r>
        <w:t>String consumerKey = "...";</w:t>
      </w:r>
    </w:p>
    <w:p w14:paraId="58DB6B3E" w14:textId="5C498D93" w:rsidR="00B10CF5" w:rsidRDefault="00B10CF5" w:rsidP="009739AD">
      <w:pPr>
        <w:pStyle w:val="PlainText"/>
        <w:keepNext/>
        <w:pBdr>
          <w:top w:val="single" w:sz="4" w:space="1" w:color="auto"/>
          <w:left w:val="single" w:sz="4" w:space="4" w:color="auto"/>
          <w:bottom w:val="single" w:sz="4" w:space="1" w:color="auto"/>
          <w:right w:val="single" w:sz="4" w:space="4" w:color="auto"/>
        </w:pBdr>
      </w:pPr>
      <w:r>
        <w:t>String consumerSecret = "...";</w:t>
      </w:r>
    </w:p>
    <w:p w14:paraId="5F0C41A7" w14:textId="76BDAB5C" w:rsid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CpfClient client = </w:t>
      </w:r>
      <w:r w:rsidRPr="00B10CF5">
        <w:rPr>
          <w:bCs/>
        </w:rPr>
        <w:t>new</w:t>
      </w:r>
      <w:r w:rsidRPr="00B10CF5">
        <w:t xml:space="preserve"> CpfClient(</w:t>
      </w:r>
      <w:r>
        <w:t>webServiceUrl</w:t>
      </w:r>
      <w:r w:rsidRPr="00B10CF5">
        <w:t xml:space="preserve">, </w:t>
      </w:r>
      <w:r>
        <w:t>consumerKey,</w:t>
      </w:r>
      <w:r w:rsidRPr="00B10CF5">
        <w:t xml:space="preserve"> </w:t>
      </w:r>
      <w:r>
        <w:t>consumerSecret</w:t>
      </w:r>
      <w:r w:rsidRPr="00B10CF5">
        <w:t>);</w:t>
      </w:r>
    </w:p>
    <w:p w14:paraId="6DACFF70" w14:textId="77777777" w:rsidR="009739AD" w:rsidRPr="00B10CF5" w:rsidRDefault="009739AD" w:rsidP="009739AD">
      <w:pPr>
        <w:pStyle w:val="PlainText"/>
        <w:keepNext/>
        <w:pBdr>
          <w:top w:val="single" w:sz="4" w:space="1" w:color="auto"/>
          <w:left w:val="single" w:sz="4" w:space="4" w:color="auto"/>
          <w:bottom w:val="single" w:sz="4" w:space="1" w:color="auto"/>
          <w:right w:val="single" w:sz="4" w:space="4" w:color="auto"/>
        </w:pBdr>
      </w:pPr>
    </w:p>
    <w:p w14:paraId="743F9688" w14:textId="53C9BA8E"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String appName = "</w:t>
      </w:r>
      <w:r w:rsidRPr="00B10CF5">
        <w:rPr>
          <w:b/>
        </w:rPr>
        <w:t>MapTileByTileId</w:t>
      </w:r>
      <w:r w:rsidRPr="00B10CF5">
        <w:t>";</w:t>
      </w:r>
    </w:p>
    <w:p w14:paraId="467ECAB4" w14:textId="7D06CA80"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List&lt;String&gt; appNames = client.getBusinessApplicationNames();</w:t>
      </w:r>
    </w:p>
    <w:p w14:paraId="0933396E" w14:textId="4B0B3C94"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rPr>
          <w:bCs/>
        </w:rPr>
        <w:t>if</w:t>
      </w:r>
      <w:r w:rsidRPr="00B10CF5">
        <w:t xml:space="preserve"> (appNames.contains(appName)) {</w:t>
      </w:r>
    </w:p>
    <w:p w14:paraId="0D2EE2DE" w14:textId="091FDC13"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List&lt;String&gt; versions = client.getBusinessApplicationVersions(appName);</w:t>
      </w:r>
    </w:p>
    <w:p w14:paraId="5AC21113" w14:textId="264A845E"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String version = versions.get(0);</w:t>
      </w:r>
    </w:p>
    <w:p w14:paraId="6215E91B" w14:textId="13C4DE39"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w:t>
      </w:r>
    </w:p>
    <w:p w14:paraId="7D9C9D87" w14:textId="028DDC8B"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Map&lt;String, Object&gt; parameters = </w:t>
      </w:r>
      <w:r w:rsidRPr="00B10CF5">
        <w:rPr>
          <w:bCs/>
        </w:rPr>
        <w:t>new</w:t>
      </w:r>
      <w:r w:rsidRPr="00B10CF5">
        <w:t xml:space="preserve"> LinkedHashMap&lt;String, Object&gt;();</w:t>
      </w:r>
    </w:p>
    <w:p w14:paraId="7C543362" w14:textId="17527DF1"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parameters.put("</w:t>
      </w:r>
      <w:r w:rsidRPr="00B10CF5">
        <w:rPr>
          <w:b/>
        </w:rPr>
        <w:t>mapGridName</w:t>
      </w:r>
      <w:r w:rsidRPr="00B10CF5">
        <w:t>", "</w:t>
      </w:r>
      <w:r w:rsidRPr="00B10CF5">
        <w:rPr>
          <w:b/>
        </w:rPr>
        <w:t>BCGS 1:20 000</w:t>
      </w:r>
      <w:r w:rsidRPr="00B10CF5">
        <w:t>");</w:t>
      </w:r>
    </w:p>
    <w:p w14:paraId="454433CF" w14:textId="52B637EE"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parameters.put("</w:t>
      </w:r>
      <w:r w:rsidRPr="00B10CF5">
        <w:rPr>
          <w:b/>
        </w:rPr>
        <w:t>mapTileId</w:t>
      </w:r>
      <w:r w:rsidRPr="00B10CF5">
        <w:t>", "</w:t>
      </w:r>
      <w:r w:rsidRPr="00B10CF5">
        <w:rPr>
          <w:b/>
        </w:rPr>
        <w:t>92g025</w:t>
      </w:r>
      <w:r w:rsidRPr="00B10CF5">
        <w:t>");</w:t>
      </w:r>
    </w:p>
    <w:p w14:paraId="648453C1" w14:textId="338C8AD7"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w:t>
      </w:r>
    </w:p>
    <w:p w14:paraId="6563D0B8" w14:textId="77777777" w:rsid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String jobUrl = client.createJobWithStructuredSingleRequest(</w:t>
      </w:r>
    </w:p>
    <w:p w14:paraId="438DFEDC" w14:textId="79A65F60"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t xml:space="preserve">    </w:t>
      </w:r>
      <w:r w:rsidRPr="00B10CF5">
        <w:t>appName,</w:t>
      </w:r>
    </w:p>
    <w:p w14:paraId="3B113AB0" w14:textId="77777777" w:rsidR="00B10CF5" w:rsidRDefault="00B10CF5" w:rsidP="009739AD">
      <w:pPr>
        <w:pStyle w:val="PlainText"/>
        <w:keepNext/>
        <w:pBdr>
          <w:top w:val="single" w:sz="4" w:space="1" w:color="auto"/>
          <w:left w:val="single" w:sz="4" w:space="4" w:color="auto"/>
          <w:bottom w:val="single" w:sz="4" w:space="1" w:color="auto"/>
          <w:right w:val="single" w:sz="4" w:space="4" w:color="auto"/>
        </w:pBdr>
      </w:pPr>
      <w:r>
        <w:t xml:space="preserve">    version,</w:t>
      </w:r>
    </w:p>
    <w:p w14:paraId="6BF1DF1D" w14:textId="77777777" w:rsidR="00B10CF5" w:rsidRDefault="00B10CF5" w:rsidP="009739AD">
      <w:pPr>
        <w:pStyle w:val="PlainText"/>
        <w:keepNext/>
        <w:pBdr>
          <w:top w:val="single" w:sz="4" w:space="1" w:color="auto"/>
          <w:left w:val="single" w:sz="4" w:space="4" w:color="auto"/>
          <w:bottom w:val="single" w:sz="4" w:space="1" w:color="auto"/>
          <w:right w:val="single" w:sz="4" w:space="4" w:color="auto"/>
        </w:pBdr>
      </w:pPr>
      <w:r>
        <w:t xml:space="preserve">    </w:t>
      </w:r>
      <w:r w:rsidRPr="00B10CF5">
        <w:t>parameter</w:t>
      </w:r>
      <w:r>
        <w:t>s,</w:t>
      </w:r>
    </w:p>
    <w:p w14:paraId="5FF48B37" w14:textId="77777777" w:rsidR="00B10CF5" w:rsidRDefault="00B10CF5" w:rsidP="009739AD">
      <w:pPr>
        <w:pStyle w:val="PlainText"/>
        <w:keepNext/>
        <w:pBdr>
          <w:top w:val="single" w:sz="4" w:space="1" w:color="auto"/>
          <w:left w:val="single" w:sz="4" w:space="4" w:color="auto"/>
          <w:bottom w:val="single" w:sz="4" w:space="1" w:color="auto"/>
          <w:right w:val="single" w:sz="4" w:space="4" w:color="auto"/>
        </w:pBdr>
      </w:pPr>
      <w:r>
        <w:t xml:space="preserve">    </w:t>
      </w:r>
      <w:r w:rsidRPr="00B10CF5">
        <w:t>"application/json"</w:t>
      </w:r>
    </w:p>
    <w:p w14:paraId="39771F68" w14:textId="2A8C4034"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t xml:space="preserve">  </w:t>
      </w:r>
      <w:r w:rsidRPr="00B10CF5">
        <w:t>);</w:t>
      </w:r>
    </w:p>
    <w:p w14:paraId="29FC9852" w14:textId="77777777"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p>
    <w:p w14:paraId="5A6C5CD3" w14:textId="1FBF1F55"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Reader&lt;Map&lt;String, Object&gt;&gt; results = client.getJobStructuredResults(</w:t>
      </w:r>
    </w:p>
    <w:p w14:paraId="32BE09DE" w14:textId="77777777" w:rsidR="00B10CF5" w:rsidRDefault="00B10CF5" w:rsidP="009739AD">
      <w:pPr>
        <w:pStyle w:val="PlainText"/>
        <w:keepNext/>
        <w:pBdr>
          <w:top w:val="single" w:sz="4" w:space="1" w:color="auto"/>
          <w:left w:val="single" w:sz="4" w:space="4" w:color="auto"/>
          <w:bottom w:val="single" w:sz="4" w:space="1" w:color="auto"/>
          <w:right w:val="single" w:sz="4" w:space="4" w:color="auto"/>
        </w:pBdr>
      </w:pPr>
      <w:r>
        <w:t xml:space="preserve">    jobUrl,</w:t>
      </w:r>
    </w:p>
    <w:p w14:paraId="5B286C05" w14:textId="77777777" w:rsidR="00B10CF5" w:rsidRDefault="00B10CF5" w:rsidP="009739AD">
      <w:pPr>
        <w:pStyle w:val="PlainText"/>
        <w:keepNext/>
        <w:pBdr>
          <w:top w:val="single" w:sz="4" w:space="1" w:color="auto"/>
          <w:left w:val="single" w:sz="4" w:space="4" w:color="auto"/>
          <w:bottom w:val="single" w:sz="4" w:space="1" w:color="auto"/>
          <w:right w:val="single" w:sz="4" w:space="4" w:color="auto"/>
        </w:pBdr>
      </w:pPr>
      <w:r>
        <w:t xml:space="preserve">    </w:t>
      </w:r>
      <w:r w:rsidRPr="00B10CF5">
        <w:t>100000</w:t>
      </w:r>
    </w:p>
    <w:p w14:paraId="0A31FF18" w14:textId="741FAA5D"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t xml:space="preserve">  </w:t>
      </w:r>
      <w:r w:rsidRPr="00B10CF5">
        <w:t>);</w:t>
      </w:r>
    </w:p>
    <w:p w14:paraId="18692D89" w14:textId="77777777" w:rsidR="009739AD" w:rsidRPr="00B10CF5" w:rsidRDefault="009739AD" w:rsidP="009739AD">
      <w:pPr>
        <w:pStyle w:val="PlainText"/>
        <w:keepNext/>
        <w:pBdr>
          <w:top w:val="single" w:sz="4" w:space="1" w:color="auto"/>
          <w:left w:val="single" w:sz="4" w:space="4" w:color="auto"/>
          <w:bottom w:val="single" w:sz="4" w:space="1" w:color="auto"/>
          <w:right w:val="single" w:sz="4" w:space="4" w:color="auto"/>
        </w:pBdr>
      </w:pPr>
      <w:r>
        <w:t xml:space="preserve">  try {</w:t>
      </w:r>
    </w:p>
    <w:p w14:paraId="1604AB7A" w14:textId="77777777" w:rsidR="009739AD" w:rsidRPr="00B10CF5" w:rsidRDefault="009739AD" w:rsidP="009739AD">
      <w:pPr>
        <w:pStyle w:val="PlainText"/>
        <w:keepNext/>
        <w:pBdr>
          <w:top w:val="single" w:sz="4" w:space="1" w:color="auto"/>
          <w:left w:val="single" w:sz="4" w:space="4" w:color="auto"/>
          <w:bottom w:val="single" w:sz="4" w:space="1" w:color="auto"/>
          <w:right w:val="single" w:sz="4" w:space="4" w:color="auto"/>
        </w:pBdr>
      </w:pPr>
      <w:r w:rsidRPr="00B10CF5">
        <w:t xml:space="preserve">  </w:t>
      </w:r>
      <w:r>
        <w:t xml:space="preserve">  </w:t>
      </w:r>
      <w:r w:rsidRPr="00B10CF5">
        <w:rPr>
          <w:bCs/>
        </w:rPr>
        <w:t>for</w:t>
      </w:r>
      <w:r w:rsidRPr="00B10CF5">
        <w:t xml:space="preserve"> (Map&lt;String, Object&gt; result : results) {</w:t>
      </w:r>
    </w:p>
    <w:p w14:paraId="4C331E78" w14:textId="77777777" w:rsidR="009739AD" w:rsidRPr="00B10CF5" w:rsidRDefault="009739AD" w:rsidP="009739AD">
      <w:pPr>
        <w:pStyle w:val="PlainText"/>
        <w:keepNext/>
        <w:pBdr>
          <w:top w:val="single" w:sz="4" w:space="1" w:color="auto"/>
          <w:left w:val="single" w:sz="4" w:space="4" w:color="auto"/>
          <w:bottom w:val="single" w:sz="4" w:space="1" w:color="auto"/>
          <w:right w:val="single" w:sz="4" w:space="4" w:color="auto"/>
        </w:pBdr>
      </w:pPr>
      <w:r w:rsidRPr="00B10CF5">
        <w:t xml:space="preserve">    </w:t>
      </w:r>
      <w:r>
        <w:t xml:space="preserve">  </w:t>
      </w:r>
      <w:r w:rsidRPr="00B10CF5">
        <w:t>System.</w:t>
      </w:r>
      <w:r w:rsidRPr="00B10CF5">
        <w:rPr>
          <w:i/>
          <w:iCs/>
        </w:rPr>
        <w:t>out</w:t>
      </w:r>
      <w:r w:rsidRPr="00B10CF5">
        <w:t>.println(result.get("</w:t>
      </w:r>
      <w:r w:rsidRPr="00B10CF5">
        <w:rPr>
          <w:b/>
        </w:rPr>
        <w:t>mapTileBoundary</w:t>
      </w:r>
      <w:r w:rsidRPr="00B10CF5">
        <w:t>"));</w:t>
      </w:r>
    </w:p>
    <w:p w14:paraId="6024AF71" w14:textId="77777777" w:rsidR="009739AD" w:rsidRDefault="009739AD" w:rsidP="009739AD">
      <w:pPr>
        <w:pStyle w:val="PlainText"/>
        <w:keepNext/>
        <w:pBdr>
          <w:top w:val="single" w:sz="4" w:space="1" w:color="auto"/>
          <w:left w:val="single" w:sz="4" w:space="4" w:color="auto"/>
          <w:bottom w:val="single" w:sz="4" w:space="1" w:color="auto"/>
          <w:right w:val="single" w:sz="4" w:space="4" w:color="auto"/>
        </w:pBdr>
      </w:pPr>
      <w:r w:rsidRPr="00B10CF5">
        <w:t xml:space="preserve">  </w:t>
      </w:r>
      <w:r>
        <w:t xml:space="preserve">  </w:t>
      </w:r>
      <w:r w:rsidRPr="00B10CF5">
        <w:t>}</w:t>
      </w:r>
    </w:p>
    <w:p w14:paraId="7A6B77AF" w14:textId="77777777" w:rsidR="009739AD" w:rsidRDefault="009739AD" w:rsidP="009739AD">
      <w:pPr>
        <w:pStyle w:val="PlainText"/>
        <w:keepNext/>
        <w:pBdr>
          <w:top w:val="single" w:sz="4" w:space="1" w:color="auto"/>
          <w:left w:val="single" w:sz="4" w:space="4" w:color="auto"/>
          <w:bottom w:val="single" w:sz="4" w:space="1" w:color="auto"/>
          <w:right w:val="single" w:sz="4" w:space="4" w:color="auto"/>
        </w:pBdr>
      </w:pPr>
      <w:r>
        <w:t xml:space="preserve">  } finally {</w:t>
      </w:r>
    </w:p>
    <w:p w14:paraId="07DB7B86" w14:textId="77777777" w:rsidR="009739AD" w:rsidRDefault="009739AD" w:rsidP="009739AD">
      <w:pPr>
        <w:pStyle w:val="PlainText"/>
        <w:keepNext/>
        <w:pBdr>
          <w:top w:val="single" w:sz="4" w:space="1" w:color="auto"/>
          <w:left w:val="single" w:sz="4" w:space="4" w:color="auto"/>
          <w:bottom w:val="single" w:sz="4" w:space="1" w:color="auto"/>
          <w:right w:val="single" w:sz="4" w:space="4" w:color="auto"/>
        </w:pBdr>
      </w:pPr>
      <w:r>
        <w:t xml:space="preserve">    reader.close();</w:t>
      </w:r>
    </w:p>
    <w:p w14:paraId="0A1E7C67" w14:textId="77777777" w:rsidR="009739AD" w:rsidRPr="00B10CF5" w:rsidRDefault="009739AD" w:rsidP="009739AD">
      <w:pPr>
        <w:pStyle w:val="PlainText"/>
        <w:keepNext/>
        <w:pBdr>
          <w:top w:val="single" w:sz="4" w:space="1" w:color="auto"/>
          <w:left w:val="single" w:sz="4" w:space="4" w:color="auto"/>
          <w:bottom w:val="single" w:sz="4" w:space="1" w:color="auto"/>
          <w:right w:val="single" w:sz="4" w:space="4" w:color="auto"/>
        </w:pBdr>
      </w:pPr>
      <w:r>
        <w:t xml:space="preserve">  }</w:t>
      </w:r>
    </w:p>
    <w:p w14:paraId="55C9338F" w14:textId="24E98104"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w:t>
      </w:r>
    </w:p>
    <w:p w14:paraId="22CBCD71" w14:textId="2D0732EC"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Map&lt;String, Object&gt; jobStatus = client.getJobStatus(jobUrl);</w:t>
      </w:r>
    </w:p>
    <w:p w14:paraId="7F952F61" w14:textId="0839519E"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System.</w:t>
      </w:r>
      <w:r w:rsidRPr="00B10CF5">
        <w:rPr>
          <w:i/>
          <w:iCs/>
        </w:rPr>
        <w:t>out</w:t>
      </w:r>
      <w:r w:rsidRPr="00B10CF5">
        <w:t>.println(jobStatus.get("numCompletedRequests"));</w:t>
      </w:r>
    </w:p>
    <w:p w14:paraId="19479972" w14:textId="19FCD1A0"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w:t>
      </w:r>
      <w:r w:rsidRPr="00B10CF5">
        <w:rPr>
          <w:bCs/>
        </w:rPr>
        <w:t>else</w:t>
      </w:r>
      <w:r w:rsidRPr="00B10CF5">
        <w:t xml:space="preserve"> {</w:t>
      </w:r>
    </w:p>
    <w:p w14:paraId="6AD671F8" w14:textId="13029595" w:rsidR="00B10CF5" w:rsidRPr="00B10CF5" w:rsidRDefault="00B10CF5" w:rsidP="009739AD">
      <w:pPr>
        <w:pStyle w:val="PlainText"/>
        <w:keepNext/>
        <w:pBdr>
          <w:top w:val="single" w:sz="4" w:space="1" w:color="auto"/>
          <w:left w:val="single" w:sz="4" w:space="4" w:color="auto"/>
          <w:bottom w:val="single" w:sz="4" w:space="1" w:color="auto"/>
          <w:right w:val="single" w:sz="4" w:space="4" w:color="auto"/>
        </w:pBdr>
      </w:pPr>
      <w:r w:rsidRPr="00B10CF5">
        <w:t xml:space="preserve">  </w:t>
      </w:r>
      <w:r w:rsidRPr="00B10CF5">
        <w:rPr>
          <w:bCs/>
        </w:rPr>
        <w:t>throw</w:t>
      </w:r>
      <w:r w:rsidRPr="00B10CF5">
        <w:t xml:space="preserve"> </w:t>
      </w:r>
      <w:r w:rsidRPr="00B10CF5">
        <w:rPr>
          <w:bCs/>
        </w:rPr>
        <w:t>new</w:t>
      </w:r>
      <w:r w:rsidRPr="00B10CF5">
        <w:t xml:space="preserve"> IllegalArgumentException("Business Application Not Found");</w:t>
      </w:r>
    </w:p>
    <w:p w14:paraId="3FDF22D7" w14:textId="65314048" w:rsidR="00B10CF5" w:rsidRPr="00B10CF5" w:rsidRDefault="00B10CF5" w:rsidP="00B10CF5">
      <w:pPr>
        <w:pStyle w:val="PlainText"/>
        <w:pBdr>
          <w:top w:val="single" w:sz="4" w:space="1" w:color="auto"/>
          <w:left w:val="single" w:sz="4" w:space="4" w:color="auto"/>
          <w:bottom w:val="single" w:sz="4" w:space="1" w:color="auto"/>
          <w:right w:val="single" w:sz="4" w:space="4" w:color="auto"/>
        </w:pBdr>
      </w:pPr>
      <w:r w:rsidRPr="00B10CF5">
        <w:t>}</w:t>
      </w:r>
    </w:p>
    <w:p w14:paraId="2ECC4B4E" w14:textId="77777777" w:rsidR="00B10CF5" w:rsidRPr="00B10CF5" w:rsidRDefault="00B10CF5" w:rsidP="00B10CF5"/>
    <w:p w14:paraId="24EDE0FD" w14:textId="54F34E34" w:rsidR="005426A0" w:rsidRDefault="00F71674" w:rsidP="007177C5">
      <w:pPr>
        <w:pStyle w:val="Heading1"/>
        <w:pageBreakBefore/>
      </w:pPr>
      <w:bookmarkStart w:id="2" w:name="_Toc202591122"/>
      <w:r>
        <w:t>Web Service API Reference</w:t>
      </w:r>
      <w:bookmarkEnd w:id="2"/>
    </w:p>
    <w:p w14:paraId="1B7059CB" w14:textId="4B8B4097" w:rsidR="007177C5" w:rsidRDefault="007177C5" w:rsidP="00965745">
      <w:r>
        <w:t xml:space="preserve">The CPF application can be accessed using a HTML interface via a web browser or as a HTTP </w:t>
      </w:r>
      <w:r w:rsidR="001F0ACA">
        <w:t>web service from a custom application developed using JavaScript, Java or other programming language.</w:t>
      </w:r>
      <w:r w:rsidR="00932FA3">
        <w:t xml:space="preserve"> The same AP</w:t>
      </w:r>
    </w:p>
    <w:p w14:paraId="60C29A80" w14:textId="77777777" w:rsidR="00E55DB8" w:rsidRDefault="00E55DB8" w:rsidP="00E55DB8"/>
    <w:p w14:paraId="47352538" w14:textId="5CE1AA16" w:rsidR="00F04DDD" w:rsidRDefault="00F04DDD" w:rsidP="00E55DB8">
      <w:r>
        <w:t>This section describes the details of each web service interface provided in the CPF API.</w:t>
      </w:r>
    </w:p>
    <w:p w14:paraId="09C53603" w14:textId="77777777" w:rsidR="000B07BB" w:rsidRDefault="000B07BB" w:rsidP="000B07BB"/>
    <w:p w14:paraId="6DB5C6BC" w14:textId="2E150FDD" w:rsidR="000B07BB" w:rsidRDefault="000B07BB" w:rsidP="000B07BB">
      <w:r w:rsidRPr="009050D4">
        <w:t xml:space="preserve">All of the examples assume that </w:t>
      </w:r>
      <w:r>
        <w:t xml:space="preserve">the CPF web services are </w:t>
      </w:r>
      <w:r w:rsidR="00F04DDD">
        <w:t xml:space="preserve">accessed from the BC Government CPF server. If a different server is used consult the owner of that server to find the correct URL to access that CPF instance. </w:t>
      </w:r>
      <w:r w:rsidR="00E964B6">
        <w:t>All paths in the API are relative to this URL and must be prefixed with this base URL. The JavaScript and Java clients</w:t>
      </w:r>
      <w:r w:rsidR="003661C1">
        <w:t xml:space="preserve"> require this URL in the constructor and add the appropriate web service path as required.</w:t>
      </w:r>
    </w:p>
    <w:p w14:paraId="7E3345F2" w14:textId="77777777" w:rsidR="00EC0DE6" w:rsidRDefault="00EC0DE6" w:rsidP="001F0ACA"/>
    <w:p w14:paraId="3E20722F" w14:textId="77777777" w:rsidR="007A6E24" w:rsidRPr="001F0ACA" w:rsidRDefault="007A6E24" w:rsidP="001F0ACA"/>
    <w:p w14:paraId="1963A8E0" w14:textId="77777777" w:rsidR="009E4CB5" w:rsidRPr="00C424F9" w:rsidRDefault="009E4CB5" w:rsidP="00C424F9"/>
    <w:p w14:paraId="188856B2" w14:textId="0D9AB747" w:rsidR="00965745" w:rsidRDefault="00965745" w:rsidP="00940AE7">
      <w:pPr>
        <w:pStyle w:val="Heading2"/>
      </w:pPr>
      <w:bookmarkStart w:id="3" w:name="_Toc202591126"/>
      <w:r>
        <w:t>Constructing a Client</w:t>
      </w:r>
      <w:r w:rsidR="004A3D76">
        <w:t xml:space="preserve"> Instance</w:t>
      </w:r>
      <w:bookmarkEnd w:id="3"/>
    </w:p>
    <w:p w14:paraId="791932A7" w14:textId="11988000" w:rsidR="001328FC" w:rsidRDefault="0055244B" w:rsidP="001328FC">
      <w:pPr>
        <w:pStyle w:val="Heading3"/>
      </w:pPr>
      <w:bookmarkStart w:id="4" w:name="_Toc202591127"/>
      <w:r>
        <w:t>Web Service API</w:t>
      </w:r>
      <w:bookmarkEnd w:id="4"/>
    </w:p>
    <w:p w14:paraId="54995405" w14:textId="77777777" w:rsidR="00D9729F" w:rsidRDefault="0055244B" w:rsidP="0055244B">
      <w:r>
        <w:t xml:space="preserve">A specific CPF client is not required for direct </w:t>
      </w:r>
      <w:r w:rsidR="00D9729F">
        <w:t>access to the Web Service API.</w:t>
      </w:r>
    </w:p>
    <w:p w14:paraId="42444466" w14:textId="77777777" w:rsidR="00D9729F" w:rsidRDefault="00D9729F" w:rsidP="0055244B"/>
    <w:p w14:paraId="0A34406E" w14:textId="1E7539E4" w:rsidR="0055244B" w:rsidRDefault="00D9729F" w:rsidP="0055244B">
      <w:r>
        <w:t>If the OAuth</w:t>
      </w:r>
      <w:r w:rsidR="004F0D69">
        <w:t xml:space="preserve"> secured web services are used</w:t>
      </w:r>
      <w:r>
        <w:t xml:space="preserve"> </w:t>
      </w:r>
      <w:r w:rsidR="004F0D69">
        <w:t>d</w:t>
      </w:r>
      <w:r w:rsidR="00FA19AD">
        <w:t>evelopers will need to implement their</w:t>
      </w:r>
      <w:r w:rsidR="00223767">
        <w:t xml:space="preserve"> own library</w:t>
      </w:r>
      <w:r w:rsidR="00FA19AD">
        <w:t xml:space="preserve"> to build the request and perform the required OAuth authentication</w:t>
      </w:r>
      <w:r w:rsidR="00223767">
        <w:t>.</w:t>
      </w:r>
    </w:p>
    <w:p w14:paraId="317745AF" w14:textId="77777777" w:rsidR="00223767" w:rsidRPr="0055244B" w:rsidRDefault="00223767" w:rsidP="0055244B"/>
    <w:p w14:paraId="11CFA09C" w14:textId="65514036" w:rsidR="001328FC" w:rsidRDefault="001328FC" w:rsidP="001328FC">
      <w:pPr>
        <w:pStyle w:val="Heading3"/>
      </w:pPr>
      <w:bookmarkStart w:id="5" w:name="_Toc202591128"/>
      <w:r>
        <w:t>JavaScript</w:t>
      </w:r>
      <w:bookmarkEnd w:id="5"/>
    </w:p>
    <w:p w14:paraId="5983793A" w14:textId="055EA160" w:rsidR="001328FC" w:rsidRDefault="001328FC" w:rsidP="001328FC">
      <w:r>
        <w:t>The CPF</w:t>
      </w:r>
      <w:r w:rsidR="0051629D">
        <w:t xml:space="preserve"> JavaScript</w:t>
      </w:r>
      <w:r>
        <w:t xml:space="preserve"> client can be constructed by creating an instance of the </w:t>
      </w:r>
      <w:r w:rsidRPr="004A3D76">
        <w:rPr>
          <w:rStyle w:val="PlainTextChar"/>
        </w:rPr>
        <w:t>CpfClient</w:t>
      </w:r>
      <w:r>
        <w:t xml:space="preserve"> class</w:t>
      </w:r>
      <w:r w:rsidR="0051629D">
        <w:t xml:space="preserve"> from the cpf_client.js library</w:t>
      </w:r>
      <w:r>
        <w:t>. The constructor takes a URL to the CPF web services</w:t>
      </w:r>
    </w:p>
    <w:p w14:paraId="5D6C1442" w14:textId="77777777" w:rsidR="001328FC" w:rsidRDefault="001328FC" w:rsidP="001328FC"/>
    <w:p w14:paraId="4F36FD65" w14:textId="123A9D7F" w:rsidR="00C35A78" w:rsidRDefault="00D40216" w:rsidP="00C35A78">
      <w:pPr>
        <w:pStyle w:val="PlainText"/>
        <w:pBdr>
          <w:top w:val="single" w:sz="4" w:space="1" w:color="auto"/>
          <w:left w:val="single" w:sz="4" w:space="4" w:color="auto"/>
          <w:bottom w:val="single" w:sz="4" w:space="1" w:color="auto"/>
          <w:right w:val="single" w:sz="4" w:space="4" w:color="auto"/>
        </w:pBdr>
      </w:pPr>
      <w:r>
        <w:t>var</w:t>
      </w:r>
      <w:r w:rsidR="00C35A78">
        <w:t xml:space="preserve"> url = </w:t>
      </w:r>
      <w:r>
        <w:t>'</w:t>
      </w:r>
      <w:r w:rsidR="00C35A78" w:rsidRPr="00CD5188">
        <w:rPr>
          <w:b/>
        </w:rPr>
        <w:t>http://apps.gov.bc.ca/pub/cpf/ws</w:t>
      </w:r>
      <w:r w:rsidR="004F0D69">
        <w:rPr>
          <w:b/>
        </w:rPr>
        <w:t>/secure</w:t>
      </w:r>
      <w:r w:rsidRPr="00CD5188">
        <w:t>'</w:t>
      </w:r>
      <w:r w:rsidR="00C35A78">
        <w:t>;</w:t>
      </w:r>
    </w:p>
    <w:p w14:paraId="7E9B4F71" w14:textId="13EB0336" w:rsidR="00C35A78" w:rsidRDefault="00D40216" w:rsidP="00C35A78">
      <w:pPr>
        <w:pStyle w:val="PlainText"/>
        <w:pBdr>
          <w:top w:val="single" w:sz="4" w:space="1" w:color="auto"/>
          <w:left w:val="single" w:sz="4" w:space="4" w:color="auto"/>
          <w:bottom w:val="single" w:sz="4" w:space="1" w:color="auto"/>
          <w:right w:val="single" w:sz="4" w:space="4" w:color="auto"/>
        </w:pBdr>
      </w:pPr>
      <w:r>
        <w:t>var</w:t>
      </w:r>
      <w:r w:rsidR="00C35A78" w:rsidRPr="00D96854">
        <w:t xml:space="preserve"> client = new CpfClient(url)</w:t>
      </w:r>
      <w:r w:rsidR="00C35A78">
        <w:t>;</w:t>
      </w:r>
    </w:p>
    <w:p w14:paraId="1B2C0F5D" w14:textId="77777777" w:rsidR="00661008" w:rsidRDefault="00661008" w:rsidP="00661008"/>
    <w:p w14:paraId="04562F97" w14:textId="3680124B" w:rsidR="00661008" w:rsidRDefault="00661008" w:rsidP="00661008">
      <w:r>
        <w:rPr>
          <w:b/>
        </w:rPr>
        <w:t xml:space="preserve">NOTE: </w:t>
      </w:r>
      <w:r>
        <w:t>The CPF JavaScript client does not accept a consumer key and consumer secret as an argument. The end user will be prompted using either a HTML form or pop-up login for their login credentials. The CPF client ensures that the user is logged in before each web service request. This helps prevent issues when the login times out.</w:t>
      </w:r>
      <w:r w:rsidR="00373F19">
        <w:t xml:space="preserve"> The CPF JavaScript client is therefor run using the end-user's login credentials.</w:t>
      </w:r>
    </w:p>
    <w:p w14:paraId="64146CB5" w14:textId="77777777" w:rsidR="00C35A78" w:rsidRDefault="00C35A78" w:rsidP="001328FC"/>
    <w:p w14:paraId="3FB73801" w14:textId="77777777" w:rsidR="005F4C92" w:rsidRDefault="005F4C92" w:rsidP="005F4C92"/>
    <w:p w14:paraId="14C2A6B4" w14:textId="05E0A0B7" w:rsidR="00CD48D8" w:rsidRPr="00B645A7" w:rsidRDefault="00CD48D8" w:rsidP="00CD48D8">
      <w:pPr>
        <w:pStyle w:val="Heading3"/>
      </w:pPr>
      <w:bookmarkStart w:id="6" w:name="_Toc202591130"/>
      <w:r w:rsidRPr="00B645A7">
        <w:t>Java</w:t>
      </w:r>
      <w:r>
        <w:t>Script</w:t>
      </w:r>
      <w:bookmarkEnd w:id="6"/>
    </w:p>
    <w:p w14:paraId="5AC3633B" w14:textId="41A75478" w:rsidR="00CD48D8" w:rsidRDefault="0047053B" w:rsidP="00D96854">
      <w:r>
        <w:t>The following JavaScript example will replace the contents of the unordered list with the id 'names' with this list of business application names.</w:t>
      </w:r>
    </w:p>
    <w:p w14:paraId="738147AB" w14:textId="77777777" w:rsidR="0047053B" w:rsidRDefault="0047053B" w:rsidP="00D96854"/>
    <w:p w14:paraId="62706FE7" w14:textId="5FD3CABB" w:rsidR="00006465" w:rsidRDefault="00006465" w:rsidP="00006465">
      <w:pPr>
        <w:pStyle w:val="PlainText"/>
        <w:pBdr>
          <w:top w:val="single" w:sz="4" w:space="1" w:color="auto"/>
          <w:left w:val="single" w:sz="4" w:space="4" w:color="auto"/>
          <w:bottom w:val="single" w:sz="4" w:space="1" w:color="auto"/>
          <w:right w:val="single" w:sz="4" w:space="4" w:color="auto"/>
        </w:pBdr>
      </w:pPr>
      <w:r>
        <w:t>client.getBusinessApplicationNames(function(</w:t>
      </w:r>
      <w:r w:rsidR="002E1164">
        <w:t>names</w:t>
      </w:r>
      <w:r>
        <w:t>) {</w:t>
      </w:r>
    </w:p>
    <w:p w14:paraId="555AC896" w14:textId="77777777" w:rsidR="00ED3579" w:rsidRDefault="003D47D2" w:rsidP="00006465">
      <w:pPr>
        <w:pStyle w:val="PlainText"/>
        <w:pBdr>
          <w:top w:val="single" w:sz="4" w:space="1" w:color="auto"/>
          <w:left w:val="single" w:sz="4" w:space="4" w:color="auto"/>
          <w:bottom w:val="single" w:sz="4" w:space="1" w:color="auto"/>
          <w:right w:val="single" w:sz="4" w:space="4" w:color="auto"/>
        </w:pBdr>
      </w:pPr>
      <w:r>
        <w:t xml:space="preserve">  var ul = </w:t>
      </w:r>
      <w:r w:rsidR="00ED3579">
        <w:t>$('#names');</w:t>
      </w:r>
    </w:p>
    <w:p w14:paraId="7DEEBDE0" w14:textId="76E8DF76" w:rsidR="003D47D2" w:rsidRDefault="003D47D2" w:rsidP="00006465">
      <w:pPr>
        <w:pStyle w:val="PlainText"/>
        <w:pBdr>
          <w:top w:val="single" w:sz="4" w:space="1" w:color="auto"/>
          <w:left w:val="single" w:sz="4" w:space="4" w:color="auto"/>
          <w:bottom w:val="single" w:sz="4" w:space="1" w:color="auto"/>
          <w:right w:val="single" w:sz="4" w:space="4" w:color="auto"/>
        </w:pBdr>
      </w:pPr>
      <w:r>
        <w:t xml:space="preserve"> </w:t>
      </w:r>
      <w:r w:rsidR="00ED3579">
        <w:t xml:space="preserve"> ul.empty();</w:t>
      </w:r>
    </w:p>
    <w:p w14:paraId="5B15472B" w14:textId="3BB3151F" w:rsidR="002E1164" w:rsidRDefault="002E1164" w:rsidP="00006465">
      <w:pPr>
        <w:pStyle w:val="PlainText"/>
        <w:pBdr>
          <w:top w:val="single" w:sz="4" w:space="1" w:color="auto"/>
          <w:left w:val="single" w:sz="4" w:space="4" w:color="auto"/>
          <w:bottom w:val="single" w:sz="4" w:space="1" w:color="auto"/>
          <w:right w:val="single" w:sz="4" w:space="4" w:color="auto"/>
        </w:pBdr>
      </w:pPr>
      <w:r>
        <w:t xml:space="preserve">  </w:t>
      </w:r>
      <w:r w:rsidR="009B24A2">
        <w:t>$(names).each</w:t>
      </w:r>
      <w:r w:rsidR="00AF1443">
        <w:t>(function() {</w:t>
      </w:r>
    </w:p>
    <w:p w14:paraId="5A0CE4D1" w14:textId="2E10A9A2" w:rsidR="001C3F99" w:rsidRDefault="003D47D2" w:rsidP="00006465">
      <w:pPr>
        <w:pStyle w:val="PlainText"/>
        <w:pBdr>
          <w:top w:val="single" w:sz="4" w:space="1" w:color="auto"/>
          <w:left w:val="single" w:sz="4" w:space="4" w:color="auto"/>
          <w:bottom w:val="single" w:sz="4" w:space="1" w:color="auto"/>
          <w:right w:val="single" w:sz="4" w:space="4" w:color="auto"/>
        </w:pBdr>
      </w:pPr>
      <w:r>
        <w:t xml:space="preserve">    ul.append('&lt;li&gt;' + $(this)</w:t>
      </w:r>
      <w:r w:rsidR="00ED3579">
        <w:t xml:space="preserve"> + '&lt;/li&gt;');</w:t>
      </w:r>
    </w:p>
    <w:p w14:paraId="35AD4BC2" w14:textId="2048E021" w:rsidR="00AF1443" w:rsidRDefault="00AF1443" w:rsidP="00006465">
      <w:pPr>
        <w:pStyle w:val="PlainText"/>
        <w:pBdr>
          <w:top w:val="single" w:sz="4" w:space="1" w:color="auto"/>
          <w:left w:val="single" w:sz="4" w:space="4" w:color="auto"/>
          <w:bottom w:val="single" w:sz="4" w:space="1" w:color="auto"/>
          <w:right w:val="single" w:sz="4" w:space="4" w:color="auto"/>
        </w:pBdr>
      </w:pPr>
      <w:r>
        <w:t xml:space="preserve">  </w:t>
      </w:r>
      <w:r w:rsidR="001C3F99">
        <w:t>});</w:t>
      </w:r>
    </w:p>
    <w:p w14:paraId="3F2DEE2B" w14:textId="26CB2310" w:rsidR="00006465" w:rsidRDefault="00AF1443" w:rsidP="00006465">
      <w:pPr>
        <w:pStyle w:val="PlainText"/>
        <w:pBdr>
          <w:top w:val="single" w:sz="4" w:space="1" w:color="auto"/>
          <w:left w:val="single" w:sz="4" w:space="4" w:color="auto"/>
          <w:bottom w:val="single" w:sz="4" w:space="1" w:color="auto"/>
          <w:right w:val="single" w:sz="4" w:space="4" w:color="auto"/>
        </w:pBdr>
      </w:pPr>
      <w:r>
        <w:t>}</w:t>
      </w:r>
      <w:r w:rsidR="00006465">
        <w:t>);</w:t>
      </w:r>
    </w:p>
    <w:p w14:paraId="571AFAB7" w14:textId="77777777" w:rsidR="00B645A7" w:rsidRDefault="00B645A7" w:rsidP="00D96854"/>
    <w:p w14:paraId="0497A83E" w14:textId="77777777" w:rsidR="00761F1F" w:rsidRDefault="00761F1F" w:rsidP="00761F1F"/>
    <w:p w14:paraId="43DB8C47" w14:textId="77777777" w:rsidR="0088331A" w:rsidRDefault="0088331A" w:rsidP="00761F1F">
      <w:pPr>
        <w:pStyle w:val="Heading2"/>
      </w:pPr>
      <w:bookmarkStart w:id="7" w:name="_Toc202591132"/>
      <w:r>
        <w:t>Get Business Applications List</w:t>
      </w:r>
      <w:bookmarkEnd w:id="7"/>
    </w:p>
    <w:p w14:paraId="25973EDA" w14:textId="5B8807D8" w:rsidR="00D52890" w:rsidRDefault="00D52890" w:rsidP="00D52890">
      <w:r>
        <w:t xml:space="preserve">The Business Applications List web service resource returns a list of the </w:t>
      </w:r>
      <w:r w:rsidR="00D40CA1">
        <w:t xml:space="preserve">business applications deployed to the CPF server. This can be used by applications to discover the </w:t>
      </w:r>
      <w:r w:rsidR="00781F09">
        <w:t>applications available on a CPF server</w:t>
      </w:r>
      <w:r w:rsidR="00D40CA1">
        <w:t>.</w:t>
      </w:r>
    </w:p>
    <w:p w14:paraId="72A09696" w14:textId="77777777" w:rsidR="00172285" w:rsidRDefault="00172285" w:rsidP="00D52890"/>
    <w:p w14:paraId="15BDDC26" w14:textId="07C42D44" w:rsidR="00172285" w:rsidRDefault="00172285" w:rsidP="00D52890">
      <w:pPr>
        <w:pStyle w:val="Heading3"/>
      </w:pPr>
      <w:bookmarkStart w:id="8" w:name="_Toc202591133"/>
      <w:r>
        <w:t>Web Service API</w:t>
      </w:r>
      <w:bookmarkEnd w:id="8"/>
    </w:p>
    <w:tbl>
      <w:tblPr>
        <w:tblStyle w:val="TableGrid2"/>
        <w:tblW w:w="0" w:type="auto"/>
        <w:tblLook w:val="0480" w:firstRow="0" w:lastRow="0" w:firstColumn="1" w:lastColumn="0" w:noHBand="0" w:noVBand="1"/>
      </w:tblPr>
      <w:tblGrid>
        <w:gridCol w:w="1745"/>
        <w:gridCol w:w="3217"/>
      </w:tblGrid>
      <w:tr w:rsidR="00172285" w:rsidRPr="00C46416" w14:paraId="060FB604" w14:textId="77777777" w:rsidTr="0017027E">
        <w:tc>
          <w:tcPr>
            <w:cnfStyle w:val="001000000000" w:firstRow="0" w:lastRow="0" w:firstColumn="1" w:lastColumn="0" w:oddVBand="0" w:evenVBand="0" w:oddHBand="0" w:evenHBand="0" w:firstRowFirstColumn="0" w:firstRowLastColumn="0" w:lastRowFirstColumn="0" w:lastRowLastColumn="0"/>
            <w:tcW w:w="0" w:type="auto"/>
          </w:tcPr>
          <w:p w14:paraId="729B6374" w14:textId="77777777" w:rsidR="00172285" w:rsidRPr="00C46416" w:rsidRDefault="00172285" w:rsidP="00172285">
            <w:pPr>
              <w:keepNext/>
            </w:pPr>
            <w:r>
              <w:t>Path</w:t>
            </w:r>
          </w:p>
        </w:tc>
        <w:tc>
          <w:tcPr>
            <w:tcW w:w="0" w:type="auto"/>
          </w:tcPr>
          <w:p w14:paraId="4E434736" w14:textId="77777777" w:rsidR="00172285" w:rsidRPr="00C46416" w:rsidRDefault="00172285" w:rsidP="00172285">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p>
        </w:tc>
      </w:tr>
      <w:tr w:rsidR="00172285" w:rsidRPr="00C46416" w14:paraId="74836072" w14:textId="77777777" w:rsidTr="0017027E">
        <w:tc>
          <w:tcPr>
            <w:cnfStyle w:val="001000000000" w:firstRow="0" w:lastRow="0" w:firstColumn="1" w:lastColumn="0" w:oddVBand="0" w:evenVBand="0" w:oddHBand="0" w:evenHBand="0" w:firstRowFirstColumn="0" w:firstRowLastColumn="0" w:lastRowFirstColumn="0" w:lastRowLastColumn="0"/>
            <w:tcW w:w="0" w:type="auto"/>
          </w:tcPr>
          <w:p w14:paraId="23C6714D" w14:textId="77777777" w:rsidR="00172285" w:rsidRPr="00C46416" w:rsidRDefault="00172285" w:rsidP="00172285">
            <w:r>
              <w:t>Method</w:t>
            </w:r>
          </w:p>
        </w:tc>
        <w:tc>
          <w:tcPr>
            <w:tcW w:w="0" w:type="auto"/>
          </w:tcPr>
          <w:p w14:paraId="0EF55325" w14:textId="77777777" w:rsidR="00172285" w:rsidRPr="00C46416" w:rsidRDefault="00172285" w:rsidP="00172285">
            <w:pPr>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C424F9" w:rsidRPr="00C46416" w14:paraId="5E51EE55" w14:textId="77777777" w:rsidTr="0017027E">
        <w:tc>
          <w:tcPr>
            <w:cnfStyle w:val="001000000000" w:firstRow="0" w:lastRow="0" w:firstColumn="1" w:lastColumn="0" w:oddVBand="0" w:evenVBand="0" w:oddHBand="0" w:evenHBand="0" w:firstRowFirstColumn="0" w:firstRowLastColumn="0" w:lastRowFirstColumn="0" w:lastRowLastColumn="0"/>
            <w:tcW w:w="0" w:type="auto"/>
          </w:tcPr>
          <w:p w14:paraId="0E5EFA8B" w14:textId="30D4FADB" w:rsidR="00C424F9" w:rsidRDefault="003160B4" w:rsidP="00172285">
            <w:r>
              <w:t>Content Types</w:t>
            </w:r>
          </w:p>
        </w:tc>
        <w:tc>
          <w:tcPr>
            <w:tcW w:w="0" w:type="auto"/>
          </w:tcPr>
          <w:p w14:paraId="6CBE5F11" w14:textId="75A88291" w:rsidR="00C424F9" w:rsidRPr="00C46416" w:rsidRDefault="003160B4" w:rsidP="00172285">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json, html, xml, uri-list</w:t>
            </w:r>
          </w:p>
        </w:tc>
      </w:tr>
      <w:tr w:rsidR="00612112" w:rsidRPr="00C46416" w14:paraId="76A6CD5D" w14:textId="77777777" w:rsidTr="0017027E">
        <w:tc>
          <w:tcPr>
            <w:cnfStyle w:val="001000000000" w:firstRow="0" w:lastRow="0" w:firstColumn="1" w:lastColumn="0" w:oddVBand="0" w:evenVBand="0" w:oddHBand="0" w:evenHBand="0" w:firstRowFirstColumn="0" w:firstRowLastColumn="0" w:lastRowFirstColumn="0" w:lastRowLastColumn="0"/>
            <w:tcW w:w="0" w:type="auto"/>
          </w:tcPr>
          <w:p w14:paraId="142E42DA" w14:textId="78216C82" w:rsidR="00612112" w:rsidRDefault="00612112" w:rsidP="00172285">
            <w:r>
              <w:t>Response</w:t>
            </w:r>
          </w:p>
        </w:tc>
        <w:tc>
          <w:tcPr>
            <w:tcW w:w="0" w:type="auto"/>
          </w:tcPr>
          <w:p w14:paraId="4DC76CD4" w14:textId="354C9DA8" w:rsidR="00612112" w:rsidRPr="00612112" w:rsidRDefault="00612112" w:rsidP="00612112">
            <w:pPr>
              <w:cnfStyle w:val="000000000000" w:firstRow="0" w:lastRow="0" w:firstColumn="0" w:lastColumn="0" w:oddVBand="0" w:evenVBand="0" w:oddHBand="0" w:evenHBand="0" w:firstRowFirstColumn="0" w:firstRowLastColumn="0" w:lastRowFirstColumn="0" w:lastRowLastColumn="0"/>
            </w:pPr>
            <w:r w:rsidRPr="00612112">
              <w:t>Resource List</w:t>
            </w:r>
          </w:p>
        </w:tc>
      </w:tr>
    </w:tbl>
    <w:p w14:paraId="414AEE0E" w14:textId="77777777" w:rsidR="00172285" w:rsidRDefault="00172285" w:rsidP="00D52890"/>
    <w:p w14:paraId="2448277A" w14:textId="4AD7F759" w:rsidR="004824F3" w:rsidRDefault="004824F3" w:rsidP="004824F3">
      <w:pPr>
        <w:keepNext/>
        <w:rPr>
          <w:b/>
        </w:rPr>
      </w:pPr>
      <w:r>
        <w:rPr>
          <w:b/>
        </w:rPr>
        <w:t>Additional Fields</w:t>
      </w:r>
    </w:p>
    <w:tbl>
      <w:tblPr>
        <w:tblStyle w:val="LightGrid-Accent1"/>
        <w:tblW w:w="0" w:type="auto"/>
        <w:tblLook w:val="0420" w:firstRow="1" w:lastRow="0" w:firstColumn="0" w:lastColumn="0" w:noHBand="0" w:noVBand="1"/>
      </w:tblPr>
      <w:tblGrid>
        <w:gridCol w:w="2907"/>
        <w:gridCol w:w="6943"/>
      </w:tblGrid>
      <w:tr w:rsidR="004824F3" w:rsidRPr="0008739A" w14:paraId="4D879936" w14:textId="77777777" w:rsidTr="004824F3">
        <w:trPr>
          <w:cnfStyle w:val="100000000000" w:firstRow="1" w:lastRow="0" w:firstColumn="0" w:lastColumn="0" w:oddVBand="0" w:evenVBand="0" w:oddHBand="0" w:evenHBand="0" w:firstRowFirstColumn="0" w:firstRowLastColumn="0" w:lastRowFirstColumn="0" w:lastRowLastColumn="0"/>
        </w:trPr>
        <w:tc>
          <w:tcPr>
            <w:tcW w:w="0" w:type="auto"/>
          </w:tcPr>
          <w:p w14:paraId="7F1F4224" w14:textId="77777777" w:rsidR="004824F3" w:rsidRPr="0008739A" w:rsidRDefault="004824F3" w:rsidP="004824F3">
            <w:r w:rsidRPr="0008739A">
              <w:t>Name</w:t>
            </w:r>
          </w:p>
        </w:tc>
        <w:tc>
          <w:tcPr>
            <w:tcW w:w="0" w:type="auto"/>
          </w:tcPr>
          <w:p w14:paraId="6D396293" w14:textId="77777777" w:rsidR="004824F3" w:rsidRPr="0008739A" w:rsidRDefault="004824F3" w:rsidP="004824F3">
            <w:r w:rsidRPr="0008739A">
              <w:t>Description</w:t>
            </w:r>
          </w:p>
        </w:tc>
      </w:tr>
      <w:tr w:rsidR="004824F3" w:rsidRPr="0008739A" w14:paraId="43B8CECF" w14:textId="77777777" w:rsidTr="004824F3">
        <w:trPr>
          <w:cnfStyle w:val="000000100000" w:firstRow="0" w:lastRow="0" w:firstColumn="0" w:lastColumn="0" w:oddVBand="0" w:evenVBand="0" w:oddHBand="1" w:evenHBand="0" w:firstRowFirstColumn="0" w:firstRowLastColumn="0" w:lastRowFirstColumn="0" w:lastRowLastColumn="0"/>
        </w:trPr>
        <w:tc>
          <w:tcPr>
            <w:tcW w:w="0" w:type="auto"/>
          </w:tcPr>
          <w:p w14:paraId="660D978A" w14:textId="5A38F1FD" w:rsidR="004824F3" w:rsidRDefault="004824F3" w:rsidP="004824F3">
            <w:r>
              <w:t>businessApplicationTitle</w:t>
            </w:r>
          </w:p>
        </w:tc>
        <w:tc>
          <w:tcPr>
            <w:tcW w:w="0" w:type="auto"/>
          </w:tcPr>
          <w:p w14:paraId="327B6AB1" w14:textId="55A85CE3" w:rsidR="004824F3" w:rsidRDefault="004824F3" w:rsidP="004824F3">
            <w:r>
              <w:t>The display name of the business application &amp; version.</w:t>
            </w:r>
          </w:p>
        </w:tc>
      </w:tr>
      <w:tr w:rsidR="004824F3" w:rsidRPr="0008739A" w14:paraId="38B20D99" w14:textId="77777777" w:rsidTr="004824F3">
        <w:trPr>
          <w:cnfStyle w:val="000000010000" w:firstRow="0" w:lastRow="0" w:firstColumn="0" w:lastColumn="0" w:oddVBand="0" w:evenVBand="0" w:oddHBand="0" w:evenHBand="1" w:firstRowFirstColumn="0" w:firstRowLastColumn="0" w:lastRowFirstColumn="0" w:lastRowLastColumn="0"/>
        </w:trPr>
        <w:tc>
          <w:tcPr>
            <w:tcW w:w="0" w:type="auto"/>
          </w:tcPr>
          <w:p w14:paraId="26179033" w14:textId="6A972784" w:rsidR="004824F3" w:rsidRDefault="004824F3" w:rsidP="004824F3">
            <w:r>
              <w:t>businessApplicationName</w:t>
            </w:r>
          </w:p>
        </w:tc>
        <w:tc>
          <w:tcPr>
            <w:tcW w:w="0" w:type="auto"/>
          </w:tcPr>
          <w:p w14:paraId="7103C539" w14:textId="43D3DC74" w:rsidR="004824F3" w:rsidRDefault="00940E90" w:rsidP="004824F3">
            <w:r>
              <w:t>The name of the business application to use in web service requests.</w:t>
            </w:r>
          </w:p>
        </w:tc>
      </w:tr>
      <w:tr w:rsidR="00940E90" w:rsidRPr="0008739A" w14:paraId="0B4C4063" w14:textId="77777777" w:rsidTr="004824F3">
        <w:trPr>
          <w:cnfStyle w:val="000000100000" w:firstRow="0" w:lastRow="0" w:firstColumn="0" w:lastColumn="0" w:oddVBand="0" w:evenVBand="0" w:oddHBand="1" w:evenHBand="0" w:firstRowFirstColumn="0" w:firstRowLastColumn="0" w:lastRowFirstColumn="0" w:lastRowLastColumn="0"/>
        </w:trPr>
        <w:tc>
          <w:tcPr>
            <w:tcW w:w="0" w:type="auto"/>
          </w:tcPr>
          <w:p w14:paraId="21ED4DF2" w14:textId="074ED85B" w:rsidR="00940E90" w:rsidRDefault="00940E90" w:rsidP="004824F3">
            <w:r>
              <w:t>businessApplicationVersion</w:t>
            </w:r>
          </w:p>
        </w:tc>
        <w:tc>
          <w:tcPr>
            <w:tcW w:w="0" w:type="auto"/>
          </w:tcPr>
          <w:p w14:paraId="27D4018D" w14:textId="76CECBFC" w:rsidR="00940E90" w:rsidRDefault="00940E90" w:rsidP="004824F3">
            <w:r>
              <w:t>The most recent version of the business application.</w:t>
            </w:r>
          </w:p>
        </w:tc>
      </w:tr>
    </w:tbl>
    <w:p w14:paraId="1E251270" w14:textId="77777777" w:rsidR="00F65E16" w:rsidRDefault="00F65E16" w:rsidP="00F65E16"/>
    <w:p w14:paraId="0F4102CB" w14:textId="77777777" w:rsidR="00F65E16" w:rsidRPr="00B645A7" w:rsidRDefault="00F65E16" w:rsidP="00F65E16">
      <w:pPr>
        <w:pStyle w:val="Heading3"/>
      </w:pPr>
      <w:bookmarkStart w:id="9" w:name="_Toc202591134"/>
      <w:r w:rsidRPr="00B645A7">
        <w:t>Java</w:t>
      </w:r>
      <w:r>
        <w:t>Script</w:t>
      </w:r>
      <w:bookmarkEnd w:id="9"/>
    </w:p>
    <w:p w14:paraId="290CE087" w14:textId="1A08FB79" w:rsidR="004073CD" w:rsidRDefault="004073CD" w:rsidP="004073CD">
      <w:r>
        <w:t xml:space="preserve">The JavaScript client provides the </w:t>
      </w:r>
      <w:r w:rsidRPr="004073CD">
        <w:rPr>
          <w:rStyle w:val="PlainTextChar"/>
        </w:rPr>
        <w:t>getBusinessApplicationNames</w:t>
      </w:r>
      <w:r>
        <w:t xml:space="preserve"> method to retrieve the list of business application names and call the callback function with an array of the names.</w:t>
      </w:r>
    </w:p>
    <w:p w14:paraId="52A1ECF9" w14:textId="77777777" w:rsidR="004073CD" w:rsidRDefault="004073CD" w:rsidP="00F65E16"/>
    <w:p w14:paraId="4C14F0C0" w14:textId="7159828F" w:rsidR="00F65E16" w:rsidRDefault="00F65E16" w:rsidP="00F65E16">
      <w:r>
        <w:t xml:space="preserve">The following JavaScript example will replace the contents of the unordered list with the id 'names' with </w:t>
      </w:r>
      <w:r w:rsidR="00A36452">
        <w:t>the</w:t>
      </w:r>
      <w:r>
        <w:t xml:space="preserve"> list of business application names.</w:t>
      </w:r>
    </w:p>
    <w:p w14:paraId="5A64C8C5" w14:textId="77777777" w:rsidR="00F65E16" w:rsidRDefault="00F65E16" w:rsidP="00F65E16"/>
    <w:p w14:paraId="6777114B" w14:textId="77777777" w:rsidR="00F65E16" w:rsidRDefault="00F65E16" w:rsidP="00F65E16">
      <w:pPr>
        <w:pStyle w:val="PlainText"/>
        <w:pBdr>
          <w:top w:val="single" w:sz="4" w:space="1" w:color="auto"/>
          <w:left w:val="single" w:sz="4" w:space="4" w:color="auto"/>
          <w:bottom w:val="single" w:sz="4" w:space="1" w:color="auto"/>
          <w:right w:val="single" w:sz="4" w:space="4" w:color="auto"/>
        </w:pBdr>
      </w:pPr>
      <w:r>
        <w:t>client.getBusinessApplicationNames(function(names) {</w:t>
      </w:r>
    </w:p>
    <w:p w14:paraId="5DDF6161" w14:textId="77777777" w:rsidR="00F65E16" w:rsidRDefault="00F65E16" w:rsidP="00F65E16">
      <w:pPr>
        <w:pStyle w:val="PlainText"/>
        <w:pBdr>
          <w:top w:val="single" w:sz="4" w:space="1" w:color="auto"/>
          <w:left w:val="single" w:sz="4" w:space="4" w:color="auto"/>
          <w:bottom w:val="single" w:sz="4" w:space="1" w:color="auto"/>
          <w:right w:val="single" w:sz="4" w:space="4" w:color="auto"/>
        </w:pBdr>
      </w:pPr>
      <w:r>
        <w:t xml:space="preserve">  var ul = $('#names');</w:t>
      </w:r>
    </w:p>
    <w:p w14:paraId="5DA7BF19" w14:textId="77777777" w:rsidR="00F65E16" w:rsidRDefault="00F65E16" w:rsidP="00F65E16">
      <w:pPr>
        <w:pStyle w:val="PlainText"/>
        <w:pBdr>
          <w:top w:val="single" w:sz="4" w:space="1" w:color="auto"/>
          <w:left w:val="single" w:sz="4" w:space="4" w:color="auto"/>
          <w:bottom w:val="single" w:sz="4" w:space="1" w:color="auto"/>
          <w:right w:val="single" w:sz="4" w:space="4" w:color="auto"/>
        </w:pBdr>
      </w:pPr>
      <w:r>
        <w:t xml:space="preserve">  ul.empty();</w:t>
      </w:r>
    </w:p>
    <w:p w14:paraId="075AFB66" w14:textId="77777777" w:rsidR="00F65E16" w:rsidRDefault="00F65E16" w:rsidP="00F65E16">
      <w:pPr>
        <w:pStyle w:val="PlainText"/>
        <w:pBdr>
          <w:top w:val="single" w:sz="4" w:space="1" w:color="auto"/>
          <w:left w:val="single" w:sz="4" w:space="4" w:color="auto"/>
          <w:bottom w:val="single" w:sz="4" w:space="1" w:color="auto"/>
          <w:right w:val="single" w:sz="4" w:space="4" w:color="auto"/>
        </w:pBdr>
      </w:pPr>
      <w:r>
        <w:t xml:space="preserve">  $(names).each(function() {</w:t>
      </w:r>
    </w:p>
    <w:p w14:paraId="486B3F50" w14:textId="77777777" w:rsidR="00F65E16" w:rsidRDefault="00F65E16" w:rsidP="00F65E16">
      <w:pPr>
        <w:pStyle w:val="PlainText"/>
        <w:pBdr>
          <w:top w:val="single" w:sz="4" w:space="1" w:color="auto"/>
          <w:left w:val="single" w:sz="4" w:space="4" w:color="auto"/>
          <w:bottom w:val="single" w:sz="4" w:space="1" w:color="auto"/>
          <w:right w:val="single" w:sz="4" w:space="4" w:color="auto"/>
        </w:pBdr>
      </w:pPr>
      <w:r>
        <w:t xml:space="preserve">    ul.append('&lt;li&gt;' + $(this) + '&lt;/li&gt;');</w:t>
      </w:r>
    </w:p>
    <w:p w14:paraId="5568AFEF" w14:textId="77777777" w:rsidR="00F65E16" w:rsidRDefault="00F65E16" w:rsidP="00F65E16">
      <w:pPr>
        <w:pStyle w:val="PlainText"/>
        <w:pBdr>
          <w:top w:val="single" w:sz="4" w:space="1" w:color="auto"/>
          <w:left w:val="single" w:sz="4" w:space="4" w:color="auto"/>
          <w:bottom w:val="single" w:sz="4" w:space="1" w:color="auto"/>
          <w:right w:val="single" w:sz="4" w:space="4" w:color="auto"/>
        </w:pBdr>
      </w:pPr>
      <w:r>
        <w:t xml:space="preserve">  });</w:t>
      </w:r>
    </w:p>
    <w:p w14:paraId="2C3255CB" w14:textId="77777777" w:rsidR="00F65E16" w:rsidRDefault="00F65E16" w:rsidP="00F65E16">
      <w:pPr>
        <w:pStyle w:val="PlainText"/>
        <w:pBdr>
          <w:top w:val="single" w:sz="4" w:space="1" w:color="auto"/>
          <w:left w:val="single" w:sz="4" w:space="4" w:color="auto"/>
          <w:bottom w:val="single" w:sz="4" w:space="1" w:color="auto"/>
          <w:right w:val="single" w:sz="4" w:space="4" w:color="auto"/>
        </w:pBdr>
      </w:pPr>
      <w:r>
        <w:t>});</w:t>
      </w:r>
    </w:p>
    <w:p w14:paraId="22120ACA" w14:textId="77777777" w:rsidR="00F65E16" w:rsidRDefault="00F65E16" w:rsidP="00F65E16"/>
    <w:p w14:paraId="2F1D9D37" w14:textId="77777777" w:rsidR="00F65E16" w:rsidRPr="0017027E" w:rsidRDefault="00F65E16" w:rsidP="00D52890">
      <w:pPr>
        <w:rPr>
          <w:b/>
        </w:rPr>
      </w:pPr>
    </w:p>
    <w:p w14:paraId="1F6324FA" w14:textId="1DE9E2F2" w:rsidR="00761F1F" w:rsidRDefault="00761F1F" w:rsidP="00761F1F">
      <w:pPr>
        <w:pStyle w:val="Heading2"/>
      </w:pPr>
      <w:bookmarkStart w:id="10" w:name="_Toc202591136"/>
      <w:r>
        <w:t>Get Business Application</w:t>
      </w:r>
      <w:r w:rsidR="002037FE">
        <w:t xml:space="preserve"> Versions List</w:t>
      </w:r>
      <w:bookmarkEnd w:id="10"/>
    </w:p>
    <w:p w14:paraId="4E58D2FA" w14:textId="77777777" w:rsidR="00EC0DE6" w:rsidRDefault="00EC0DE6" w:rsidP="00EC0DE6">
      <w:r>
        <w:t>If an application needs to discover the list of versions supported by a business application on a CPF server the following command can be used to get the list of versions for a business application.</w:t>
      </w:r>
    </w:p>
    <w:p w14:paraId="4798C89D" w14:textId="77777777" w:rsidR="00781F09" w:rsidRDefault="00781F09" w:rsidP="00781F09"/>
    <w:p w14:paraId="4B54F7CA" w14:textId="77777777" w:rsidR="00781F09" w:rsidRDefault="00781F09" w:rsidP="00781F09">
      <w:pPr>
        <w:pStyle w:val="Heading3"/>
      </w:pPr>
      <w:bookmarkStart w:id="11" w:name="_Toc202591137"/>
      <w:r>
        <w:t>Web Service API</w:t>
      </w:r>
      <w:bookmarkEnd w:id="11"/>
    </w:p>
    <w:tbl>
      <w:tblPr>
        <w:tblStyle w:val="TableGrid2"/>
        <w:tblW w:w="0" w:type="auto"/>
        <w:tblLook w:val="0480" w:firstRow="0" w:lastRow="0" w:firstColumn="1" w:lastColumn="0" w:noHBand="0" w:noVBand="1"/>
      </w:tblPr>
      <w:tblGrid>
        <w:gridCol w:w="1745"/>
        <w:gridCol w:w="4297"/>
      </w:tblGrid>
      <w:tr w:rsidR="00781F09" w:rsidRPr="00C46416" w14:paraId="1E6DF9BF" w14:textId="77777777" w:rsidTr="00781F09">
        <w:tc>
          <w:tcPr>
            <w:cnfStyle w:val="001000000000" w:firstRow="0" w:lastRow="0" w:firstColumn="1" w:lastColumn="0" w:oddVBand="0" w:evenVBand="0" w:oddHBand="0" w:evenHBand="0" w:firstRowFirstColumn="0" w:firstRowLastColumn="0" w:lastRowFirstColumn="0" w:lastRowLastColumn="0"/>
            <w:tcW w:w="0" w:type="auto"/>
          </w:tcPr>
          <w:p w14:paraId="15B2E889" w14:textId="77777777" w:rsidR="00781F09" w:rsidRPr="00C46416" w:rsidRDefault="00781F09" w:rsidP="00781F09">
            <w:pPr>
              <w:keepNext/>
            </w:pPr>
            <w:r>
              <w:t>Path</w:t>
            </w:r>
          </w:p>
        </w:tc>
        <w:tc>
          <w:tcPr>
            <w:tcW w:w="0" w:type="auto"/>
          </w:tcPr>
          <w:p w14:paraId="0B8F95AE" w14:textId="34A09700" w:rsidR="00781F09" w:rsidRPr="00C46416" w:rsidRDefault="00781F09" w:rsidP="00781F09">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/{businessApplicationName}</w:t>
            </w:r>
          </w:p>
        </w:tc>
      </w:tr>
      <w:tr w:rsidR="00781F09" w:rsidRPr="00C46416" w14:paraId="1C3BC30F" w14:textId="77777777" w:rsidTr="00781F09">
        <w:tc>
          <w:tcPr>
            <w:cnfStyle w:val="001000000000" w:firstRow="0" w:lastRow="0" w:firstColumn="1" w:lastColumn="0" w:oddVBand="0" w:evenVBand="0" w:oddHBand="0" w:evenHBand="0" w:firstRowFirstColumn="0" w:firstRowLastColumn="0" w:lastRowFirstColumn="0" w:lastRowLastColumn="0"/>
            <w:tcW w:w="0" w:type="auto"/>
          </w:tcPr>
          <w:p w14:paraId="7C12DD70" w14:textId="77777777" w:rsidR="00781F09" w:rsidRPr="00C46416" w:rsidRDefault="00781F09" w:rsidP="00781F09">
            <w:r>
              <w:t>Method</w:t>
            </w:r>
          </w:p>
        </w:tc>
        <w:tc>
          <w:tcPr>
            <w:tcW w:w="0" w:type="auto"/>
          </w:tcPr>
          <w:p w14:paraId="7AC615B5" w14:textId="77777777" w:rsidR="00781F09" w:rsidRPr="00C46416" w:rsidRDefault="00781F09" w:rsidP="00781F09">
            <w:pPr>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781F09" w:rsidRPr="00C46416" w14:paraId="62A597F4" w14:textId="77777777" w:rsidTr="00781F09">
        <w:tc>
          <w:tcPr>
            <w:cnfStyle w:val="001000000000" w:firstRow="0" w:lastRow="0" w:firstColumn="1" w:lastColumn="0" w:oddVBand="0" w:evenVBand="0" w:oddHBand="0" w:evenHBand="0" w:firstRowFirstColumn="0" w:firstRowLastColumn="0" w:lastRowFirstColumn="0" w:lastRowLastColumn="0"/>
            <w:tcW w:w="0" w:type="auto"/>
          </w:tcPr>
          <w:p w14:paraId="3BB6C521" w14:textId="77777777" w:rsidR="00781F09" w:rsidRDefault="00781F09" w:rsidP="00781F09">
            <w:r>
              <w:t>Content Types</w:t>
            </w:r>
          </w:p>
        </w:tc>
        <w:tc>
          <w:tcPr>
            <w:tcW w:w="0" w:type="auto"/>
          </w:tcPr>
          <w:p w14:paraId="6DB5630B" w14:textId="77777777" w:rsidR="00781F09" w:rsidRPr="00C46416" w:rsidRDefault="00781F09" w:rsidP="00781F09">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json, html, xml, uri-list</w:t>
            </w:r>
          </w:p>
        </w:tc>
      </w:tr>
      <w:tr w:rsidR="00781F09" w:rsidRPr="00C46416" w14:paraId="22AAA14C" w14:textId="77777777" w:rsidTr="00781F09">
        <w:tc>
          <w:tcPr>
            <w:cnfStyle w:val="001000000000" w:firstRow="0" w:lastRow="0" w:firstColumn="1" w:lastColumn="0" w:oddVBand="0" w:evenVBand="0" w:oddHBand="0" w:evenHBand="0" w:firstRowFirstColumn="0" w:firstRowLastColumn="0" w:lastRowFirstColumn="0" w:lastRowLastColumn="0"/>
            <w:tcW w:w="0" w:type="auto"/>
          </w:tcPr>
          <w:p w14:paraId="05C34855" w14:textId="77777777" w:rsidR="00781F09" w:rsidRDefault="00781F09" w:rsidP="00781F09">
            <w:r>
              <w:t>Response</w:t>
            </w:r>
          </w:p>
        </w:tc>
        <w:tc>
          <w:tcPr>
            <w:tcW w:w="0" w:type="auto"/>
          </w:tcPr>
          <w:p w14:paraId="2FBA8C71" w14:textId="77777777" w:rsidR="00781F09" w:rsidRPr="00612112" w:rsidRDefault="00781F09" w:rsidP="00781F09">
            <w:pPr>
              <w:cnfStyle w:val="000000000000" w:firstRow="0" w:lastRow="0" w:firstColumn="0" w:lastColumn="0" w:oddVBand="0" w:evenVBand="0" w:oddHBand="0" w:evenHBand="0" w:firstRowFirstColumn="0" w:firstRowLastColumn="0" w:lastRowFirstColumn="0" w:lastRowLastColumn="0"/>
            </w:pPr>
            <w:r w:rsidRPr="00612112">
              <w:t>Resource List</w:t>
            </w:r>
          </w:p>
        </w:tc>
      </w:tr>
    </w:tbl>
    <w:p w14:paraId="06FA96B6" w14:textId="77777777" w:rsidR="00781F09" w:rsidRDefault="00781F09" w:rsidP="00781F09"/>
    <w:p w14:paraId="56747D23" w14:textId="77777777" w:rsidR="00781F09" w:rsidRDefault="00781F09" w:rsidP="00781F09">
      <w:pPr>
        <w:keepNext/>
        <w:rPr>
          <w:b/>
        </w:rPr>
      </w:pPr>
      <w:r w:rsidRPr="0017027E">
        <w:rPr>
          <w:b/>
        </w:rPr>
        <w:t>Parameters</w:t>
      </w:r>
    </w:p>
    <w:tbl>
      <w:tblPr>
        <w:tblStyle w:val="LightGrid-Accent1"/>
        <w:tblW w:w="0" w:type="auto"/>
        <w:tblLook w:val="0420" w:firstRow="1" w:lastRow="0" w:firstColumn="0" w:lastColumn="0" w:noHBand="0" w:noVBand="1"/>
      </w:tblPr>
      <w:tblGrid>
        <w:gridCol w:w="2748"/>
        <w:gridCol w:w="3861"/>
      </w:tblGrid>
      <w:tr w:rsidR="00781F09" w:rsidRPr="0008739A" w14:paraId="2A398093" w14:textId="77777777" w:rsidTr="00781F09">
        <w:trPr>
          <w:cnfStyle w:val="100000000000" w:firstRow="1" w:lastRow="0" w:firstColumn="0" w:lastColumn="0" w:oddVBand="0" w:evenVBand="0" w:oddHBand="0" w:evenHBand="0" w:firstRowFirstColumn="0" w:firstRowLastColumn="0" w:lastRowFirstColumn="0" w:lastRowLastColumn="0"/>
        </w:trPr>
        <w:tc>
          <w:tcPr>
            <w:tcW w:w="0" w:type="auto"/>
          </w:tcPr>
          <w:p w14:paraId="4DF18A52" w14:textId="77777777" w:rsidR="00781F09" w:rsidRPr="0008739A" w:rsidRDefault="00781F09" w:rsidP="00781F09">
            <w:r w:rsidRPr="0008739A">
              <w:t>Name</w:t>
            </w:r>
          </w:p>
        </w:tc>
        <w:tc>
          <w:tcPr>
            <w:tcW w:w="0" w:type="auto"/>
          </w:tcPr>
          <w:p w14:paraId="46544720" w14:textId="77777777" w:rsidR="00781F09" w:rsidRPr="0008739A" w:rsidRDefault="00781F09" w:rsidP="00781F09">
            <w:r w:rsidRPr="0008739A">
              <w:t>Description</w:t>
            </w:r>
          </w:p>
        </w:tc>
      </w:tr>
      <w:tr w:rsidR="00781F09" w:rsidRPr="0008739A" w14:paraId="1455C186" w14:textId="77777777" w:rsidTr="00781F09">
        <w:trPr>
          <w:cnfStyle w:val="000000100000" w:firstRow="0" w:lastRow="0" w:firstColumn="0" w:lastColumn="0" w:oddVBand="0" w:evenVBand="0" w:oddHBand="1" w:evenHBand="0" w:firstRowFirstColumn="0" w:firstRowLastColumn="0" w:lastRowFirstColumn="0" w:lastRowLastColumn="0"/>
        </w:trPr>
        <w:tc>
          <w:tcPr>
            <w:tcW w:w="0" w:type="auto"/>
          </w:tcPr>
          <w:p w14:paraId="7B065B18" w14:textId="0FCDBDAF" w:rsidR="00781F09" w:rsidRDefault="00781F09" w:rsidP="00781F09">
            <w:r>
              <w:t>businessApplicationName</w:t>
            </w:r>
          </w:p>
        </w:tc>
        <w:tc>
          <w:tcPr>
            <w:tcW w:w="0" w:type="auto"/>
          </w:tcPr>
          <w:p w14:paraId="3DE1A3CD" w14:textId="62F29E84" w:rsidR="00781F09" w:rsidRDefault="00781F09" w:rsidP="00781F09">
            <w:r>
              <w:t>The name of the business application</w:t>
            </w:r>
          </w:p>
        </w:tc>
      </w:tr>
    </w:tbl>
    <w:p w14:paraId="38EDE12F" w14:textId="77777777" w:rsidR="00781F09" w:rsidRDefault="00781F09" w:rsidP="00781F09"/>
    <w:p w14:paraId="18E4A80F" w14:textId="77777777" w:rsidR="00781F09" w:rsidRDefault="00781F09" w:rsidP="00781F09">
      <w:pPr>
        <w:keepNext/>
        <w:rPr>
          <w:b/>
        </w:rPr>
      </w:pPr>
      <w:r>
        <w:rPr>
          <w:b/>
        </w:rPr>
        <w:t>Additional Fields</w:t>
      </w:r>
    </w:p>
    <w:tbl>
      <w:tblPr>
        <w:tblStyle w:val="LightGrid-Accent1"/>
        <w:tblW w:w="0" w:type="auto"/>
        <w:tblLook w:val="0420" w:firstRow="1" w:lastRow="0" w:firstColumn="0" w:lastColumn="0" w:noHBand="0" w:noVBand="1"/>
      </w:tblPr>
      <w:tblGrid>
        <w:gridCol w:w="2907"/>
        <w:gridCol w:w="6943"/>
      </w:tblGrid>
      <w:tr w:rsidR="00781F09" w:rsidRPr="0008739A" w14:paraId="6B72E5CC" w14:textId="77777777" w:rsidTr="00781F09">
        <w:trPr>
          <w:cnfStyle w:val="100000000000" w:firstRow="1" w:lastRow="0" w:firstColumn="0" w:lastColumn="0" w:oddVBand="0" w:evenVBand="0" w:oddHBand="0" w:evenHBand="0" w:firstRowFirstColumn="0" w:firstRowLastColumn="0" w:lastRowFirstColumn="0" w:lastRowLastColumn="0"/>
        </w:trPr>
        <w:tc>
          <w:tcPr>
            <w:tcW w:w="0" w:type="auto"/>
          </w:tcPr>
          <w:p w14:paraId="17101514" w14:textId="77777777" w:rsidR="00781F09" w:rsidRPr="0008739A" w:rsidRDefault="00781F09" w:rsidP="00781F09">
            <w:r w:rsidRPr="0008739A">
              <w:t>Name</w:t>
            </w:r>
          </w:p>
        </w:tc>
        <w:tc>
          <w:tcPr>
            <w:tcW w:w="0" w:type="auto"/>
          </w:tcPr>
          <w:p w14:paraId="5F055AA2" w14:textId="77777777" w:rsidR="00781F09" w:rsidRPr="0008739A" w:rsidRDefault="00781F09" w:rsidP="00781F09">
            <w:r w:rsidRPr="0008739A">
              <w:t>Description</w:t>
            </w:r>
          </w:p>
        </w:tc>
      </w:tr>
      <w:tr w:rsidR="00781F09" w:rsidRPr="0008739A" w14:paraId="60EF64A2" w14:textId="77777777" w:rsidTr="00781F09">
        <w:trPr>
          <w:cnfStyle w:val="000000100000" w:firstRow="0" w:lastRow="0" w:firstColumn="0" w:lastColumn="0" w:oddVBand="0" w:evenVBand="0" w:oddHBand="1" w:evenHBand="0" w:firstRowFirstColumn="0" w:firstRowLastColumn="0" w:lastRowFirstColumn="0" w:lastRowLastColumn="0"/>
        </w:trPr>
        <w:tc>
          <w:tcPr>
            <w:tcW w:w="0" w:type="auto"/>
          </w:tcPr>
          <w:p w14:paraId="31E6A0FF" w14:textId="77777777" w:rsidR="00781F09" w:rsidRDefault="00781F09" w:rsidP="00781F09">
            <w:r>
              <w:t>businessApplicationTitle</w:t>
            </w:r>
          </w:p>
        </w:tc>
        <w:tc>
          <w:tcPr>
            <w:tcW w:w="0" w:type="auto"/>
          </w:tcPr>
          <w:p w14:paraId="77BB210A" w14:textId="77777777" w:rsidR="00781F09" w:rsidRDefault="00781F09" w:rsidP="00781F09">
            <w:r>
              <w:t>The display name of the business application &amp; version.</w:t>
            </w:r>
          </w:p>
        </w:tc>
      </w:tr>
      <w:tr w:rsidR="00781F09" w:rsidRPr="0008739A" w14:paraId="177AAA4A" w14:textId="77777777" w:rsidTr="00781F09">
        <w:trPr>
          <w:cnfStyle w:val="000000010000" w:firstRow="0" w:lastRow="0" w:firstColumn="0" w:lastColumn="0" w:oddVBand="0" w:evenVBand="0" w:oddHBand="0" w:evenHBand="1" w:firstRowFirstColumn="0" w:firstRowLastColumn="0" w:lastRowFirstColumn="0" w:lastRowLastColumn="0"/>
        </w:trPr>
        <w:tc>
          <w:tcPr>
            <w:tcW w:w="0" w:type="auto"/>
          </w:tcPr>
          <w:p w14:paraId="5AF4792F" w14:textId="77777777" w:rsidR="00781F09" w:rsidRDefault="00781F09" w:rsidP="00781F09">
            <w:r>
              <w:t>businessApplicationName</w:t>
            </w:r>
          </w:p>
        </w:tc>
        <w:tc>
          <w:tcPr>
            <w:tcW w:w="0" w:type="auto"/>
          </w:tcPr>
          <w:p w14:paraId="6FD9F436" w14:textId="77777777" w:rsidR="00781F09" w:rsidRDefault="00781F09" w:rsidP="00781F09">
            <w:r>
              <w:t>The name of the business application to use in web service requests.</w:t>
            </w:r>
          </w:p>
        </w:tc>
      </w:tr>
      <w:tr w:rsidR="00781F09" w:rsidRPr="0008739A" w14:paraId="3EEA1125" w14:textId="77777777" w:rsidTr="00781F09">
        <w:trPr>
          <w:cnfStyle w:val="000000100000" w:firstRow="0" w:lastRow="0" w:firstColumn="0" w:lastColumn="0" w:oddVBand="0" w:evenVBand="0" w:oddHBand="1" w:evenHBand="0" w:firstRowFirstColumn="0" w:firstRowLastColumn="0" w:lastRowFirstColumn="0" w:lastRowLastColumn="0"/>
        </w:trPr>
        <w:tc>
          <w:tcPr>
            <w:tcW w:w="0" w:type="auto"/>
          </w:tcPr>
          <w:p w14:paraId="57E3974C" w14:textId="77777777" w:rsidR="00781F09" w:rsidRDefault="00781F09" w:rsidP="00781F09">
            <w:r>
              <w:t>businessApplicationVersion</w:t>
            </w:r>
          </w:p>
        </w:tc>
        <w:tc>
          <w:tcPr>
            <w:tcW w:w="0" w:type="auto"/>
          </w:tcPr>
          <w:p w14:paraId="51302436" w14:textId="77777777" w:rsidR="00781F09" w:rsidRDefault="00781F09" w:rsidP="00781F09">
            <w:r>
              <w:t>The most recent version of the business application.</w:t>
            </w:r>
          </w:p>
        </w:tc>
      </w:tr>
    </w:tbl>
    <w:p w14:paraId="0CA1D418" w14:textId="77777777" w:rsidR="00781F09" w:rsidRDefault="00781F09" w:rsidP="00781F09"/>
    <w:p w14:paraId="1F341466" w14:textId="77777777" w:rsidR="00A237A0" w:rsidRPr="00B645A7" w:rsidRDefault="00A237A0" w:rsidP="00A237A0">
      <w:pPr>
        <w:pStyle w:val="Heading3"/>
      </w:pPr>
      <w:bookmarkStart w:id="12" w:name="_Toc202591138"/>
      <w:r w:rsidRPr="00B645A7">
        <w:t>Java</w:t>
      </w:r>
      <w:r>
        <w:t>Script</w:t>
      </w:r>
      <w:bookmarkEnd w:id="12"/>
    </w:p>
    <w:p w14:paraId="2BFF5357" w14:textId="447E5EDC" w:rsidR="00A237A0" w:rsidRDefault="00A237A0" w:rsidP="00A237A0">
      <w:r>
        <w:t xml:space="preserve">The following JavaScript example will replace the contents of the unordered list with the id </w:t>
      </w:r>
      <w:r w:rsidR="00C03F3F">
        <w:t>versions</w:t>
      </w:r>
      <w:r>
        <w:t xml:space="preserve"> with the list of business application </w:t>
      </w:r>
      <w:r w:rsidR="00C03F3F">
        <w:t>versions</w:t>
      </w:r>
      <w:r>
        <w:t>.</w:t>
      </w:r>
    </w:p>
    <w:p w14:paraId="7D2CF29D" w14:textId="77777777" w:rsidR="00A237A0" w:rsidRDefault="00A237A0" w:rsidP="00A237A0"/>
    <w:p w14:paraId="40647236" w14:textId="56C77F45" w:rsidR="00A237A0" w:rsidRDefault="00A237A0" w:rsidP="00A237A0">
      <w:pPr>
        <w:pStyle w:val="PlainText"/>
        <w:pBdr>
          <w:top w:val="single" w:sz="4" w:space="1" w:color="auto"/>
          <w:left w:val="single" w:sz="4" w:space="4" w:color="auto"/>
          <w:bottom w:val="single" w:sz="4" w:space="1" w:color="auto"/>
          <w:right w:val="single" w:sz="4" w:space="4" w:color="auto"/>
        </w:pBdr>
      </w:pPr>
      <w:r>
        <w:t>client.getBusinessApplication</w:t>
      </w:r>
      <w:r w:rsidR="00C03F3F">
        <w:t>Versions</w:t>
      </w:r>
      <w:r>
        <w:t>(function(</w:t>
      </w:r>
      <w:r w:rsidR="00C03F3F">
        <w:t>versions</w:t>
      </w:r>
      <w:r>
        <w:t>) {</w:t>
      </w:r>
    </w:p>
    <w:p w14:paraId="687E6126" w14:textId="047242BF" w:rsidR="00A237A0" w:rsidRDefault="00A237A0" w:rsidP="00A237A0">
      <w:pPr>
        <w:pStyle w:val="PlainText"/>
        <w:pBdr>
          <w:top w:val="single" w:sz="4" w:space="1" w:color="auto"/>
          <w:left w:val="single" w:sz="4" w:space="4" w:color="auto"/>
          <w:bottom w:val="single" w:sz="4" w:space="1" w:color="auto"/>
          <w:right w:val="single" w:sz="4" w:space="4" w:color="auto"/>
        </w:pBdr>
      </w:pPr>
      <w:r>
        <w:t xml:space="preserve">  var ul = $('#</w:t>
      </w:r>
      <w:r w:rsidR="00C03F3F">
        <w:t>versions</w:t>
      </w:r>
      <w:r w:rsidR="00BB2E34">
        <w:t>'</w:t>
      </w:r>
      <w:r>
        <w:t>);</w:t>
      </w:r>
    </w:p>
    <w:p w14:paraId="5361DF59" w14:textId="77777777" w:rsidR="00A237A0" w:rsidRDefault="00A237A0" w:rsidP="00A237A0">
      <w:pPr>
        <w:pStyle w:val="PlainText"/>
        <w:pBdr>
          <w:top w:val="single" w:sz="4" w:space="1" w:color="auto"/>
          <w:left w:val="single" w:sz="4" w:space="4" w:color="auto"/>
          <w:bottom w:val="single" w:sz="4" w:space="1" w:color="auto"/>
          <w:right w:val="single" w:sz="4" w:space="4" w:color="auto"/>
        </w:pBdr>
      </w:pPr>
      <w:r>
        <w:t xml:space="preserve">  ul.empty();</w:t>
      </w:r>
    </w:p>
    <w:p w14:paraId="6CC22C6D" w14:textId="7C16C9A6" w:rsidR="00A237A0" w:rsidRDefault="00A237A0" w:rsidP="00A237A0">
      <w:pPr>
        <w:pStyle w:val="PlainText"/>
        <w:pBdr>
          <w:top w:val="single" w:sz="4" w:space="1" w:color="auto"/>
          <w:left w:val="single" w:sz="4" w:space="4" w:color="auto"/>
          <w:bottom w:val="single" w:sz="4" w:space="1" w:color="auto"/>
          <w:right w:val="single" w:sz="4" w:space="4" w:color="auto"/>
        </w:pBdr>
      </w:pPr>
      <w:r>
        <w:t xml:space="preserve">  $(</w:t>
      </w:r>
      <w:r w:rsidR="00C03F3F">
        <w:t>versions</w:t>
      </w:r>
      <w:r>
        <w:t>).each(function() {</w:t>
      </w:r>
    </w:p>
    <w:p w14:paraId="702F3C4B" w14:textId="77777777" w:rsidR="00A237A0" w:rsidRDefault="00A237A0" w:rsidP="00A237A0">
      <w:pPr>
        <w:pStyle w:val="PlainText"/>
        <w:pBdr>
          <w:top w:val="single" w:sz="4" w:space="1" w:color="auto"/>
          <w:left w:val="single" w:sz="4" w:space="4" w:color="auto"/>
          <w:bottom w:val="single" w:sz="4" w:space="1" w:color="auto"/>
          <w:right w:val="single" w:sz="4" w:space="4" w:color="auto"/>
        </w:pBdr>
      </w:pPr>
      <w:r>
        <w:t xml:space="preserve">    ul.append('&lt;li&gt;' + $(this) + '&lt;/li&gt;');</w:t>
      </w:r>
    </w:p>
    <w:p w14:paraId="5F28FC42" w14:textId="77777777" w:rsidR="00A237A0" w:rsidRDefault="00A237A0" w:rsidP="00A237A0">
      <w:pPr>
        <w:pStyle w:val="PlainText"/>
        <w:pBdr>
          <w:top w:val="single" w:sz="4" w:space="1" w:color="auto"/>
          <w:left w:val="single" w:sz="4" w:space="4" w:color="auto"/>
          <w:bottom w:val="single" w:sz="4" w:space="1" w:color="auto"/>
          <w:right w:val="single" w:sz="4" w:space="4" w:color="auto"/>
        </w:pBdr>
      </w:pPr>
      <w:r>
        <w:t xml:space="preserve">  });</w:t>
      </w:r>
    </w:p>
    <w:p w14:paraId="42626949" w14:textId="77777777" w:rsidR="00A237A0" w:rsidRDefault="00A237A0" w:rsidP="00A237A0">
      <w:pPr>
        <w:pStyle w:val="PlainText"/>
        <w:pBdr>
          <w:top w:val="single" w:sz="4" w:space="1" w:color="auto"/>
          <w:left w:val="single" w:sz="4" w:space="4" w:color="auto"/>
          <w:bottom w:val="single" w:sz="4" w:space="1" w:color="auto"/>
          <w:right w:val="single" w:sz="4" w:space="4" w:color="auto"/>
        </w:pBdr>
      </w:pPr>
      <w:r>
        <w:t>});</w:t>
      </w:r>
    </w:p>
    <w:p w14:paraId="546DF248" w14:textId="77777777" w:rsidR="00A237A0" w:rsidRDefault="00A237A0" w:rsidP="00A237A0"/>
    <w:p w14:paraId="137A0362" w14:textId="77777777" w:rsidR="00A237A0" w:rsidRPr="00781F09" w:rsidRDefault="00A237A0" w:rsidP="00781F09"/>
    <w:p w14:paraId="17BDF990" w14:textId="3F2900D8" w:rsidR="00761F1F" w:rsidRDefault="001A3923" w:rsidP="00761F1F">
      <w:pPr>
        <w:pStyle w:val="Heading2"/>
      </w:pPr>
      <w:bookmarkStart w:id="13" w:name="_Toc202591140"/>
      <w:r>
        <w:t>Ge</w:t>
      </w:r>
      <w:r w:rsidR="002037FE">
        <w:t xml:space="preserve">t Business Application </w:t>
      </w:r>
      <w:r w:rsidR="00FA3141">
        <w:t xml:space="preserve">Version </w:t>
      </w:r>
      <w:r w:rsidR="002037FE">
        <w:t>Resources List</w:t>
      </w:r>
      <w:bookmarkEnd w:id="13"/>
    </w:p>
    <w:p w14:paraId="67EEFDF5" w14:textId="5652CD14" w:rsidR="00C03F3F" w:rsidRDefault="00C03F3F" w:rsidP="00DD482E">
      <w:r>
        <w:t xml:space="preserve">This resource returns a list of the resources available for a business application. This can be used </w:t>
      </w:r>
      <w:r w:rsidR="009479BB">
        <w:t>to discover the operations possible on the business application as not all users or applications have all the operations available. The following operations are supported and described later in this document.</w:t>
      </w:r>
    </w:p>
    <w:p w14:paraId="2A1DF58D" w14:textId="77777777" w:rsidR="00C03F3F" w:rsidRDefault="00C03F3F" w:rsidP="00DD482E"/>
    <w:tbl>
      <w:tblPr>
        <w:tblStyle w:val="LightGrid-Accent1"/>
        <w:tblW w:w="0" w:type="auto"/>
        <w:tblLook w:val="0420" w:firstRow="1" w:lastRow="0" w:firstColumn="0" w:lastColumn="0" w:noHBand="0" w:noVBand="1"/>
      </w:tblPr>
      <w:tblGrid>
        <w:gridCol w:w="975"/>
        <w:gridCol w:w="9242"/>
      </w:tblGrid>
      <w:tr w:rsidR="00C03F3F" w:rsidRPr="0008739A" w14:paraId="2E334C33" w14:textId="77777777" w:rsidTr="00C03F3F">
        <w:trPr>
          <w:cnfStyle w:val="100000000000" w:firstRow="1" w:lastRow="0" w:firstColumn="0" w:lastColumn="0" w:oddVBand="0" w:evenVBand="0" w:oddHBand="0" w:evenHBand="0" w:firstRowFirstColumn="0" w:firstRowLastColumn="0" w:lastRowFirstColumn="0" w:lastRowLastColumn="0"/>
        </w:trPr>
        <w:tc>
          <w:tcPr>
            <w:tcW w:w="0" w:type="auto"/>
          </w:tcPr>
          <w:p w14:paraId="489684BD" w14:textId="77777777" w:rsidR="00C03F3F" w:rsidRPr="0008739A" w:rsidRDefault="00C03F3F" w:rsidP="00C03F3F">
            <w:r w:rsidRPr="0008739A">
              <w:t>Name</w:t>
            </w:r>
          </w:p>
        </w:tc>
        <w:tc>
          <w:tcPr>
            <w:tcW w:w="0" w:type="auto"/>
          </w:tcPr>
          <w:p w14:paraId="516F1988" w14:textId="77777777" w:rsidR="00C03F3F" w:rsidRPr="0008739A" w:rsidRDefault="00C03F3F" w:rsidP="00C03F3F">
            <w:r w:rsidRPr="0008739A">
              <w:t>Description</w:t>
            </w:r>
          </w:p>
        </w:tc>
      </w:tr>
      <w:tr w:rsidR="00C03F3F" w:rsidRPr="0008739A" w14:paraId="39B319E2" w14:textId="77777777" w:rsidTr="00C03F3F">
        <w:trPr>
          <w:cnfStyle w:val="000000100000" w:firstRow="0" w:lastRow="0" w:firstColumn="0" w:lastColumn="0" w:oddVBand="0" w:evenVBand="0" w:oddHBand="1" w:evenHBand="0" w:firstRowFirstColumn="0" w:firstRowLastColumn="0" w:lastRowFirstColumn="0" w:lastRowLastColumn="0"/>
        </w:trPr>
        <w:tc>
          <w:tcPr>
            <w:tcW w:w="0" w:type="auto"/>
          </w:tcPr>
          <w:p w14:paraId="00FF198C" w14:textId="53B6A8C0" w:rsidR="00C03F3F" w:rsidRDefault="00C03F3F" w:rsidP="00C03F3F">
            <w:r>
              <w:t>instant</w:t>
            </w:r>
          </w:p>
        </w:tc>
        <w:tc>
          <w:tcPr>
            <w:tcW w:w="0" w:type="auto"/>
          </w:tcPr>
          <w:p w14:paraId="5583BB3E" w14:textId="73681F14" w:rsidR="00C03F3F" w:rsidRDefault="00C03F3F" w:rsidP="00C03F3F">
            <w:r>
              <w:t>Form/resource to submit a single instant request to the business application.</w:t>
            </w:r>
          </w:p>
        </w:tc>
      </w:tr>
      <w:tr w:rsidR="00C03F3F" w:rsidRPr="0008739A" w14:paraId="5F86952B" w14:textId="77777777" w:rsidTr="00C03F3F">
        <w:trPr>
          <w:cnfStyle w:val="000000010000" w:firstRow="0" w:lastRow="0" w:firstColumn="0" w:lastColumn="0" w:oddVBand="0" w:evenVBand="0" w:oddHBand="0" w:evenHBand="1" w:firstRowFirstColumn="0" w:firstRowLastColumn="0" w:lastRowFirstColumn="0" w:lastRowLastColumn="0"/>
        </w:trPr>
        <w:tc>
          <w:tcPr>
            <w:tcW w:w="0" w:type="auto"/>
          </w:tcPr>
          <w:p w14:paraId="7D04D596" w14:textId="49158410" w:rsidR="00C03F3F" w:rsidRDefault="00C03F3F" w:rsidP="00C03F3F">
            <w:r>
              <w:t>single</w:t>
            </w:r>
          </w:p>
        </w:tc>
        <w:tc>
          <w:tcPr>
            <w:tcW w:w="0" w:type="auto"/>
          </w:tcPr>
          <w:p w14:paraId="3D82D733" w14:textId="597833CD" w:rsidR="00C03F3F" w:rsidRDefault="00C03F3F" w:rsidP="00C03F3F">
            <w:r>
              <w:t>Form/resource to submit a batch job containing a single request to the business application.</w:t>
            </w:r>
          </w:p>
        </w:tc>
      </w:tr>
      <w:tr w:rsidR="00C03F3F" w:rsidRPr="0008739A" w14:paraId="6409DDD3" w14:textId="77777777" w:rsidTr="00C03F3F">
        <w:trPr>
          <w:cnfStyle w:val="000000100000" w:firstRow="0" w:lastRow="0" w:firstColumn="0" w:lastColumn="0" w:oddVBand="0" w:evenVBand="0" w:oddHBand="1" w:evenHBand="0" w:firstRowFirstColumn="0" w:firstRowLastColumn="0" w:lastRowFirstColumn="0" w:lastRowLastColumn="0"/>
        </w:trPr>
        <w:tc>
          <w:tcPr>
            <w:tcW w:w="0" w:type="auto"/>
          </w:tcPr>
          <w:p w14:paraId="05E339BA" w14:textId="698FDE90" w:rsidR="00C03F3F" w:rsidRDefault="00C03F3F" w:rsidP="00C03F3F">
            <w:r>
              <w:t>multiple</w:t>
            </w:r>
          </w:p>
        </w:tc>
        <w:tc>
          <w:tcPr>
            <w:tcW w:w="0" w:type="auto"/>
          </w:tcPr>
          <w:p w14:paraId="792A3A42" w14:textId="7EBF098C" w:rsidR="00C03F3F" w:rsidRDefault="00C03F3F" w:rsidP="00C03F3F">
            <w:r>
              <w:t>Form/resource to submit a batch job containing multiple requests to the business application.</w:t>
            </w:r>
          </w:p>
        </w:tc>
      </w:tr>
    </w:tbl>
    <w:p w14:paraId="390DA869" w14:textId="77777777" w:rsidR="00C03F3F" w:rsidRDefault="00C03F3F" w:rsidP="00DD482E"/>
    <w:p w14:paraId="2DE91F0B" w14:textId="77777777" w:rsidR="00C03F3F" w:rsidRDefault="00C03F3F" w:rsidP="00C03F3F"/>
    <w:p w14:paraId="6358B891" w14:textId="77777777" w:rsidR="00C03F3F" w:rsidRDefault="00C03F3F" w:rsidP="00C03F3F">
      <w:pPr>
        <w:pStyle w:val="Heading3"/>
      </w:pPr>
      <w:bookmarkStart w:id="14" w:name="_Toc202591141"/>
      <w:r>
        <w:t>Web Service API</w:t>
      </w:r>
      <w:bookmarkEnd w:id="14"/>
    </w:p>
    <w:tbl>
      <w:tblPr>
        <w:tblStyle w:val="TableGrid2"/>
        <w:tblW w:w="0" w:type="auto"/>
        <w:tblLook w:val="0480" w:firstRow="0" w:lastRow="0" w:firstColumn="1" w:lastColumn="0" w:noHBand="0" w:noVBand="1"/>
      </w:tblPr>
      <w:tblGrid>
        <w:gridCol w:w="1745"/>
        <w:gridCol w:w="7778"/>
      </w:tblGrid>
      <w:tr w:rsidR="00C03F3F" w:rsidRPr="00C46416" w14:paraId="79AB4DFF" w14:textId="77777777" w:rsidTr="00C03F3F">
        <w:tc>
          <w:tcPr>
            <w:cnfStyle w:val="001000000000" w:firstRow="0" w:lastRow="0" w:firstColumn="1" w:lastColumn="0" w:oddVBand="0" w:evenVBand="0" w:oddHBand="0" w:evenHBand="0" w:firstRowFirstColumn="0" w:firstRowLastColumn="0" w:lastRowFirstColumn="0" w:lastRowLastColumn="0"/>
            <w:tcW w:w="0" w:type="auto"/>
          </w:tcPr>
          <w:p w14:paraId="5DAD8F21" w14:textId="77777777" w:rsidR="00C03F3F" w:rsidRPr="00C46416" w:rsidRDefault="00C03F3F" w:rsidP="00C03F3F">
            <w:pPr>
              <w:keepNext/>
            </w:pPr>
            <w:r>
              <w:t>Path</w:t>
            </w:r>
          </w:p>
        </w:tc>
        <w:tc>
          <w:tcPr>
            <w:tcW w:w="0" w:type="auto"/>
          </w:tcPr>
          <w:p w14:paraId="6658D9E0" w14:textId="182E08A0" w:rsidR="00C03F3F" w:rsidRPr="00C46416" w:rsidRDefault="00C03F3F" w:rsidP="00C03F3F">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/{businessApplicationName}/{businessApplicationVersion}</w:t>
            </w:r>
          </w:p>
        </w:tc>
      </w:tr>
      <w:tr w:rsidR="00C03F3F" w:rsidRPr="00C46416" w14:paraId="60E4D9B9" w14:textId="77777777" w:rsidTr="00C03F3F">
        <w:tc>
          <w:tcPr>
            <w:cnfStyle w:val="001000000000" w:firstRow="0" w:lastRow="0" w:firstColumn="1" w:lastColumn="0" w:oddVBand="0" w:evenVBand="0" w:oddHBand="0" w:evenHBand="0" w:firstRowFirstColumn="0" w:firstRowLastColumn="0" w:lastRowFirstColumn="0" w:lastRowLastColumn="0"/>
            <w:tcW w:w="0" w:type="auto"/>
          </w:tcPr>
          <w:p w14:paraId="3BDC37DB" w14:textId="77777777" w:rsidR="00C03F3F" w:rsidRPr="00C46416" w:rsidRDefault="00C03F3F" w:rsidP="00C03F3F">
            <w:r>
              <w:t>Method</w:t>
            </w:r>
          </w:p>
        </w:tc>
        <w:tc>
          <w:tcPr>
            <w:tcW w:w="0" w:type="auto"/>
          </w:tcPr>
          <w:p w14:paraId="0A57AF18" w14:textId="77777777" w:rsidR="00C03F3F" w:rsidRPr="00C46416" w:rsidRDefault="00C03F3F" w:rsidP="00C03F3F">
            <w:pPr>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C03F3F" w:rsidRPr="00C46416" w14:paraId="6677C8C6" w14:textId="77777777" w:rsidTr="00C03F3F">
        <w:tc>
          <w:tcPr>
            <w:cnfStyle w:val="001000000000" w:firstRow="0" w:lastRow="0" w:firstColumn="1" w:lastColumn="0" w:oddVBand="0" w:evenVBand="0" w:oddHBand="0" w:evenHBand="0" w:firstRowFirstColumn="0" w:firstRowLastColumn="0" w:lastRowFirstColumn="0" w:lastRowLastColumn="0"/>
            <w:tcW w:w="0" w:type="auto"/>
          </w:tcPr>
          <w:p w14:paraId="46817C47" w14:textId="77777777" w:rsidR="00C03F3F" w:rsidRDefault="00C03F3F" w:rsidP="00C03F3F">
            <w:r>
              <w:t>Content Types</w:t>
            </w:r>
          </w:p>
        </w:tc>
        <w:tc>
          <w:tcPr>
            <w:tcW w:w="0" w:type="auto"/>
          </w:tcPr>
          <w:p w14:paraId="7089831C" w14:textId="77777777" w:rsidR="00C03F3F" w:rsidRPr="00C46416" w:rsidRDefault="00C03F3F" w:rsidP="00C03F3F">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json, html, xml, uri-list</w:t>
            </w:r>
          </w:p>
        </w:tc>
      </w:tr>
      <w:tr w:rsidR="00C03F3F" w:rsidRPr="00C46416" w14:paraId="39DB12BF" w14:textId="77777777" w:rsidTr="00C03F3F">
        <w:tc>
          <w:tcPr>
            <w:cnfStyle w:val="001000000000" w:firstRow="0" w:lastRow="0" w:firstColumn="1" w:lastColumn="0" w:oddVBand="0" w:evenVBand="0" w:oddHBand="0" w:evenHBand="0" w:firstRowFirstColumn="0" w:firstRowLastColumn="0" w:lastRowFirstColumn="0" w:lastRowLastColumn="0"/>
            <w:tcW w:w="0" w:type="auto"/>
          </w:tcPr>
          <w:p w14:paraId="1C5E3AA9" w14:textId="77777777" w:rsidR="00C03F3F" w:rsidRDefault="00C03F3F" w:rsidP="00C03F3F">
            <w:r>
              <w:t>Response</w:t>
            </w:r>
          </w:p>
        </w:tc>
        <w:tc>
          <w:tcPr>
            <w:tcW w:w="0" w:type="auto"/>
          </w:tcPr>
          <w:p w14:paraId="65FD19FE" w14:textId="77777777" w:rsidR="00C03F3F" w:rsidRPr="00612112" w:rsidRDefault="00C03F3F" w:rsidP="00C03F3F">
            <w:pPr>
              <w:cnfStyle w:val="000000000000" w:firstRow="0" w:lastRow="0" w:firstColumn="0" w:lastColumn="0" w:oddVBand="0" w:evenVBand="0" w:oddHBand="0" w:evenHBand="0" w:firstRowFirstColumn="0" w:firstRowLastColumn="0" w:lastRowFirstColumn="0" w:lastRowLastColumn="0"/>
            </w:pPr>
            <w:r w:rsidRPr="00612112">
              <w:t>Resource List</w:t>
            </w:r>
          </w:p>
        </w:tc>
      </w:tr>
    </w:tbl>
    <w:p w14:paraId="246AEB53" w14:textId="77777777" w:rsidR="00C03F3F" w:rsidRDefault="00C03F3F" w:rsidP="00C03F3F"/>
    <w:p w14:paraId="34D2A300" w14:textId="77777777" w:rsidR="00C03F3F" w:rsidRDefault="00C03F3F" w:rsidP="00C03F3F">
      <w:pPr>
        <w:keepNext/>
        <w:rPr>
          <w:b/>
        </w:rPr>
      </w:pPr>
      <w:r w:rsidRPr="0017027E">
        <w:rPr>
          <w:b/>
        </w:rPr>
        <w:t>Parameters</w:t>
      </w:r>
    </w:p>
    <w:tbl>
      <w:tblPr>
        <w:tblStyle w:val="LightGrid-Accent1"/>
        <w:tblW w:w="0" w:type="auto"/>
        <w:tblLook w:val="0420" w:firstRow="1" w:lastRow="0" w:firstColumn="0" w:lastColumn="0" w:noHBand="0" w:noVBand="1"/>
      </w:tblPr>
      <w:tblGrid>
        <w:gridCol w:w="2907"/>
        <w:gridCol w:w="4081"/>
      </w:tblGrid>
      <w:tr w:rsidR="00C03F3F" w:rsidRPr="0008739A" w14:paraId="1BD1E858" w14:textId="77777777" w:rsidTr="00C03F3F">
        <w:trPr>
          <w:cnfStyle w:val="100000000000" w:firstRow="1" w:lastRow="0" w:firstColumn="0" w:lastColumn="0" w:oddVBand="0" w:evenVBand="0" w:oddHBand="0" w:evenHBand="0" w:firstRowFirstColumn="0" w:firstRowLastColumn="0" w:lastRowFirstColumn="0" w:lastRowLastColumn="0"/>
        </w:trPr>
        <w:tc>
          <w:tcPr>
            <w:tcW w:w="0" w:type="auto"/>
          </w:tcPr>
          <w:p w14:paraId="0FC3F44B" w14:textId="77777777" w:rsidR="00C03F3F" w:rsidRPr="0008739A" w:rsidRDefault="00C03F3F" w:rsidP="00C03F3F">
            <w:r w:rsidRPr="0008739A">
              <w:t>Name</w:t>
            </w:r>
          </w:p>
        </w:tc>
        <w:tc>
          <w:tcPr>
            <w:tcW w:w="0" w:type="auto"/>
          </w:tcPr>
          <w:p w14:paraId="6B7FAB0C" w14:textId="77777777" w:rsidR="00C03F3F" w:rsidRPr="0008739A" w:rsidRDefault="00C03F3F" w:rsidP="00C03F3F">
            <w:r w:rsidRPr="0008739A">
              <w:t>Description</w:t>
            </w:r>
          </w:p>
        </w:tc>
      </w:tr>
      <w:tr w:rsidR="00C03F3F" w:rsidRPr="0008739A" w14:paraId="3B2DDCB2" w14:textId="77777777" w:rsidTr="00C03F3F">
        <w:trPr>
          <w:cnfStyle w:val="000000100000" w:firstRow="0" w:lastRow="0" w:firstColumn="0" w:lastColumn="0" w:oddVBand="0" w:evenVBand="0" w:oddHBand="1" w:evenHBand="0" w:firstRowFirstColumn="0" w:firstRowLastColumn="0" w:lastRowFirstColumn="0" w:lastRowLastColumn="0"/>
        </w:trPr>
        <w:tc>
          <w:tcPr>
            <w:tcW w:w="0" w:type="auto"/>
          </w:tcPr>
          <w:p w14:paraId="5ECB2A8B" w14:textId="77777777" w:rsidR="00C03F3F" w:rsidRDefault="00C03F3F" w:rsidP="00C03F3F">
            <w:r>
              <w:t>businessApplicationName</w:t>
            </w:r>
          </w:p>
        </w:tc>
        <w:tc>
          <w:tcPr>
            <w:tcW w:w="0" w:type="auto"/>
          </w:tcPr>
          <w:p w14:paraId="332C07A4" w14:textId="41925673" w:rsidR="00C03F3F" w:rsidRDefault="00C03F3F" w:rsidP="00C03F3F">
            <w:r>
              <w:t>The name of the business application</w:t>
            </w:r>
            <w:r w:rsidR="009479BB">
              <w:t>.</w:t>
            </w:r>
          </w:p>
        </w:tc>
      </w:tr>
      <w:tr w:rsidR="009479BB" w:rsidRPr="0008739A" w14:paraId="16A2F494" w14:textId="77777777" w:rsidTr="00C03F3F">
        <w:trPr>
          <w:cnfStyle w:val="000000010000" w:firstRow="0" w:lastRow="0" w:firstColumn="0" w:lastColumn="0" w:oddVBand="0" w:evenVBand="0" w:oddHBand="0" w:evenHBand="1" w:firstRowFirstColumn="0" w:firstRowLastColumn="0" w:lastRowFirstColumn="0" w:lastRowLastColumn="0"/>
        </w:trPr>
        <w:tc>
          <w:tcPr>
            <w:tcW w:w="0" w:type="auto"/>
          </w:tcPr>
          <w:p w14:paraId="1DB919E4" w14:textId="048D85D8" w:rsidR="009479BB" w:rsidRDefault="009479BB" w:rsidP="00C03F3F">
            <w:r>
              <w:t>businessApplicationVersion</w:t>
            </w:r>
          </w:p>
        </w:tc>
        <w:tc>
          <w:tcPr>
            <w:tcW w:w="0" w:type="auto"/>
          </w:tcPr>
          <w:p w14:paraId="6122FF24" w14:textId="44546C29" w:rsidR="009479BB" w:rsidRDefault="009479BB" w:rsidP="00C03F3F">
            <w:r>
              <w:t>The version of the business application.</w:t>
            </w:r>
          </w:p>
        </w:tc>
      </w:tr>
    </w:tbl>
    <w:p w14:paraId="69786264" w14:textId="77777777" w:rsidR="00C03F3F" w:rsidRDefault="00C03F3F" w:rsidP="00C03F3F"/>
    <w:p w14:paraId="4A638C57" w14:textId="77777777" w:rsidR="00C03F3F" w:rsidRDefault="00C03F3F" w:rsidP="00C03F3F">
      <w:pPr>
        <w:keepNext/>
        <w:rPr>
          <w:b/>
        </w:rPr>
      </w:pPr>
      <w:r>
        <w:rPr>
          <w:b/>
        </w:rPr>
        <w:t>Additional Fields</w:t>
      </w:r>
    </w:p>
    <w:tbl>
      <w:tblPr>
        <w:tblStyle w:val="LightGrid-Accent1"/>
        <w:tblW w:w="0" w:type="auto"/>
        <w:tblLook w:val="0420" w:firstRow="1" w:lastRow="0" w:firstColumn="0" w:lastColumn="0" w:noHBand="0" w:noVBand="1"/>
      </w:tblPr>
      <w:tblGrid>
        <w:gridCol w:w="2907"/>
        <w:gridCol w:w="6943"/>
      </w:tblGrid>
      <w:tr w:rsidR="00C03F3F" w:rsidRPr="0008739A" w14:paraId="4946D0AE" w14:textId="77777777" w:rsidTr="00C03F3F">
        <w:trPr>
          <w:cnfStyle w:val="100000000000" w:firstRow="1" w:lastRow="0" w:firstColumn="0" w:lastColumn="0" w:oddVBand="0" w:evenVBand="0" w:oddHBand="0" w:evenHBand="0" w:firstRowFirstColumn="0" w:firstRowLastColumn="0" w:lastRowFirstColumn="0" w:lastRowLastColumn="0"/>
        </w:trPr>
        <w:tc>
          <w:tcPr>
            <w:tcW w:w="0" w:type="auto"/>
          </w:tcPr>
          <w:p w14:paraId="680BC2AA" w14:textId="77777777" w:rsidR="00C03F3F" w:rsidRPr="0008739A" w:rsidRDefault="00C03F3F" w:rsidP="00C03F3F">
            <w:r w:rsidRPr="0008739A">
              <w:t>Name</w:t>
            </w:r>
          </w:p>
        </w:tc>
        <w:tc>
          <w:tcPr>
            <w:tcW w:w="0" w:type="auto"/>
          </w:tcPr>
          <w:p w14:paraId="2637E487" w14:textId="77777777" w:rsidR="00C03F3F" w:rsidRPr="0008739A" w:rsidRDefault="00C03F3F" w:rsidP="00C03F3F">
            <w:r w:rsidRPr="0008739A">
              <w:t>Description</w:t>
            </w:r>
          </w:p>
        </w:tc>
      </w:tr>
      <w:tr w:rsidR="00C03F3F" w:rsidRPr="0008739A" w14:paraId="0B7D2686" w14:textId="77777777" w:rsidTr="00C03F3F">
        <w:trPr>
          <w:cnfStyle w:val="000000100000" w:firstRow="0" w:lastRow="0" w:firstColumn="0" w:lastColumn="0" w:oddVBand="0" w:evenVBand="0" w:oddHBand="1" w:evenHBand="0" w:firstRowFirstColumn="0" w:firstRowLastColumn="0" w:lastRowFirstColumn="0" w:lastRowLastColumn="0"/>
        </w:trPr>
        <w:tc>
          <w:tcPr>
            <w:tcW w:w="0" w:type="auto"/>
          </w:tcPr>
          <w:p w14:paraId="3CC0818C" w14:textId="77777777" w:rsidR="00C03F3F" w:rsidRDefault="00C03F3F" w:rsidP="00C03F3F">
            <w:r>
              <w:t>businessApplicationTitle</w:t>
            </w:r>
          </w:p>
        </w:tc>
        <w:tc>
          <w:tcPr>
            <w:tcW w:w="0" w:type="auto"/>
          </w:tcPr>
          <w:p w14:paraId="4036A5A3" w14:textId="77777777" w:rsidR="00C03F3F" w:rsidRDefault="00C03F3F" w:rsidP="00C03F3F">
            <w:r>
              <w:t>The display name of the business application &amp; version.</w:t>
            </w:r>
          </w:p>
        </w:tc>
      </w:tr>
      <w:tr w:rsidR="00C03F3F" w:rsidRPr="0008739A" w14:paraId="3B32F46D" w14:textId="77777777" w:rsidTr="00C03F3F">
        <w:trPr>
          <w:cnfStyle w:val="000000010000" w:firstRow="0" w:lastRow="0" w:firstColumn="0" w:lastColumn="0" w:oddVBand="0" w:evenVBand="0" w:oddHBand="0" w:evenHBand="1" w:firstRowFirstColumn="0" w:firstRowLastColumn="0" w:lastRowFirstColumn="0" w:lastRowLastColumn="0"/>
        </w:trPr>
        <w:tc>
          <w:tcPr>
            <w:tcW w:w="0" w:type="auto"/>
          </w:tcPr>
          <w:p w14:paraId="5B3BA105" w14:textId="77777777" w:rsidR="00C03F3F" w:rsidRDefault="00C03F3F" w:rsidP="00C03F3F">
            <w:r>
              <w:t>businessApplicationName</w:t>
            </w:r>
          </w:p>
        </w:tc>
        <w:tc>
          <w:tcPr>
            <w:tcW w:w="0" w:type="auto"/>
          </w:tcPr>
          <w:p w14:paraId="199D1B74" w14:textId="77777777" w:rsidR="00C03F3F" w:rsidRDefault="00C03F3F" w:rsidP="00C03F3F">
            <w:r>
              <w:t>The name of the business application to use in web service requests.</w:t>
            </w:r>
          </w:p>
        </w:tc>
      </w:tr>
      <w:tr w:rsidR="00C03F3F" w:rsidRPr="0008739A" w14:paraId="4EE73D78" w14:textId="77777777" w:rsidTr="00C03F3F">
        <w:trPr>
          <w:cnfStyle w:val="000000100000" w:firstRow="0" w:lastRow="0" w:firstColumn="0" w:lastColumn="0" w:oddVBand="0" w:evenVBand="0" w:oddHBand="1" w:evenHBand="0" w:firstRowFirstColumn="0" w:firstRowLastColumn="0" w:lastRowFirstColumn="0" w:lastRowLastColumn="0"/>
        </w:trPr>
        <w:tc>
          <w:tcPr>
            <w:tcW w:w="0" w:type="auto"/>
          </w:tcPr>
          <w:p w14:paraId="2CD7D7C9" w14:textId="77777777" w:rsidR="00C03F3F" w:rsidRDefault="00C03F3F" w:rsidP="00C03F3F">
            <w:r>
              <w:t>businessApplicationVersion</w:t>
            </w:r>
          </w:p>
        </w:tc>
        <w:tc>
          <w:tcPr>
            <w:tcW w:w="0" w:type="auto"/>
          </w:tcPr>
          <w:p w14:paraId="6F7DF9DB" w14:textId="77777777" w:rsidR="00C03F3F" w:rsidRDefault="00C03F3F" w:rsidP="00C03F3F">
            <w:r>
              <w:t>The most recent version of the business application.</w:t>
            </w:r>
          </w:p>
        </w:tc>
      </w:tr>
    </w:tbl>
    <w:p w14:paraId="0AA9C4A2" w14:textId="77777777" w:rsidR="00C03F3F" w:rsidRDefault="00C03F3F" w:rsidP="00DD482E"/>
    <w:p w14:paraId="498D4E16" w14:textId="13C36C8A" w:rsidR="00DD482E" w:rsidRDefault="009479BB" w:rsidP="009479BB">
      <w:pPr>
        <w:pStyle w:val="Heading4"/>
      </w:pPr>
      <w:r>
        <w:t>JavaScript</w:t>
      </w:r>
    </w:p>
    <w:p w14:paraId="138FEEA8" w14:textId="4AED0ECC" w:rsidR="009479BB" w:rsidRDefault="009479BB" w:rsidP="00DD482E">
      <w:r>
        <w:t>Not currently supported in the JavaScript API.</w:t>
      </w:r>
    </w:p>
    <w:p w14:paraId="4B27A4E0" w14:textId="77777777" w:rsidR="009479BB" w:rsidRDefault="009479BB" w:rsidP="00DD482E"/>
    <w:p w14:paraId="78C3C4BE" w14:textId="77777777" w:rsidR="009479BB" w:rsidRPr="009479BB" w:rsidRDefault="009479BB" w:rsidP="009479BB"/>
    <w:p w14:paraId="3D62156A" w14:textId="76DC5DDE" w:rsidR="00C76433" w:rsidRDefault="00C76433" w:rsidP="00761F1F">
      <w:pPr>
        <w:pStyle w:val="Heading2"/>
      </w:pPr>
      <w:bookmarkStart w:id="15" w:name="_Toc202591142"/>
      <w:r>
        <w:t>Creating Batch Jobs</w:t>
      </w:r>
      <w:bookmarkEnd w:id="15"/>
    </w:p>
    <w:p w14:paraId="49D54371" w14:textId="2FD7CB10" w:rsidR="00DD482E" w:rsidRDefault="00DD482E" w:rsidP="00DD482E">
      <w:r>
        <w:t>The main purpose of the CPF is to allow users to submit a job of requests for execution in the cloud</w:t>
      </w:r>
      <w:r w:rsidR="00DF71A0">
        <w:t xml:space="preserve"> or to perform instant requests if a business application supports them</w:t>
      </w:r>
      <w:r>
        <w:t>. When the job has been completed the user can then download the results of the requests in a job. The methods described in this section describe how to submit jobs to the CPF using the CPF web services and clients.</w:t>
      </w:r>
    </w:p>
    <w:p w14:paraId="1ABFC42A" w14:textId="77777777" w:rsidR="00DD482E" w:rsidRPr="00DD482E" w:rsidRDefault="00DD482E" w:rsidP="00DD482E"/>
    <w:p w14:paraId="7F0A1018" w14:textId="04DCA7B5" w:rsidR="00C76433" w:rsidRDefault="00C76433" w:rsidP="002B4E33">
      <w:pPr>
        <w:pStyle w:val="Heading3"/>
      </w:pPr>
      <w:bookmarkStart w:id="16" w:name="_Toc202591143"/>
      <w:r>
        <w:t>HTML Forms</w:t>
      </w:r>
      <w:bookmarkEnd w:id="16"/>
    </w:p>
    <w:p w14:paraId="6CFD6D4A" w14:textId="00530461" w:rsidR="009479BB" w:rsidRDefault="00AB0FE3" w:rsidP="009479BB">
      <w:r>
        <w:t>The CPF provides HTML forms for end-users to create batch jobs for a business application. This can be used instead of creating a custom client application to allow users to submit jobs.</w:t>
      </w:r>
      <w:r w:rsidR="00251E3F">
        <w:t xml:space="preserve"> Developers can use the forms as an example for creating a custom form. Each of these forms uses the web services to create the batch jobs.</w:t>
      </w:r>
    </w:p>
    <w:p w14:paraId="214BB15A" w14:textId="77777777" w:rsidR="00AB0FE3" w:rsidRPr="009479BB" w:rsidRDefault="00AB0FE3" w:rsidP="009479BB"/>
    <w:p w14:paraId="01E02150" w14:textId="200190CD" w:rsidR="001A3923" w:rsidRDefault="00CF0FB8" w:rsidP="009479BB">
      <w:pPr>
        <w:pStyle w:val="Heading4"/>
      </w:pPr>
      <w:r>
        <w:t xml:space="preserve">Get Business Application Batch </w:t>
      </w:r>
      <w:r w:rsidR="00FB7881">
        <w:t xml:space="preserve">Job </w:t>
      </w:r>
      <w:r>
        <w:t>Single Request Form</w:t>
      </w:r>
    </w:p>
    <w:p w14:paraId="00A20F4E" w14:textId="021AD3DE" w:rsidR="009479BB" w:rsidRPr="009479BB" w:rsidRDefault="009479BB" w:rsidP="009479BB">
      <w:r>
        <w:t>This HTML form allows end-users to create a batch job containing a single request to a business application.</w:t>
      </w:r>
    </w:p>
    <w:p w14:paraId="7ECDAAA6" w14:textId="5B9B9C39" w:rsidR="009479BB" w:rsidRDefault="009479BB" w:rsidP="009479BB"/>
    <w:tbl>
      <w:tblPr>
        <w:tblStyle w:val="TableGrid2"/>
        <w:tblW w:w="0" w:type="auto"/>
        <w:tblLook w:val="0480" w:firstRow="0" w:lastRow="0" w:firstColumn="1" w:lastColumn="0" w:noHBand="0" w:noVBand="1"/>
      </w:tblPr>
      <w:tblGrid>
        <w:gridCol w:w="1745"/>
        <w:gridCol w:w="8618"/>
      </w:tblGrid>
      <w:tr w:rsidR="009479BB" w:rsidRPr="00C46416" w14:paraId="38195998" w14:textId="77777777" w:rsidTr="009479BB">
        <w:tc>
          <w:tcPr>
            <w:cnfStyle w:val="001000000000" w:firstRow="0" w:lastRow="0" w:firstColumn="1" w:lastColumn="0" w:oddVBand="0" w:evenVBand="0" w:oddHBand="0" w:evenHBand="0" w:firstRowFirstColumn="0" w:firstRowLastColumn="0" w:lastRowFirstColumn="0" w:lastRowLastColumn="0"/>
            <w:tcW w:w="0" w:type="auto"/>
          </w:tcPr>
          <w:p w14:paraId="33189DDD" w14:textId="77777777" w:rsidR="009479BB" w:rsidRPr="00C46416" w:rsidRDefault="009479BB" w:rsidP="009479BB">
            <w:pPr>
              <w:keepNext/>
            </w:pPr>
            <w:r>
              <w:t>Path</w:t>
            </w:r>
          </w:p>
        </w:tc>
        <w:tc>
          <w:tcPr>
            <w:tcW w:w="0" w:type="auto"/>
          </w:tcPr>
          <w:p w14:paraId="526CEEFE" w14:textId="5D5547F5" w:rsidR="009479BB" w:rsidRPr="00C46416" w:rsidRDefault="009479BB" w:rsidP="009479BB">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/{businessApplicationName}/{businessApplicationVersion}/single</w:t>
            </w:r>
          </w:p>
        </w:tc>
      </w:tr>
      <w:tr w:rsidR="009479BB" w:rsidRPr="00C46416" w14:paraId="36BA8287" w14:textId="77777777" w:rsidTr="009479BB">
        <w:tc>
          <w:tcPr>
            <w:cnfStyle w:val="001000000000" w:firstRow="0" w:lastRow="0" w:firstColumn="1" w:lastColumn="0" w:oddVBand="0" w:evenVBand="0" w:oddHBand="0" w:evenHBand="0" w:firstRowFirstColumn="0" w:firstRowLastColumn="0" w:lastRowFirstColumn="0" w:lastRowLastColumn="0"/>
            <w:tcW w:w="0" w:type="auto"/>
          </w:tcPr>
          <w:p w14:paraId="3F8EF575" w14:textId="77777777" w:rsidR="009479BB" w:rsidRPr="00C46416" w:rsidRDefault="009479BB" w:rsidP="009479BB">
            <w:r>
              <w:t>Method</w:t>
            </w:r>
          </w:p>
        </w:tc>
        <w:tc>
          <w:tcPr>
            <w:tcW w:w="0" w:type="auto"/>
          </w:tcPr>
          <w:p w14:paraId="6A6B7027" w14:textId="77777777" w:rsidR="009479BB" w:rsidRPr="00C46416" w:rsidRDefault="009479BB" w:rsidP="009479BB">
            <w:pPr>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9479BB" w:rsidRPr="00C46416" w14:paraId="7B68ADA3" w14:textId="77777777" w:rsidTr="009479BB">
        <w:tc>
          <w:tcPr>
            <w:cnfStyle w:val="001000000000" w:firstRow="0" w:lastRow="0" w:firstColumn="1" w:lastColumn="0" w:oddVBand="0" w:evenVBand="0" w:oddHBand="0" w:evenHBand="0" w:firstRowFirstColumn="0" w:firstRowLastColumn="0" w:lastRowFirstColumn="0" w:lastRowLastColumn="0"/>
            <w:tcW w:w="0" w:type="auto"/>
          </w:tcPr>
          <w:p w14:paraId="2C2E4046" w14:textId="77777777" w:rsidR="009479BB" w:rsidRDefault="009479BB" w:rsidP="009479BB">
            <w:r>
              <w:t>Content Types</w:t>
            </w:r>
          </w:p>
        </w:tc>
        <w:tc>
          <w:tcPr>
            <w:tcW w:w="0" w:type="auto"/>
          </w:tcPr>
          <w:p w14:paraId="05647EFF" w14:textId="0F752D8E" w:rsidR="009479BB" w:rsidRPr="00C46416" w:rsidRDefault="009479BB" w:rsidP="009479BB">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html</w:t>
            </w:r>
          </w:p>
        </w:tc>
      </w:tr>
      <w:tr w:rsidR="009479BB" w:rsidRPr="00C46416" w14:paraId="1FE2DD6C" w14:textId="77777777" w:rsidTr="009479BB">
        <w:tc>
          <w:tcPr>
            <w:cnfStyle w:val="001000000000" w:firstRow="0" w:lastRow="0" w:firstColumn="1" w:lastColumn="0" w:oddVBand="0" w:evenVBand="0" w:oddHBand="0" w:evenHBand="0" w:firstRowFirstColumn="0" w:firstRowLastColumn="0" w:lastRowFirstColumn="0" w:lastRowLastColumn="0"/>
            <w:tcW w:w="0" w:type="auto"/>
          </w:tcPr>
          <w:p w14:paraId="79DA3E79" w14:textId="77777777" w:rsidR="009479BB" w:rsidRDefault="009479BB" w:rsidP="009479BB">
            <w:r>
              <w:t>Response</w:t>
            </w:r>
          </w:p>
        </w:tc>
        <w:tc>
          <w:tcPr>
            <w:tcW w:w="0" w:type="auto"/>
          </w:tcPr>
          <w:p w14:paraId="449B9654" w14:textId="3C106265" w:rsidR="009479BB" w:rsidRPr="00612112" w:rsidRDefault="009479BB" w:rsidP="009479BB">
            <w:pPr>
              <w:cnfStyle w:val="000000000000" w:firstRow="0" w:lastRow="0" w:firstColumn="0" w:lastColumn="0" w:oddVBand="0" w:evenVBand="0" w:oddHBand="0" w:evenHBand="0" w:firstRowFirstColumn="0" w:firstRowLastColumn="0" w:lastRowFirstColumn="0" w:lastRowLastColumn="0"/>
            </w:pPr>
            <w:r>
              <w:t>Custom Form</w:t>
            </w:r>
          </w:p>
        </w:tc>
      </w:tr>
    </w:tbl>
    <w:p w14:paraId="2D5A7819" w14:textId="77777777" w:rsidR="009479BB" w:rsidRDefault="009479BB" w:rsidP="002B4E33"/>
    <w:p w14:paraId="085F9BC6" w14:textId="77777777" w:rsidR="00AB0FE3" w:rsidRDefault="00AB0FE3" w:rsidP="00AB0FE3">
      <w:pPr>
        <w:keepNext/>
        <w:rPr>
          <w:b/>
        </w:rPr>
      </w:pPr>
      <w:r w:rsidRPr="0017027E">
        <w:rPr>
          <w:b/>
        </w:rPr>
        <w:t>Parameters</w:t>
      </w:r>
    </w:p>
    <w:tbl>
      <w:tblPr>
        <w:tblStyle w:val="LightGrid-Accent1"/>
        <w:tblW w:w="0" w:type="auto"/>
        <w:tblLook w:val="0420" w:firstRow="1" w:lastRow="0" w:firstColumn="0" w:lastColumn="0" w:noHBand="0" w:noVBand="1"/>
      </w:tblPr>
      <w:tblGrid>
        <w:gridCol w:w="2907"/>
        <w:gridCol w:w="4081"/>
      </w:tblGrid>
      <w:tr w:rsidR="00AB0FE3" w:rsidRPr="0008739A" w14:paraId="3788CDDF" w14:textId="77777777" w:rsidTr="00AB0FE3">
        <w:trPr>
          <w:cnfStyle w:val="100000000000" w:firstRow="1" w:lastRow="0" w:firstColumn="0" w:lastColumn="0" w:oddVBand="0" w:evenVBand="0" w:oddHBand="0" w:evenHBand="0" w:firstRowFirstColumn="0" w:firstRowLastColumn="0" w:lastRowFirstColumn="0" w:lastRowLastColumn="0"/>
        </w:trPr>
        <w:tc>
          <w:tcPr>
            <w:tcW w:w="0" w:type="auto"/>
          </w:tcPr>
          <w:p w14:paraId="56E7A543" w14:textId="77777777" w:rsidR="00AB0FE3" w:rsidRPr="0008739A" w:rsidRDefault="00AB0FE3" w:rsidP="00AB0FE3">
            <w:r w:rsidRPr="0008739A">
              <w:t>Name</w:t>
            </w:r>
          </w:p>
        </w:tc>
        <w:tc>
          <w:tcPr>
            <w:tcW w:w="0" w:type="auto"/>
          </w:tcPr>
          <w:p w14:paraId="0FBBED3C" w14:textId="77777777" w:rsidR="00AB0FE3" w:rsidRPr="0008739A" w:rsidRDefault="00AB0FE3" w:rsidP="00AB0FE3">
            <w:r w:rsidRPr="0008739A">
              <w:t>Description</w:t>
            </w:r>
          </w:p>
        </w:tc>
      </w:tr>
      <w:tr w:rsidR="00AB0FE3" w:rsidRPr="0008739A" w14:paraId="67E0E8B3" w14:textId="77777777" w:rsidTr="00AB0FE3">
        <w:trPr>
          <w:cnfStyle w:val="000000100000" w:firstRow="0" w:lastRow="0" w:firstColumn="0" w:lastColumn="0" w:oddVBand="0" w:evenVBand="0" w:oddHBand="1" w:evenHBand="0" w:firstRowFirstColumn="0" w:firstRowLastColumn="0" w:lastRowFirstColumn="0" w:lastRowLastColumn="0"/>
        </w:trPr>
        <w:tc>
          <w:tcPr>
            <w:tcW w:w="0" w:type="auto"/>
          </w:tcPr>
          <w:p w14:paraId="164EAAE6" w14:textId="77777777" w:rsidR="00AB0FE3" w:rsidRDefault="00AB0FE3" w:rsidP="00AB0FE3">
            <w:r>
              <w:t>businessApplicationName</w:t>
            </w:r>
          </w:p>
        </w:tc>
        <w:tc>
          <w:tcPr>
            <w:tcW w:w="0" w:type="auto"/>
          </w:tcPr>
          <w:p w14:paraId="62FEE696" w14:textId="77777777" w:rsidR="00AB0FE3" w:rsidRDefault="00AB0FE3" w:rsidP="00AB0FE3">
            <w:r>
              <w:t>The name of the business application.</w:t>
            </w:r>
          </w:p>
        </w:tc>
      </w:tr>
      <w:tr w:rsidR="00AB0FE3" w:rsidRPr="0008739A" w14:paraId="2EC9B07F" w14:textId="77777777" w:rsidTr="00AB0FE3">
        <w:trPr>
          <w:cnfStyle w:val="000000010000" w:firstRow="0" w:lastRow="0" w:firstColumn="0" w:lastColumn="0" w:oddVBand="0" w:evenVBand="0" w:oddHBand="0" w:evenHBand="1" w:firstRowFirstColumn="0" w:firstRowLastColumn="0" w:lastRowFirstColumn="0" w:lastRowLastColumn="0"/>
        </w:trPr>
        <w:tc>
          <w:tcPr>
            <w:tcW w:w="0" w:type="auto"/>
          </w:tcPr>
          <w:p w14:paraId="3A4BFD8F" w14:textId="77777777" w:rsidR="00AB0FE3" w:rsidRDefault="00AB0FE3" w:rsidP="00AB0FE3">
            <w:r>
              <w:t>businessApplicationVersion</w:t>
            </w:r>
          </w:p>
        </w:tc>
        <w:tc>
          <w:tcPr>
            <w:tcW w:w="0" w:type="auto"/>
          </w:tcPr>
          <w:p w14:paraId="104B2B52" w14:textId="77777777" w:rsidR="00AB0FE3" w:rsidRDefault="00AB0FE3" w:rsidP="00AB0FE3">
            <w:r>
              <w:t>The version of the business application.</w:t>
            </w:r>
          </w:p>
        </w:tc>
      </w:tr>
    </w:tbl>
    <w:p w14:paraId="408C627B" w14:textId="77777777" w:rsidR="00AB0FE3" w:rsidRDefault="00AB0FE3" w:rsidP="002B4E33"/>
    <w:p w14:paraId="2D9E5FFA" w14:textId="0F509408" w:rsidR="00AB0FE3" w:rsidRDefault="00AB0FE3" w:rsidP="002B4E33">
      <w:r>
        <w:t>The form includes the following fields.</w:t>
      </w:r>
    </w:p>
    <w:p w14:paraId="2FD4BC82" w14:textId="77777777" w:rsidR="00AB0FE3" w:rsidRDefault="00AB0FE3" w:rsidP="002B4E33"/>
    <w:p w14:paraId="51B02A36" w14:textId="29B0FBB2" w:rsidR="009479BB" w:rsidRDefault="009479BB" w:rsidP="009479BB">
      <w:pPr>
        <w:pStyle w:val="ListParagraph"/>
        <w:numPr>
          <w:ilvl w:val="0"/>
          <w:numId w:val="17"/>
        </w:numPr>
      </w:pPr>
      <w:r>
        <w:t>Notification fields</w:t>
      </w:r>
    </w:p>
    <w:p w14:paraId="3ED5C345" w14:textId="7BEC9DD9" w:rsidR="009479BB" w:rsidRDefault="009479BB" w:rsidP="009479BB">
      <w:pPr>
        <w:pStyle w:val="ListParagraph"/>
        <w:numPr>
          <w:ilvl w:val="0"/>
          <w:numId w:val="17"/>
        </w:numPr>
      </w:pPr>
      <w:r>
        <w:t>Content type for the result data for the job</w:t>
      </w:r>
    </w:p>
    <w:p w14:paraId="05B49609" w14:textId="47460E8A" w:rsidR="009479BB" w:rsidRDefault="009479BB" w:rsidP="009479BB">
      <w:pPr>
        <w:pStyle w:val="ListParagraph"/>
        <w:numPr>
          <w:ilvl w:val="0"/>
          <w:numId w:val="17"/>
        </w:numPr>
      </w:pPr>
      <w:r>
        <w:t>For geometry results the result srid, number of axis (2 for x, y, or 3 for x, y, z)</w:t>
      </w:r>
      <w:r w:rsidR="00AB0FE3">
        <w:t>, XY scale factor and Z scale factor.</w:t>
      </w:r>
    </w:p>
    <w:p w14:paraId="3274D617" w14:textId="129B75CB" w:rsidR="00AB0FE3" w:rsidRDefault="00AB0FE3" w:rsidP="009479BB">
      <w:pPr>
        <w:pStyle w:val="ListParagraph"/>
        <w:numPr>
          <w:ilvl w:val="0"/>
          <w:numId w:val="17"/>
        </w:numPr>
      </w:pPr>
      <w:r>
        <w:t>One field for each job parameter</w:t>
      </w:r>
    </w:p>
    <w:p w14:paraId="65A8AA55" w14:textId="0E4D8AEC" w:rsidR="00AB0FE3" w:rsidRDefault="00AB0FE3" w:rsidP="009479BB">
      <w:pPr>
        <w:pStyle w:val="ListParagraph"/>
        <w:numPr>
          <w:ilvl w:val="0"/>
          <w:numId w:val="17"/>
        </w:numPr>
      </w:pPr>
      <w:r>
        <w:t>One field for each request parameter for structured input data business applications.</w:t>
      </w:r>
    </w:p>
    <w:p w14:paraId="7102AA56" w14:textId="54F33809" w:rsidR="00AB0FE3" w:rsidRDefault="00AB0FE3" w:rsidP="009479BB">
      <w:pPr>
        <w:pStyle w:val="ListParagraph"/>
        <w:numPr>
          <w:ilvl w:val="0"/>
          <w:numId w:val="17"/>
        </w:numPr>
      </w:pPr>
      <w:r>
        <w:t>Input data content type and URL or file upload.</w:t>
      </w:r>
    </w:p>
    <w:p w14:paraId="2295C889" w14:textId="77777777" w:rsidR="00AB0FE3" w:rsidRDefault="00AB0FE3" w:rsidP="00AB0FE3"/>
    <w:p w14:paraId="673AF7EC" w14:textId="5C4615DD" w:rsidR="00AB0FE3" w:rsidRDefault="00AB0FE3" w:rsidP="00251E3F">
      <w:pPr>
        <w:keepNext/>
      </w:pPr>
      <w:r>
        <w:t>The following shows an example of the form for a structured input data business application with a geometry result.</w:t>
      </w:r>
    </w:p>
    <w:p w14:paraId="7ABF93CB" w14:textId="77777777" w:rsidR="00AB0FE3" w:rsidRDefault="00AB0FE3" w:rsidP="00251E3F">
      <w:pPr>
        <w:keepNext/>
      </w:pPr>
    </w:p>
    <w:p w14:paraId="67ABB3FE" w14:textId="223CA590" w:rsidR="009479BB" w:rsidRDefault="009479BB" w:rsidP="002B4E33">
      <w:r>
        <w:rPr>
          <w:noProof/>
        </w:rPr>
        <w:drawing>
          <wp:inline distT="0" distB="0" distL="0" distR="0" wp14:anchorId="17B6C473" wp14:editId="55C4535E">
            <wp:extent cx="6691630" cy="4030186"/>
            <wp:effectExtent l="25400" t="25400" r="13970" b="3429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1630" cy="4030186"/>
                    </a:xfrm>
                    <a:prstGeom prst="rect">
                      <a:avLst/>
                    </a:prstGeom>
                    <a:noFill/>
                    <a:ln>
                      <a:solidFill>
                        <a:schemeClr val="tx1"/>
                      </a:solidFill>
                    </a:ln>
                  </pic:spPr>
                </pic:pic>
              </a:graphicData>
            </a:graphic>
          </wp:inline>
        </w:drawing>
      </w:r>
    </w:p>
    <w:p w14:paraId="0A84CB76" w14:textId="77777777" w:rsidR="00AB0FE3" w:rsidRPr="00DD482E" w:rsidRDefault="00AB0FE3" w:rsidP="002B4E33"/>
    <w:p w14:paraId="1484B817" w14:textId="77777777" w:rsidR="00C76433" w:rsidRDefault="00C76433" w:rsidP="002B4E33">
      <w:pPr>
        <w:pStyle w:val="Heading4"/>
      </w:pPr>
      <w:r>
        <w:t>Get Business Application Batch Job Multiple Requests Form</w:t>
      </w:r>
    </w:p>
    <w:p w14:paraId="3599BCC0" w14:textId="4DF1E39F" w:rsidR="00AB0FE3" w:rsidRDefault="00AB0FE3" w:rsidP="00AB0FE3">
      <w:r>
        <w:t>This HTML form allows end-users to create a batch job containing multiple requests to a business application.</w:t>
      </w:r>
    </w:p>
    <w:p w14:paraId="475B4395" w14:textId="77777777" w:rsidR="00AB0FE3" w:rsidRDefault="00AB0FE3" w:rsidP="00AB0FE3"/>
    <w:p w14:paraId="133C808D" w14:textId="43097042" w:rsidR="00AB0FE3" w:rsidRPr="009479BB" w:rsidRDefault="00AB0FE3" w:rsidP="00AB0FE3">
      <w:r w:rsidRPr="00AB0FE3">
        <w:rPr>
          <w:b/>
        </w:rPr>
        <w:t xml:space="preserve">NOTE: </w:t>
      </w:r>
      <w:r>
        <w:t>Currently it is not possible to create a multiple request batch job for an opaque input data business application.</w:t>
      </w:r>
    </w:p>
    <w:p w14:paraId="65EAE4B2" w14:textId="77777777" w:rsidR="00AB0FE3" w:rsidRDefault="00AB0FE3" w:rsidP="00AB0FE3"/>
    <w:tbl>
      <w:tblPr>
        <w:tblStyle w:val="TableGrid2"/>
        <w:tblW w:w="0" w:type="auto"/>
        <w:tblLook w:val="0480" w:firstRow="0" w:lastRow="0" w:firstColumn="1" w:lastColumn="0" w:noHBand="0" w:noVBand="1"/>
      </w:tblPr>
      <w:tblGrid>
        <w:gridCol w:w="1745"/>
        <w:gridCol w:w="8858"/>
      </w:tblGrid>
      <w:tr w:rsidR="00AB0FE3" w:rsidRPr="00C46416" w14:paraId="6DD9FAF8" w14:textId="77777777" w:rsidTr="00AB0FE3">
        <w:tc>
          <w:tcPr>
            <w:cnfStyle w:val="001000000000" w:firstRow="0" w:lastRow="0" w:firstColumn="1" w:lastColumn="0" w:oddVBand="0" w:evenVBand="0" w:oddHBand="0" w:evenHBand="0" w:firstRowFirstColumn="0" w:firstRowLastColumn="0" w:lastRowFirstColumn="0" w:lastRowLastColumn="0"/>
            <w:tcW w:w="0" w:type="auto"/>
          </w:tcPr>
          <w:p w14:paraId="7F545D6C" w14:textId="77777777" w:rsidR="00AB0FE3" w:rsidRPr="00C46416" w:rsidRDefault="00AB0FE3" w:rsidP="00AB0FE3">
            <w:pPr>
              <w:keepNext/>
            </w:pPr>
            <w:r>
              <w:t>Path</w:t>
            </w:r>
          </w:p>
        </w:tc>
        <w:tc>
          <w:tcPr>
            <w:tcW w:w="0" w:type="auto"/>
          </w:tcPr>
          <w:p w14:paraId="6290F37D" w14:textId="0FB22215" w:rsidR="00AB0FE3" w:rsidRPr="00C46416" w:rsidRDefault="00AB0FE3" w:rsidP="00AB0FE3">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/{businessApplicationName}/{businessApplicationVersion}/multiple</w:t>
            </w:r>
          </w:p>
        </w:tc>
      </w:tr>
      <w:tr w:rsidR="00AB0FE3" w:rsidRPr="00C46416" w14:paraId="0078FBFD" w14:textId="77777777" w:rsidTr="00AB0FE3">
        <w:tc>
          <w:tcPr>
            <w:cnfStyle w:val="001000000000" w:firstRow="0" w:lastRow="0" w:firstColumn="1" w:lastColumn="0" w:oddVBand="0" w:evenVBand="0" w:oddHBand="0" w:evenHBand="0" w:firstRowFirstColumn="0" w:firstRowLastColumn="0" w:lastRowFirstColumn="0" w:lastRowLastColumn="0"/>
            <w:tcW w:w="0" w:type="auto"/>
          </w:tcPr>
          <w:p w14:paraId="5E7DDFE6" w14:textId="77777777" w:rsidR="00AB0FE3" w:rsidRPr="00C46416" w:rsidRDefault="00AB0FE3" w:rsidP="00AB0FE3">
            <w:r>
              <w:t>Method</w:t>
            </w:r>
          </w:p>
        </w:tc>
        <w:tc>
          <w:tcPr>
            <w:tcW w:w="0" w:type="auto"/>
          </w:tcPr>
          <w:p w14:paraId="1E03524C" w14:textId="77777777" w:rsidR="00AB0FE3" w:rsidRPr="00C46416" w:rsidRDefault="00AB0FE3" w:rsidP="00AB0FE3">
            <w:pPr>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AB0FE3" w:rsidRPr="00C46416" w14:paraId="75895549" w14:textId="77777777" w:rsidTr="00AB0FE3">
        <w:tc>
          <w:tcPr>
            <w:cnfStyle w:val="001000000000" w:firstRow="0" w:lastRow="0" w:firstColumn="1" w:lastColumn="0" w:oddVBand="0" w:evenVBand="0" w:oddHBand="0" w:evenHBand="0" w:firstRowFirstColumn="0" w:firstRowLastColumn="0" w:lastRowFirstColumn="0" w:lastRowLastColumn="0"/>
            <w:tcW w:w="0" w:type="auto"/>
          </w:tcPr>
          <w:p w14:paraId="3C67CC3D" w14:textId="77777777" w:rsidR="00AB0FE3" w:rsidRDefault="00AB0FE3" w:rsidP="00AB0FE3">
            <w:r>
              <w:t>Content Types</w:t>
            </w:r>
          </w:p>
        </w:tc>
        <w:tc>
          <w:tcPr>
            <w:tcW w:w="0" w:type="auto"/>
          </w:tcPr>
          <w:p w14:paraId="751303E5" w14:textId="77777777" w:rsidR="00AB0FE3" w:rsidRPr="00C46416" w:rsidRDefault="00AB0FE3" w:rsidP="00AB0FE3">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html</w:t>
            </w:r>
          </w:p>
        </w:tc>
      </w:tr>
      <w:tr w:rsidR="00AB0FE3" w:rsidRPr="00C46416" w14:paraId="79A929BC" w14:textId="77777777" w:rsidTr="00AB0FE3">
        <w:tc>
          <w:tcPr>
            <w:cnfStyle w:val="001000000000" w:firstRow="0" w:lastRow="0" w:firstColumn="1" w:lastColumn="0" w:oddVBand="0" w:evenVBand="0" w:oddHBand="0" w:evenHBand="0" w:firstRowFirstColumn="0" w:firstRowLastColumn="0" w:lastRowFirstColumn="0" w:lastRowLastColumn="0"/>
            <w:tcW w:w="0" w:type="auto"/>
          </w:tcPr>
          <w:p w14:paraId="3099BD58" w14:textId="77777777" w:rsidR="00AB0FE3" w:rsidRDefault="00AB0FE3" w:rsidP="00AB0FE3">
            <w:r>
              <w:t>Response</w:t>
            </w:r>
          </w:p>
        </w:tc>
        <w:tc>
          <w:tcPr>
            <w:tcW w:w="0" w:type="auto"/>
          </w:tcPr>
          <w:p w14:paraId="15019B22" w14:textId="77777777" w:rsidR="00AB0FE3" w:rsidRPr="00612112" w:rsidRDefault="00AB0FE3" w:rsidP="00AB0FE3">
            <w:pPr>
              <w:cnfStyle w:val="000000000000" w:firstRow="0" w:lastRow="0" w:firstColumn="0" w:lastColumn="0" w:oddVBand="0" w:evenVBand="0" w:oddHBand="0" w:evenHBand="0" w:firstRowFirstColumn="0" w:firstRowLastColumn="0" w:lastRowFirstColumn="0" w:lastRowLastColumn="0"/>
            </w:pPr>
            <w:r>
              <w:t>Custom Form</w:t>
            </w:r>
          </w:p>
        </w:tc>
      </w:tr>
    </w:tbl>
    <w:p w14:paraId="155171A6" w14:textId="77777777" w:rsidR="00AB0FE3" w:rsidRDefault="00AB0FE3" w:rsidP="00AB0FE3"/>
    <w:p w14:paraId="708199F6" w14:textId="77777777" w:rsidR="00AB0FE3" w:rsidRDefault="00AB0FE3" w:rsidP="00AB0FE3">
      <w:pPr>
        <w:keepNext/>
        <w:rPr>
          <w:b/>
        </w:rPr>
      </w:pPr>
      <w:r w:rsidRPr="0017027E">
        <w:rPr>
          <w:b/>
        </w:rPr>
        <w:t>Parameters</w:t>
      </w:r>
    </w:p>
    <w:tbl>
      <w:tblPr>
        <w:tblStyle w:val="LightGrid-Accent1"/>
        <w:tblW w:w="0" w:type="auto"/>
        <w:tblLook w:val="0420" w:firstRow="1" w:lastRow="0" w:firstColumn="0" w:lastColumn="0" w:noHBand="0" w:noVBand="1"/>
      </w:tblPr>
      <w:tblGrid>
        <w:gridCol w:w="2907"/>
        <w:gridCol w:w="4081"/>
      </w:tblGrid>
      <w:tr w:rsidR="00AB0FE3" w:rsidRPr="0008739A" w14:paraId="070BFCEE" w14:textId="77777777" w:rsidTr="00AB0FE3">
        <w:trPr>
          <w:cnfStyle w:val="100000000000" w:firstRow="1" w:lastRow="0" w:firstColumn="0" w:lastColumn="0" w:oddVBand="0" w:evenVBand="0" w:oddHBand="0" w:evenHBand="0" w:firstRowFirstColumn="0" w:firstRowLastColumn="0" w:lastRowFirstColumn="0" w:lastRowLastColumn="0"/>
        </w:trPr>
        <w:tc>
          <w:tcPr>
            <w:tcW w:w="0" w:type="auto"/>
          </w:tcPr>
          <w:p w14:paraId="36FC5619" w14:textId="77777777" w:rsidR="00AB0FE3" w:rsidRPr="0008739A" w:rsidRDefault="00AB0FE3" w:rsidP="00AB0FE3">
            <w:r w:rsidRPr="0008739A">
              <w:t>Name</w:t>
            </w:r>
          </w:p>
        </w:tc>
        <w:tc>
          <w:tcPr>
            <w:tcW w:w="0" w:type="auto"/>
          </w:tcPr>
          <w:p w14:paraId="097FCDEF" w14:textId="77777777" w:rsidR="00AB0FE3" w:rsidRPr="0008739A" w:rsidRDefault="00AB0FE3" w:rsidP="00AB0FE3">
            <w:r w:rsidRPr="0008739A">
              <w:t>Description</w:t>
            </w:r>
          </w:p>
        </w:tc>
      </w:tr>
      <w:tr w:rsidR="00AB0FE3" w:rsidRPr="0008739A" w14:paraId="2946C518" w14:textId="77777777" w:rsidTr="00AB0FE3">
        <w:trPr>
          <w:cnfStyle w:val="000000100000" w:firstRow="0" w:lastRow="0" w:firstColumn="0" w:lastColumn="0" w:oddVBand="0" w:evenVBand="0" w:oddHBand="1" w:evenHBand="0" w:firstRowFirstColumn="0" w:firstRowLastColumn="0" w:lastRowFirstColumn="0" w:lastRowLastColumn="0"/>
        </w:trPr>
        <w:tc>
          <w:tcPr>
            <w:tcW w:w="0" w:type="auto"/>
          </w:tcPr>
          <w:p w14:paraId="71F2E54A" w14:textId="77777777" w:rsidR="00AB0FE3" w:rsidRDefault="00AB0FE3" w:rsidP="00AB0FE3">
            <w:r>
              <w:t>businessApplicationName</w:t>
            </w:r>
          </w:p>
        </w:tc>
        <w:tc>
          <w:tcPr>
            <w:tcW w:w="0" w:type="auto"/>
          </w:tcPr>
          <w:p w14:paraId="0E5335E2" w14:textId="77777777" w:rsidR="00AB0FE3" w:rsidRDefault="00AB0FE3" w:rsidP="00AB0FE3">
            <w:r>
              <w:t>The name of the business application.</w:t>
            </w:r>
          </w:p>
        </w:tc>
      </w:tr>
      <w:tr w:rsidR="00AB0FE3" w:rsidRPr="0008739A" w14:paraId="276693FF" w14:textId="77777777" w:rsidTr="00AB0FE3">
        <w:trPr>
          <w:cnfStyle w:val="000000010000" w:firstRow="0" w:lastRow="0" w:firstColumn="0" w:lastColumn="0" w:oddVBand="0" w:evenVBand="0" w:oddHBand="0" w:evenHBand="1" w:firstRowFirstColumn="0" w:firstRowLastColumn="0" w:lastRowFirstColumn="0" w:lastRowLastColumn="0"/>
        </w:trPr>
        <w:tc>
          <w:tcPr>
            <w:tcW w:w="0" w:type="auto"/>
          </w:tcPr>
          <w:p w14:paraId="1B03E0B8" w14:textId="77777777" w:rsidR="00AB0FE3" w:rsidRDefault="00AB0FE3" w:rsidP="00AB0FE3">
            <w:r>
              <w:t>businessApplicationVersion</w:t>
            </w:r>
          </w:p>
        </w:tc>
        <w:tc>
          <w:tcPr>
            <w:tcW w:w="0" w:type="auto"/>
          </w:tcPr>
          <w:p w14:paraId="7ED0B2C1" w14:textId="77777777" w:rsidR="00AB0FE3" w:rsidRDefault="00AB0FE3" w:rsidP="00AB0FE3">
            <w:r>
              <w:t>The version of the business application.</w:t>
            </w:r>
          </w:p>
        </w:tc>
      </w:tr>
    </w:tbl>
    <w:p w14:paraId="2548571C" w14:textId="77777777" w:rsidR="00AB0FE3" w:rsidRDefault="00AB0FE3" w:rsidP="00AB0FE3"/>
    <w:p w14:paraId="63428CDC" w14:textId="77777777" w:rsidR="00AB0FE3" w:rsidRDefault="00AB0FE3" w:rsidP="00251E3F">
      <w:pPr>
        <w:keepNext/>
      </w:pPr>
      <w:r>
        <w:t>The form includes the following fields.</w:t>
      </w:r>
    </w:p>
    <w:p w14:paraId="0B22BCE6" w14:textId="77777777" w:rsidR="00AB0FE3" w:rsidRDefault="00AB0FE3" w:rsidP="00251E3F">
      <w:pPr>
        <w:keepNext/>
      </w:pPr>
    </w:p>
    <w:p w14:paraId="3FD243E4" w14:textId="5374EDEE" w:rsidR="00AB0FE3" w:rsidRDefault="00AB0FE3" w:rsidP="00251E3F">
      <w:pPr>
        <w:pStyle w:val="ListParagraph"/>
        <w:keepNext/>
        <w:numPr>
          <w:ilvl w:val="0"/>
          <w:numId w:val="17"/>
        </w:numPr>
      </w:pPr>
      <w:r>
        <w:t>Input data content type and URL or file upload</w:t>
      </w:r>
    </w:p>
    <w:p w14:paraId="4EB58963" w14:textId="77777777" w:rsidR="00AB0FE3" w:rsidRDefault="00AB0FE3" w:rsidP="00251E3F">
      <w:pPr>
        <w:pStyle w:val="ListParagraph"/>
        <w:keepNext/>
        <w:numPr>
          <w:ilvl w:val="0"/>
          <w:numId w:val="17"/>
        </w:numPr>
      </w:pPr>
      <w:r>
        <w:t>Notification fields</w:t>
      </w:r>
    </w:p>
    <w:p w14:paraId="25647FE5" w14:textId="77777777" w:rsidR="00AB0FE3" w:rsidRDefault="00AB0FE3" w:rsidP="00251E3F">
      <w:pPr>
        <w:pStyle w:val="ListParagraph"/>
        <w:keepNext/>
        <w:numPr>
          <w:ilvl w:val="0"/>
          <w:numId w:val="17"/>
        </w:numPr>
      </w:pPr>
      <w:r>
        <w:t>Content type for the result data for the job</w:t>
      </w:r>
    </w:p>
    <w:p w14:paraId="1B8B415F" w14:textId="77777777" w:rsidR="00AB0FE3" w:rsidRDefault="00AB0FE3" w:rsidP="00251E3F">
      <w:pPr>
        <w:pStyle w:val="ListParagraph"/>
        <w:keepNext/>
        <w:numPr>
          <w:ilvl w:val="0"/>
          <w:numId w:val="17"/>
        </w:numPr>
      </w:pPr>
      <w:r>
        <w:t>For geometry results the result srid, number of axis (2 for x, y, or 3 for x, y, z), XY scale factor and Z scale factor.</w:t>
      </w:r>
    </w:p>
    <w:p w14:paraId="4857906F" w14:textId="77777777" w:rsidR="00AB0FE3" w:rsidRDefault="00AB0FE3" w:rsidP="00AB0FE3">
      <w:pPr>
        <w:pStyle w:val="ListParagraph"/>
        <w:numPr>
          <w:ilvl w:val="0"/>
          <w:numId w:val="17"/>
        </w:numPr>
      </w:pPr>
      <w:r>
        <w:t>One field for each job parameter</w:t>
      </w:r>
    </w:p>
    <w:p w14:paraId="4E460DDE" w14:textId="77777777" w:rsidR="00AB0FE3" w:rsidRDefault="00AB0FE3" w:rsidP="00AB0FE3"/>
    <w:p w14:paraId="708EE738" w14:textId="77777777" w:rsidR="00AB0FE3" w:rsidRDefault="00AB0FE3" w:rsidP="00AB0FE3">
      <w:r>
        <w:t>The following shows an example of the form for a structured input data business application with a geometry result.</w:t>
      </w:r>
    </w:p>
    <w:p w14:paraId="47D8A77D" w14:textId="77777777" w:rsidR="00AB0FE3" w:rsidRDefault="00AB0FE3" w:rsidP="00AB0FE3"/>
    <w:p w14:paraId="5D9E530E" w14:textId="04D24989" w:rsidR="00AB0FE3" w:rsidRDefault="00AB0FE3" w:rsidP="00AB0FE3">
      <w:r>
        <w:rPr>
          <w:noProof/>
        </w:rPr>
        <w:drawing>
          <wp:inline distT="0" distB="0" distL="0" distR="0" wp14:anchorId="7D091FBE" wp14:editId="54FA07D3">
            <wp:extent cx="6691630" cy="4500716"/>
            <wp:effectExtent l="25400" t="25400" r="13970" b="2095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1630" cy="4500716"/>
                    </a:xfrm>
                    <a:prstGeom prst="rect">
                      <a:avLst/>
                    </a:prstGeom>
                    <a:noFill/>
                    <a:ln>
                      <a:solidFill>
                        <a:schemeClr val="tx1"/>
                      </a:solidFill>
                    </a:ln>
                  </pic:spPr>
                </pic:pic>
              </a:graphicData>
            </a:graphic>
          </wp:inline>
        </w:drawing>
      </w:r>
    </w:p>
    <w:p w14:paraId="31EC7649" w14:textId="77777777" w:rsidR="00DD482E" w:rsidRPr="00DD482E" w:rsidRDefault="00DD482E" w:rsidP="002B4E33"/>
    <w:p w14:paraId="4296F7B0" w14:textId="77777777" w:rsidR="00C76433" w:rsidRDefault="00C76433" w:rsidP="002B4E33">
      <w:pPr>
        <w:pStyle w:val="Heading4"/>
      </w:pPr>
      <w:r>
        <w:t>Get Business Application Instant Single Request Form</w:t>
      </w:r>
    </w:p>
    <w:p w14:paraId="5CF9A2AB" w14:textId="66941B00" w:rsidR="00AB0FE3" w:rsidRPr="009479BB" w:rsidRDefault="00AB0FE3" w:rsidP="00AB0FE3">
      <w:r>
        <w:t>This HTML form allows end-users to submit a single instant request to a business application.</w:t>
      </w:r>
    </w:p>
    <w:p w14:paraId="6FE272FA" w14:textId="77777777" w:rsidR="00AB0FE3" w:rsidRDefault="00AB0FE3" w:rsidP="00AB0FE3"/>
    <w:tbl>
      <w:tblPr>
        <w:tblStyle w:val="TableGrid2"/>
        <w:tblW w:w="0" w:type="auto"/>
        <w:tblLook w:val="0480" w:firstRow="0" w:lastRow="0" w:firstColumn="1" w:lastColumn="0" w:noHBand="0" w:noVBand="1"/>
      </w:tblPr>
      <w:tblGrid>
        <w:gridCol w:w="1745"/>
        <w:gridCol w:w="8738"/>
      </w:tblGrid>
      <w:tr w:rsidR="00AB0FE3" w:rsidRPr="00C46416" w14:paraId="685CC359" w14:textId="77777777" w:rsidTr="00AB0FE3">
        <w:tc>
          <w:tcPr>
            <w:cnfStyle w:val="001000000000" w:firstRow="0" w:lastRow="0" w:firstColumn="1" w:lastColumn="0" w:oddVBand="0" w:evenVBand="0" w:oddHBand="0" w:evenHBand="0" w:firstRowFirstColumn="0" w:firstRowLastColumn="0" w:lastRowFirstColumn="0" w:lastRowLastColumn="0"/>
            <w:tcW w:w="0" w:type="auto"/>
          </w:tcPr>
          <w:p w14:paraId="5D61E07F" w14:textId="77777777" w:rsidR="00AB0FE3" w:rsidRPr="00C46416" w:rsidRDefault="00AB0FE3" w:rsidP="00AB0FE3">
            <w:pPr>
              <w:keepNext/>
            </w:pPr>
            <w:r>
              <w:t>Path</w:t>
            </w:r>
          </w:p>
        </w:tc>
        <w:tc>
          <w:tcPr>
            <w:tcW w:w="0" w:type="auto"/>
          </w:tcPr>
          <w:p w14:paraId="0EEE55C3" w14:textId="62BB3E6F" w:rsidR="00AB0FE3" w:rsidRPr="00C46416" w:rsidRDefault="00AB0FE3" w:rsidP="00AB0FE3">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/{businessApplicationName}/{businessApplicationVersion}/instant</w:t>
            </w:r>
          </w:p>
        </w:tc>
      </w:tr>
      <w:tr w:rsidR="00AB0FE3" w:rsidRPr="00C46416" w14:paraId="2F81DB37" w14:textId="77777777" w:rsidTr="00AB0FE3">
        <w:tc>
          <w:tcPr>
            <w:cnfStyle w:val="001000000000" w:firstRow="0" w:lastRow="0" w:firstColumn="1" w:lastColumn="0" w:oddVBand="0" w:evenVBand="0" w:oddHBand="0" w:evenHBand="0" w:firstRowFirstColumn="0" w:firstRowLastColumn="0" w:lastRowFirstColumn="0" w:lastRowLastColumn="0"/>
            <w:tcW w:w="0" w:type="auto"/>
          </w:tcPr>
          <w:p w14:paraId="49BF1F4C" w14:textId="77777777" w:rsidR="00AB0FE3" w:rsidRPr="00C46416" w:rsidRDefault="00AB0FE3" w:rsidP="00AB0FE3">
            <w:r>
              <w:t>Method</w:t>
            </w:r>
          </w:p>
        </w:tc>
        <w:tc>
          <w:tcPr>
            <w:tcW w:w="0" w:type="auto"/>
          </w:tcPr>
          <w:p w14:paraId="44208B03" w14:textId="77777777" w:rsidR="00AB0FE3" w:rsidRPr="00C46416" w:rsidRDefault="00AB0FE3" w:rsidP="00AB0FE3">
            <w:pPr>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AB0FE3" w:rsidRPr="00C46416" w14:paraId="0902109E" w14:textId="77777777" w:rsidTr="00AB0FE3">
        <w:tc>
          <w:tcPr>
            <w:cnfStyle w:val="001000000000" w:firstRow="0" w:lastRow="0" w:firstColumn="1" w:lastColumn="0" w:oddVBand="0" w:evenVBand="0" w:oddHBand="0" w:evenHBand="0" w:firstRowFirstColumn="0" w:firstRowLastColumn="0" w:lastRowFirstColumn="0" w:lastRowLastColumn="0"/>
            <w:tcW w:w="0" w:type="auto"/>
          </w:tcPr>
          <w:p w14:paraId="23C3A0C1" w14:textId="77777777" w:rsidR="00AB0FE3" w:rsidRDefault="00AB0FE3" w:rsidP="00AB0FE3">
            <w:r>
              <w:t>Content Types</w:t>
            </w:r>
          </w:p>
        </w:tc>
        <w:tc>
          <w:tcPr>
            <w:tcW w:w="0" w:type="auto"/>
          </w:tcPr>
          <w:p w14:paraId="22FAC270" w14:textId="77777777" w:rsidR="00AB0FE3" w:rsidRPr="00C46416" w:rsidRDefault="00AB0FE3" w:rsidP="00AB0FE3">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html</w:t>
            </w:r>
          </w:p>
        </w:tc>
      </w:tr>
      <w:tr w:rsidR="00AB0FE3" w:rsidRPr="00C46416" w14:paraId="746071FE" w14:textId="77777777" w:rsidTr="00AB0FE3">
        <w:tc>
          <w:tcPr>
            <w:cnfStyle w:val="001000000000" w:firstRow="0" w:lastRow="0" w:firstColumn="1" w:lastColumn="0" w:oddVBand="0" w:evenVBand="0" w:oddHBand="0" w:evenHBand="0" w:firstRowFirstColumn="0" w:firstRowLastColumn="0" w:lastRowFirstColumn="0" w:lastRowLastColumn="0"/>
            <w:tcW w:w="0" w:type="auto"/>
          </w:tcPr>
          <w:p w14:paraId="2F442D47" w14:textId="77777777" w:rsidR="00AB0FE3" w:rsidRDefault="00AB0FE3" w:rsidP="00AB0FE3">
            <w:r>
              <w:t>Response</w:t>
            </w:r>
          </w:p>
        </w:tc>
        <w:tc>
          <w:tcPr>
            <w:tcW w:w="0" w:type="auto"/>
          </w:tcPr>
          <w:p w14:paraId="6589D941" w14:textId="77777777" w:rsidR="00AB0FE3" w:rsidRPr="00612112" w:rsidRDefault="00AB0FE3" w:rsidP="00AB0FE3">
            <w:pPr>
              <w:cnfStyle w:val="000000000000" w:firstRow="0" w:lastRow="0" w:firstColumn="0" w:lastColumn="0" w:oddVBand="0" w:evenVBand="0" w:oddHBand="0" w:evenHBand="0" w:firstRowFirstColumn="0" w:firstRowLastColumn="0" w:lastRowFirstColumn="0" w:lastRowLastColumn="0"/>
            </w:pPr>
            <w:r>
              <w:t>Custom Form</w:t>
            </w:r>
          </w:p>
        </w:tc>
      </w:tr>
    </w:tbl>
    <w:p w14:paraId="3302263E" w14:textId="77777777" w:rsidR="00AB0FE3" w:rsidRDefault="00AB0FE3" w:rsidP="00AB0FE3"/>
    <w:p w14:paraId="7481F3DC" w14:textId="77777777" w:rsidR="00AB0FE3" w:rsidRDefault="00AB0FE3" w:rsidP="00AB0FE3">
      <w:pPr>
        <w:keepNext/>
        <w:rPr>
          <w:b/>
        </w:rPr>
      </w:pPr>
      <w:r w:rsidRPr="0017027E">
        <w:rPr>
          <w:b/>
        </w:rPr>
        <w:t>Parameters</w:t>
      </w:r>
    </w:p>
    <w:tbl>
      <w:tblPr>
        <w:tblStyle w:val="LightGrid-Accent1"/>
        <w:tblW w:w="0" w:type="auto"/>
        <w:tblLook w:val="0420" w:firstRow="1" w:lastRow="0" w:firstColumn="0" w:lastColumn="0" w:noHBand="0" w:noVBand="1"/>
      </w:tblPr>
      <w:tblGrid>
        <w:gridCol w:w="2907"/>
        <w:gridCol w:w="4081"/>
      </w:tblGrid>
      <w:tr w:rsidR="00AB0FE3" w:rsidRPr="0008739A" w14:paraId="02B2A338" w14:textId="77777777" w:rsidTr="00AB0FE3">
        <w:trPr>
          <w:cnfStyle w:val="100000000000" w:firstRow="1" w:lastRow="0" w:firstColumn="0" w:lastColumn="0" w:oddVBand="0" w:evenVBand="0" w:oddHBand="0" w:evenHBand="0" w:firstRowFirstColumn="0" w:firstRowLastColumn="0" w:lastRowFirstColumn="0" w:lastRowLastColumn="0"/>
        </w:trPr>
        <w:tc>
          <w:tcPr>
            <w:tcW w:w="0" w:type="auto"/>
          </w:tcPr>
          <w:p w14:paraId="387528DF" w14:textId="77777777" w:rsidR="00AB0FE3" w:rsidRPr="0008739A" w:rsidRDefault="00AB0FE3" w:rsidP="00AB0FE3">
            <w:r w:rsidRPr="0008739A">
              <w:t>Name</w:t>
            </w:r>
          </w:p>
        </w:tc>
        <w:tc>
          <w:tcPr>
            <w:tcW w:w="0" w:type="auto"/>
          </w:tcPr>
          <w:p w14:paraId="01ADC6DC" w14:textId="77777777" w:rsidR="00AB0FE3" w:rsidRPr="0008739A" w:rsidRDefault="00AB0FE3" w:rsidP="00AB0FE3">
            <w:r w:rsidRPr="0008739A">
              <w:t>Description</w:t>
            </w:r>
          </w:p>
        </w:tc>
      </w:tr>
      <w:tr w:rsidR="00AB0FE3" w:rsidRPr="0008739A" w14:paraId="56133F77" w14:textId="77777777" w:rsidTr="00AB0FE3">
        <w:trPr>
          <w:cnfStyle w:val="000000100000" w:firstRow="0" w:lastRow="0" w:firstColumn="0" w:lastColumn="0" w:oddVBand="0" w:evenVBand="0" w:oddHBand="1" w:evenHBand="0" w:firstRowFirstColumn="0" w:firstRowLastColumn="0" w:lastRowFirstColumn="0" w:lastRowLastColumn="0"/>
        </w:trPr>
        <w:tc>
          <w:tcPr>
            <w:tcW w:w="0" w:type="auto"/>
          </w:tcPr>
          <w:p w14:paraId="1A2C3ECA" w14:textId="77777777" w:rsidR="00AB0FE3" w:rsidRDefault="00AB0FE3" w:rsidP="00AB0FE3">
            <w:r>
              <w:t>businessApplicationName</w:t>
            </w:r>
          </w:p>
        </w:tc>
        <w:tc>
          <w:tcPr>
            <w:tcW w:w="0" w:type="auto"/>
          </w:tcPr>
          <w:p w14:paraId="2E7192A3" w14:textId="77777777" w:rsidR="00AB0FE3" w:rsidRDefault="00AB0FE3" w:rsidP="00AB0FE3">
            <w:r>
              <w:t>The name of the business application.</w:t>
            </w:r>
          </w:p>
        </w:tc>
      </w:tr>
      <w:tr w:rsidR="00AB0FE3" w:rsidRPr="0008739A" w14:paraId="109E9ACE" w14:textId="77777777" w:rsidTr="00AB0FE3">
        <w:trPr>
          <w:cnfStyle w:val="000000010000" w:firstRow="0" w:lastRow="0" w:firstColumn="0" w:lastColumn="0" w:oddVBand="0" w:evenVBand="0" w:oddHBand="0" w:evenHBand="1" w:firstRowFirstColumn="0" w:firstRowLastColumn="0" w:lastRowFirstColumn="0" w:lastRowLastColumn="0"/>
        </w:trPr>
        <w:tc>
          <w:tcPr>
            <w:tcW w:w="0" w:type="auto"/>
          </w:tcPr>
          <w:p w14:paraId="3B768E19" w14:textId="77777777" w:rsidR="00AB0FE3" w:rsidRDefault="00AB0FE3" w:rsidP="00AB0FE3">
            <w:r>
              <w:t>businessApplicationVersion</w:t>
            </w:r>
          </w:p>
        </w:tc>
        <w:tc>
          <w:tcPr>
            <w:tcW w:w="0" w:type="auto"/>
          </w:tcPr>
          <w:p w14:paraId="4E363511" w14:textId="77777777" w:rsidR="00AB0FE3" w:rsidRDefault="00AB0FE3" w:rsidP="00AB0FE3">
            <w:r>
              <w:t>The version of the business application.</w:t>
            </w:r>
          </w:p>
        </w:tc>
      </w:tr>
    </w:tbl>
    <w:p w14:paraId="6CEB57EB" w14:textId="77777777" w:rsidR="00251E3F" w:rsidRDefault="00251E3F" w:rsidP="00251E3F"/>
    <w:p w14:paraId="1B98C623" w14:textId="4D4F9F50" w:rsidR="00251E3F" w:rsidRPr="009479BB" w:rsidRDefault="00251E3F" w:rsidP="00251E3F">
      <w:r w:rsidRPr="00AB0FE3">
        <w:rPr>
          <w:b/>
        </w:rPr>
        <w:t xml:space="preserve">NOTE: </w:t>
      </w:r>
      <w:r>
        <w:t>Currently it is not possible to submit a single instant request for an opaque input data business application.</w:t>
      </w:r>
    </w:p>
    <w:p w14:paraId="2FA58B35" w14:textId="77777777" w:rsidR="00AB0FE3" w:rsidRDefault="00AB0FE3" w:rsidP="00AB0FE3"/>
    <w:p w14:paraId="7CDA36D5" w14:textId="77777777" w:rsidR="00AB0FE3" w:rsidRDefault="00AB0FE3" w:rsidP="00251E3F">
      <w:pPr>
        <w:keepNext/>
      </w:pPr>
      <w:r>
        <w:t>The form includes the following fields.</w:t>
      </w:r>
    </w:p>
    <w:p w14:paraId="5A768DA0" w14:textId="77777777" w:rsidR="00AB0FE3" w:rsidRDefault="00AB0FE3" w:rsidP="00251E3F">
      <w:pPr>
        <w:keepNext/>
      </w:pPr>
    </w:p>
    <w:p w14:paraId="3828A85A" w14:textId="77777777" w:rsidR="00AB0FE3" w:rsidRDefault="00AB0FE3" w:rsidP="00AB0FE3">
      <w:pPr>
        <w:pStyle w:val="ListParagraph"/>
        <w:numPr>
          <w:ilvl w:val="0"/>
          <w:numId w:val="17"/>
        </w:numPr>
      </w:pPr>
      <w:r>
        <w:t>For geometry results the result srid, number of axis (2 for x, y, or 3 for x, y, z), XY scale factor and Z scale factor.</w:t>
      </w:r>
    </w:p>
    <w:p w14:paraId="0ACF5279" w14:textId="77777777" w:rsidR="00AB0FE3" w:rsidRDefault="00AB0FE3" w:rsidP="00AB0FE3">
      <w:pPr>
        <w:pStyle w:val="ListParagraph"/>
        <w:numPr>
          <w:ilvl w:val="0"/>
          <w:numId w:val="17"/>
        </w:numPr>
      </w:pPr>
      <w:r>
        <w:t>One field for each job parameter</w:t>
      </w:r>
    </w:p>
    <w:p w14:paraId="4E9BB443" w14:textId="77777777" w:rsidR="00AB0FE3" w:rsidRDefault="00AB0FE3" w:rsidP="00AB0FE3">
      <w:pPr>
        <w:pStyle w:val="ListParagraph"/>
        <w:numPr>
          <w:ilvl w:val="0"/>
          <w:numId w:val="17"/>
        </w:numPr>
      </w:pPr>
      <w:r>
        <w:t>One field for each request parameter for structured input data business applications.</w:t>
      </w:r>
    </w:p>
    <w:p w14:paraId="5201ABA1" w14:textId="169C7C2E" w:rsidR="00AB0FE3" w:rsidRDefault="00565AF1" w:rsidP="00CD759C">
      <w:pPr>
        <w:pStyle w:val="ListParagraph"/>
        <w:numPr>
          <w:ilvl w:val="0"/>
          <w:numId w:val="17"/>
        </w:numPr>
      </w:pPr>
      <w:r>
        <w:t xml:space="preserve">Content type for the result data </w:t>
      </w:r>
    </w:p>
    <w:p w14:paraId="0C54A278" w14:textId="77777777" w:rsidR="00565AF1" w:rsidRDefault="00565AF1" w:rsidP="00565AF1"/>
    <w:p w14:paraId="25222924" w14:textId="77777777" w:rsidR="00AB0FE3" w:rsidRDefault="00AB0FE3" w:rsidP="00AB0FE3">
      <w:r>
        <w:t>The following shows an example of the form for a structured input data business application with a geometry result.</w:t>
      </w:r>
    </w:p>
    <w:p w14:paraId="2A9101E7" w14:textId="77777777" w:rsidR="00AB0FE3" w:rsidRDefault="00AB0FE3" w:rsidP="00AB0FE3"/>
    <w:p w14:paraId="1802BAC2" w14:textId="48C9F12C" w:rsidR="00AB0FE3" w:rsidRDefault="00565AF1" w:rsidP="00AB0FE3">
      <w:r>
        <w:rPr>
          <w:noProof/>
        </w:rPr>
        <w:drawing>
          <wp:inline distT="0" distB="0" distL="0" distR="0" wp14:anchorId="3F6F3290" wp14:editId="630A38F7">
            <wp:extent cx="6691630" cy="3366964"/>
            <wp:effectExtent l="25400" t="25400" r="13970" b="3683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91630" cy="3366964"/>
                    </a:xfrm>
                    <a:prstGeom prst="rect">
                      <a:avLst/>
                    </a:prstGeom>
                    <a:noFill/>
                    <a:ln>
                      <a:solidFill>
                        <a:schemeClr val="tx1"/>
                      </a:solidFill>
                    </a:ln>
                  </pic:spPr>
                </pic:pic>
              </a:graphicData>
            </a:graphic>
          </wp:inline>
        </w:drawing>
      </w:r>
    </w:p>
    <w:p w14:paraId="302FB982" w14:textId="77777777" w:rsidR="00DD482E" w:rsidRPr="00DD482E" w:rsidRDefault="00DD482E" w:rsidP="002B4E33"/>
    <w:p w14:paraId="3D8BE822" w14:textId="3B554056" w:rsidR="00A85024" w:rsidRDefault="00A85024" w:rsidP="002B4E33">
      <w:pPr>
        <w:pStyle w:val="Heading3"/>
      </w:pPr>
      <w:bookmarkStart w:id="17" w:name="_Toc202591144"/>
      <w:r>
        <w:t>Web Services</w:t>
      </w:r>
      <w:bookmarkEnd w:id="17"/>
    </w:p>
    <w:p w14:paraId="0E996C11" w14:textId="7DCE4929" w:rsidR="00DF71A0" w:rsidRDefault="00DF71A0" w:rsidP="002B4E33">
      <w:r>
        <w:t xml:space="preserve">The following APIs are used to create new batch jobs or perform an instant request on a business application. They are HTTP POST API's and use the multipart/form-data encoding for passing parameters as it supports file uploads and larger file sizes. There is a limit to the size of a HTTP request using multipart/form-data. If a large file needs to be sent it is more efficient to </w:t>
      </w:r>
      <w:r w:rsidR="00BB0781">
        <w:t>create the file on a web server and use the option to pass a URL to the CPF APIs.</w:t>
      </w:r>
    </w:p>
    <w:p w14:paraId="6E8D746D" w14:textId="77777777" w:rsidR="00DF71A0" w:rsidRDefault="00DF71A0" w:rsidP="002B4E33"/>
    <w:p w14:paraId="5A44B66C" w14:textId="3324A184" w:rsidR="002B4E33" w:rsidRDefault="002B4E33" w:rsidP="002B4E33">
      <w:pPr>
        <w:pStyle w:val="Heading4"/>
      </w:pPr>
      <w:r>
        <w:t>JavaScript</w:t>
      </w:r>
      <w:r w:rsidR="00BB0781">
        <w:t xml:space="preserve"> Notes</w:t>
      </w:r>
    </w:p>
    <w:p w14:paraId="1917256D" w14:textId="77777777" w:rsidR="002B4E33" w:rsidRDefault="002B4E33" w:rsidP="002B4E33">
      <w:r>
        <w:t>The CPF JavaScript client requires that the developer create a HTML form that is populated with all the fields for a single or multiple CPF job for a single business application. The form can be a combination of hidden input fields, simple HTML fields or complex JavaScript fields. As there are a wide variety of requirements for forms the CPF JavaScript API does not include an API for constructing a form.</w:t>
      </w:r>
    </w:p>
    <w:p w14:paraId="2803986C" w14:textId="77777777" w:rsidR="002B4E33" w:rsidRDefault="002B4E33" w:rsidP="002B4E33"/>
    <w:p w14:paraId="2CFB2833" w14:textId="77777777" w:rsidR="002B4E33" w:rsidRDefault="002B4E33" w:rsidP="002B4E33">
      <w:pPr>
        <w:keepNext/>
      </w:pPr>
      <w:r w:rsidRPr="00D13E1C">
        <w:rPr>
          <w:b/>
        </w:rPr>
        <w:t>NOTE:</w:t>
      </w:r>
      <w:r>
        <w:t xml:space="preserve"> Due to the cross-domain browser security mechanisms it is not possible to POST using JavaScript and get the contents of the document returned from the POST. This means it is not possible to get the Batch Job ID URL of the generated Job from JavaScript. The submit single and multiple web service API's return a HTML page that shows the Batch Job ID URL and the current status of the job. Future releases of the API will implement a mechanism to pass in a URL to a client application page that the user should be re-directed to when the job has been submitted.</w:t>
      </w:r>
    </w:p>
    <w:p w14:paraId="3A41F283" w14:textId="77777777" w:rsidR="002B4E33" w:rsidRDefault="002B4E33" w:rsidP="002B4E33">
      <w:pPr>
        <w:keepNext/>
      </w:pPr>
    </w:p>
    <w:p w14:paraId="0F015818" w14:textId="77777777" w:rsidR="002B4E33" w:rsidRDefault="002B4E33" w:rsidP="002B4E33">
      <w:pPr>
        <w:keepNext/>
      </w:pPr>
      <w:r>
        <w:t xml:space="preserve">A work around to this constraint would be to call the </w:t>
      </w:r>
      <w:r w:rsidRPr="00357AE0">
        <w:rPr>
          <w:rStyle w:val="PlainTextChar"/>
        </w:rPr>
        <w:t>getJobIdUrls</w:t>
      </w:r>
      <w:r>
        <w:t xml:space="preserve"> method before and after submitting a job. The before and after list can be compared to find the Batch Job ID URL for each new job added. This is not 100% reliable as the user could submit requests at the same time from different web browsers.</w:t>
      </w:r>
    </w:p>
    <w:p w14:paraId="37413199" w14:textId="77777777" w:rsidR="002B4E33" w:rsidRPr="002B4E33" w:rsidRDefault="002B4E33" w:rsidP="002B4E33"/>
    <w:p w14:paraId="01B233D8" w14:textId="3B554056" w:rsidR="00FA3141" w:rsidRDefault="00FA3141" w:rsidP="002B4E33">
      <w:pPr>
        <w:pStyle w:val="Heading4"/>
      </w:pPr>
      <w:r>
        <w:t>Post Business Application Batch Job Single Requests</w:t>
      </w:r>
    </w:p>
    <w:p w14:paraId="0E1CB410" w14:textId="77777777" w:rsidR="00DF71A0" w:rsidRDefault="00DF71A0" w:rsidP="00DF71A0">
      <w:r>
        <w:t>Create a job for a structured or opaque input data business application containing a single request. The response is a HTTP 403 redirect to the Batch Job Info resource containing the ID and current status of the job. Clients can either save the redirect URL to follow later or follow the URL to get the full status and then read the URL from the status.</w:t>
      </w:r>
    </w:p>
    <w:p w14:paraId="72FC688C" w14:textId="7E346F59" w:rsidR="00DF71A0" w:rsidRPr="00DF71A0" w:rsidRDefault="00DF71A0" w:rsidP="00DF71A0">
      <w:r>
        <w:t xml:space="preserve"> </w:t>
      </w:r>
    </w:p>
    <w:p w14:paraId="58DD0078" w14:textId="37E2C181" w:rsidR="00CD759C" w:rsidRDefault="00CD759C" w:rsidP="00CD759C">
      <w:pPr>
        <w:pStyle w:val="Heading5"/>
      </w:pPr>
      <w:r>
        <w:t>Web Service API</w:t>
      </w:r>
    </w:p>
    <w:tbl>
      <w:tblPr>
        <w:tblStyle w:val="TableGrid2"/>
        <w:tblW w:w="0" w:type="auto"/>
        <w:tblLook w:val="0480" w:firstRow="0" w:lastRow="0" w:firstColumn="1" w:lastColumn="0" w:noHBand="0" w:noVBand="1"/>
      </w:tblPr>
      <w:tblGrid>
        <w:gridCol w:w="1745"/>
        <w:gridCol w:w="8618"/>
      </w:tblGrid>
      <w:tr w:rsidR="00CD759C" w:rsidRPr="00C46416" w14:paraId="4F5E76F2" w14:textId="77777777" w:rsidTr="00CD759C">
        <w:tc>
          <w:tcPr>
            <w:cnfStyle w:val="001000000000" w:firstRow="0" w:lastRow="0" w:firstColumn="1" w:lastColumn="0" w:oddVBand="0" w:evenVBand="0" w:oddHBand="0" w:evenHBand="0" w:firstRowFirstColumn="0" w:firstRowLastColumn="0" w:lastRowFirstColumn="0" w:lastRowLastColumn="0"/>
            <w:tcW w:w="0" w:type="auto"/>
          </w:tcPr>
          <w:p w14:paraId="3167D210" w14:textId="77777777" w:rsidR="00CD759C" w:rsidRPr="00C46416" w:rsidRDefault="00CD759C" w:rsidP="00CD759C">
            <w:pPr>
              <w:keepNext/>
            </w:pPr>
            <w:r>
              <w:t>Path</w:t>
            </w:r>
          </w:p>
        </w:tc>
        <w:tc>
          <w:tcPr>
            <w:tcW w:w="0" w:type="auto"/>
          </w:tcPr>
          <w:p w14:paraId="76F27AD0" w14:textId="73C75721" w:rsidR="00CD759C" w:rsidRPr="00C46416" w:rsidRDefault="00CD759C" w:rsidP="00CD759C">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/{businessApplicationName}/{businessApplicationVersion}/single</w:t>
            </w:r>
          </w:p>
        </w:tc>
      </w:tr>
      <w:tr w:rsidR="00CD759C" w:rsidRPr="00C46416" w14:paraId="61B24E20" w14:textId="77777777" w:rsidTr="00CD759C">
        <w:tc>
          <w:tcPr>
            <w:cnfStyle w:val="001000000000" w:firstRow="0" w:lastRow="0" w:firstColumn="1" w:lastColumn="0" w:oddVBand="0" w:evenVBand="0" w:oddHBand="0" w:evenHBand="0" w:firstRowFirstColumn="0" w:firstRowLastColumn="0" w:lastRowFirstColumn="0" w:lastRowLastColumn="0"/>
            <w:tcW w:w="0" w:type="auto"/>
          </w:tcPr>
          <w:p w14:paraId="760605A4" w14:textId="77777777" w:rsidR="00CD759C" w:rsidRPr="00C46416" w:rsidRDefault="00CD759C" w:rsidP="00CD759C">
            <w:r>
              <w:t>Method</w:t>
            </w:r>
          </w:p>
        </w:tc>
        <w:tc>
          <w:tcPr>
            <w:tcW w:w="0" w:type="auto"/>
          </w:tcPr>
          <w:p w14:paraId="60135BB6" w14:textId="1178107E" w:rsidR="00CD759C" w:rsidRPr="00C46416" w:rsidRDefault="00CD759C" w:rsidP="00CD759C">
            <w:pPr>
              <w:cnfStyle w:val="000000000000" w:firstRow="0" w:lastRow="0" w:firstColumn="0" w:lastColumn="0" w:oddVBand="0" w:evenVBand="0" w:oddHBand="0" w:evenHBand="0" w:firstRowFirstColumn="0" w:firstRowLastColumn="0" w:lastRowFirstColumn="0" w:lastRowLastColumn="0"/>
            </w:pPr>
            <w:r>
              <w:rPr>
                <w:rStyle w:val="PlainTextChar1"/>
              </w:rPr>
              <w:t>POST</w:t>
            </w:r>
          </w:p>
        </w:tc>
      </w:tr>
      <w:tr w:rsidR="00DF71A0" w:rsidRPr="00C46416" w14:paraId="452FFECD" w14:textId="77777777" w:rsidTr="00CD759C">
        <w:tc>
          <w:tcPr>
            <w:cnfStyle w:val="001000000000" w:firstRow="0" w:lastRow="0" w:firstColumn="1" w:lastColumn="0" w:oddVBand="0" w:evenVBand="0" w:oddHBand="0" w:evenHBand="0" w:firstRowFirstColumn="0" w:firstRowLastColumn="0" w:lastRowFirstColumn="0" w:lastRowLastColumn="0"/>
            <w:tcW w:w="0" w:type="auto"/>
          </w:tcPr>
          <w:p w14:paraId="19D08E91" w14:textId="5D4EE067" w:rsidR="00DF71A0" w:rsidRDefault="00DF71A0" w:rsidP="00CD759C">
            <w:r>
              <w:t>Request Body</w:t>
            </w:r>
          </w:p>
        </w:tc>
        <w:tc>
          <w:tcPr>
            <w:tcW w:w="0" w:type="auto"/>
          </w:tcPr>
          <w:p w14:paraId="70FA1622" w14:textId="3603B8C5" w:rsidR="00DF71A0" w:rsidRDefault="00DF71A0" w:rsidP="00CD759C">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multipart/form-data</w:t>
            </w:r>
          </w:p>
        </w:tc>
      </w:tr>
      <w:tr w:rsidR="00CD759C" w:rsidRPr="00C46416" w14:paraId="7F48E2BC" w14:textId="77777777" w:rsidTr="00CD759C">
        <w:tc>
          <w:tcPr>
            <w:cnfStyle w:val="001000000000" w:firstRow="0" w:lastRow="0" w:firstColumn="1" w:lastColumn="0" w:oddVBand="0" w:evenVBand="0" w:oddHBand="0" w:evenHBand="0" w:firstRowFirstColumn="0" w:firstRowLastColumn="0" w:lastRowFirstColumn="0" w:lastRowLastColumn="0"/>
            <w:tcW w:w="0" w:type="auto"/>
          </w:tcPr>
          <w:p w14:paraId="106C08E1" w14:textId="77777777" w:rsidR="00CD759C" w:rsidRDefault="00CD759C" w:rsidP="00CD759C">
            <w:r>
              <w:t>Content Types</w:t>
            </w:r>
          </w:p>
        </w:tc>
        <w:tc>
          <w:tcPr>
            <w:tcW w:w="0" w:type="auto"/>
          </w:tcPr>
          <w:p w14:paraId="1B9D5EC1" w14:textId="16CA7C8C" w:rsidR="00CD759C" w:rsidRPr="00C46416" w:rsidRDefault="00CD759C" w:rsidP="00CD759C">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html, xml, json</w:t>
            </w:r>
          </w:p>
        </w:tc>
      </w:tr>
      <w:tr w:rsidR="00CD759C" w:rsidRPr="00C46416" w14:paraId="1F64CE4C" w14:textId="77777777" w:rsidTr="00CD759C">
        <w:tc>
          <w:tcPr>
            <w:cnfStyle w:val="001000000000" w:firstRow="0" w:lastRow="0" w:firstColumn="1" w:lastColumn="0" w:oddVBand="0" w:evenVBand="0" w:oddHBand="0" w:evenHBand="0" w:firstRowFirstColumn="0" w:firstRowLastColumn="0" w:lastRowFirstColumn="0" w:lastRowLastColumn="0"/>
            <w:tcW w:w="0" w:type="auto"/>
          </w:tcPr>
          <w:p w14:paraId="2A2F3139" w14:textId="77777777" w:rsidR="00CD759C" w:rsidRDefault="00CD759C" w:rsidP="00CD759C">
            <w:r>
              <w:t>Response</w:t>
            </w:r>
          </w:p>
        </w:tc>
        <w:tc>
          <w:tcPr>
            <w:tcW w:w="0" w:type="auto"/>
          </w:tcPr>
          <w:p w14:paraId="6F8012F9" w14:textId="2BF99566" w:rsidR="00CD759C" w:rsidRPr="00612112" w:rsidRDefault="00CD759C" w:rsidP="00CD759C">
            <w:pPr>
              <w:cnfStyle w:val="000000000000" w:firstRow="0" w:lastRow="0" w:firstColumn="0" w:lastColumn="0" w:oddVBand="0" w:evenVBand="0" w:oddHBand="0" w:evenHBand="0" w:firstRowFirstColumn="0" w:firstRowLastColumn="0" w:lastRowFirstColumn="0" w:lastRowLastColumn="0"/>
            </w:pPr>
            <w:r>
              <w:t>403 Redirect to Get User Batch Job Info, the content type is passed on to the redirect</w:t>
            </w:r>
            <w:r w:rsidR="00B15488">
              <w:t>.</w:t>
            </w:r>
          </w:p>
        </w:tc>
      </w:tr>
    </w:tbl>
    <w:p w14:paraId="794B0C8D" w14:textId="77777777" w:rsidR="00CD759C" w:rsidRDefault="00CD759C" w:rsidP="00CD759C"/>
    <w:p w14:paraId="52AD274D" w14:textId="70226E5F" w:rsidR="00E476B4" w:rsidRDefault="00E476B4" w:rsidP="00CD759C">
      <w:r>
        <w:t>The parameters include separate parameters for each business application specific job parameter.</w:t>
      </w:r>
    </w:p>
    <w:p w14:paraId="57C99854" w14:textId="77777777" w:rsidR="00E476B4" w:rsidRDefault="00E476B4" w:rsidP="00CD759C"/>
    <w:p w14:paraId="63A3C64C" w14:textId="03E64E41" w:rsidR="00E476B4" w:rsidRDefault="00E476B4" w:rsidP="00CD759C">
      <w:r>
        <w:t>For structured input data the parameters include separate parameters for each business application specific request parameter.</w:t>
      </w:r>
    </w:p>
    <w:p w14:paraId="73F11CAF" w14:textId="77777777" w:rsidR="00E476B4" w:rsidRDefault="00E476B4" w:rsidP="00CD759C"/>
    <w:p w14:paraId="3554BDA6" w14:textId="750C0E53" w:rsidR="00E476B4" w:rsidRDefault="00E476B4" w:rsidP="00CD759C">
      <w:r>
        <w:t>For opaque input data the parameters include the inputDataContentType with the MIME-Type of the input data. The input data can either be specified as the inputData multipart/form-data file field or as a inputDataUrl that the CPF will download the file from. If the file is large use the inputDataUrl to point to the HTTP file server or HTTP resource in your application that the data can be downloaded from.</w:t>
      </w:r>
    </w:p>
    <w:p w14:paraId="055A5218" w14:textId="77777777" w:rsidR="00E476B4" w:rsidRDefault="00E476B4" w:rsidP="00CD759C"/>
    <w:p w14:paraId="4F2D8059" w14:textId="77777777" w:rsidR="00CD759C" w:rsidRDefault="00CD759C" w:rsidP="00CD759C">
      <w:pPr>
        <w:keepNext/>
        <w:rPr>
          <w:b/>
        </w:rPr>
      </w:pPr>
      <w:r w:rsidRPr="0017027E">
        <w:rPr>
          <w:b/>
        </w:rPr>
        <w:t>Parameters</w:t>
      </w:r>
    </w:p>
    <w:tbl>
      <w:tblPr>
        <w:tblStyle w:val="LightGrid-Accent1"/>
        <w:tblW w:w="0" w:type="auto"/>
        <w:tblLook w:val="0420" w:firstRow="1" w:lastRow="0" w:firstColumn="0" w:lastColumn="0" w:noHBand="0" w:noVBand="1"/>
      </w:tblPr>
      <w:tblGrid>
        <w:gridCol w:w="2907"/>
        <w:gridCol w:w="7849"/>
      </w:tblGrid>
      <w:tr w:rsidR="00CD759C" w:rsidRPr="0008739A" w14:paraId="4611E26B" w14:textId="77777777" w:rsidTr="00D92A9F">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1FA1AB61" w14:textId="77777777" w:rsidR="00CD759C" w:rsidRPr="0008739A" w:rsidRDefault="00CD759C" w:rsidP="00CD759C">
            <w:r w:rsidRPr="0008739A">
              <w:t>Name</w:t>
            </w:r>
          </w:p>
        </w:tc>
        <w:tc>
          <w:tcPr>
            <w:tcW w:w="0" w:type="auto"/>
          </w:tcPr>
          <w:p w14:paraId="183861F0" w14:textId="77777777" w:rsidR="00CD759C" w:rsidRPr="0008739A" w:rsidRDefault="00CD759C" w:rsidP="00CD759C">
            <w:r w:rsidRPr="0008739A">
              <w:t>Description</w:t>
            </w:r>
          </w:p>
        </w:tc>
      </w:tr>
      <w:tr w:rsidR="00CD759C" w:rsidRPr="0008739A" w14:paraId="33C3A3BA" w14:textId="77777777" w:rsidTr="00D92A9F">
        <w:trPr>
          <w:cnfStyle w:val="000000100000" w:firstRow="0" w:lastRow="0" w:firstColumn="0" w:lastColumn="0" w:oddVBand="0" w:evenVBand="0" w:oddHBand="1" w:evenHBand="0" w:firstRowFirstColumn="0" w:firstRowLastColumn="0" w:lastRowFirstColumn="0" w:lastRowLastColumn="0"/>
          <w:cantSplit/>
        </w:trPr>
        <w:tc>
          <w:tcPr>
            <w:tcW w:w="0" w:type="auto"/>
          </w:tcPr>
          <w:p w14:paraId="3727FF7C" w14:textId="77777777" w:rsidR="00CD759C" w:rsidRDefault="00CD759C" w:rsidP="00CD759C">
            <w:r>
              <w:t>businessApplicationName</w:t>
            </w:r>
          </w:p>
        </w:tc>
        <w:tc>
          <w:tcPr>
            <w:tcW w:w="0" w:type="auto"/>
          </w:tcPr>
          <w:p w14:paraId="1480FF02" w14:textId="77777777" w:rsidR="00CD759C" w:rsidRDefault="00CD759C" w:rsidP="00CD759C">
            <w:r>
              <w:t>The name of the business application.</w:t>
            </w:r>
          </w:p>
        </w:tc>
      </w:tr>
      <w:tr w:rsidR="00CD759C" w:rsidRPr="0008739A" w14:paraId="3B723D09" w14:textId="77777777" w:rsidTr="00D92A9F">
        <w:trPr>
          <w:cnfStyle w:val="000000010000" w:firstRow="0" w:lastRow="0" w:firstColumn="0" w:lastColumn="0" w:oddVBand="0" w:evenVBand="0" w:oddHBand="0" w:evenHBand="1" w:firstRowFirstColumn="0" w:firstRowLastColumn="0" w:lastRowFirstColumn="0" w:lastRowLastColumn="0"/>
          <w:cantSplit/>
        </w:trPr>
        <w:tc>
          <w:tcPr>
            <w:tcW w:w="0" w:type="auto"/>
          </w:tcPr>
          <w:p w14:paraId="736CF2A8" w14:textId="77777777" w:rsidR="00CD759C" w:rsidRDefault="00CD759C" w:rsidP="00CD759C">
            <w:r>
              <w:t>businessApplicationVersion</w:t>
            </w:r>
          </w:p>
        </w:tc>
        <w:tc>
          <w:tcPr>
            <w:tcW w:w="0" w:type="auto"/>
          </w:tcPr>
          <w:p w14:paraId="35A5F9F0" w14:textId="77777777" w:rsidR="00CD759C" w:rsidRDefault="00CD759C" w:rsidP="00CD759C">
            <w:r>
              <w:t>The version of the business application.</w:t>
            </w:r>
          </w:p>
        </w:tc>
      </w:tr>
      <w:tr w:rsidR="00B15488" w:rsidRPr="0008739A" w14:paraId="4E523790" w14:textId="77777777" w:rsidTr="00D92A9F">
        <w:trPr>
          <w:cnfStyle w:val="000000100000" w:firstRow="0" w:lastRow="0" w:firstColumn="0" w:lastColumn="0" w:oddVBand="0" w:evenVBand="0" w:oddHBand="1" w:evenHBand="0" w:firstRowFirstColumn="0" w:firstRowLastColumn="0" w:lastRowFirstColumn="0" w:lastRowLastColumn="0"/>
          <w:cantSplit/>
        </w:trPr>
        <w:tc>
          <w:tcPr>
            <w:tcW w:w="0" w:type="auto"/>
          </w:tcPr>
          <w:p w14:paraId="7ED90660" w14:textId="432A7CDC" w:rsidR="00B15488" w:rsidRDefault="00B15488" w:rsidP="00CD759C">
            <w:r>
              <w:t>notificationEmail</w:t>
            </w:r>
          </w:p>
        </w:tc>
        <w:tc>
          <w:tcPr>
            <w:tcW w:w="0" w:type="auto"/>
          </w:tcPr>
          <w:p w14:paraId="66D68250" w14:textId="7B38866E" w:rsidR="00B15488" w:rsidRDefault="00D92A9F" w:rsidP="00CD759C">
            <w:r w:rsidRPr="00D92A9F">
              <w:t>The email address to send the job status to when the job is completed.</w:t>
            </w:r>
          </w:p>
        </w:tc>
      </w:tr>
      <w:tr w:rsidR="00B15488" w:rsidRPr="0008739A" w14:paraId="7168AE80" w14:textId="77777777" w:rsidTr="00D92A9F">
        <w:trPr>
          <w:cnfStyle w:val="000000010000" w:firstRow="0" w:lastRow="0" w:firstColumn="0" w:lastColumn="0" w:oddVBand="0" w:evenVBand="0" w:oddHBand="0" w:evenHBand="1" w:firstRowFirstColumn="0" w:firstRowLastColumn="0" w:lastRowFirstColumn="0" w:lastRowLastColumn="0"/>
          <w:cantSplit/>
        </w:trPr>
        <w:tc>
          <w:tcPr>
            <w:tcW w:w="0" w:type="auto"/>
          </w:tcPr>
          <w:p w14:paraId="2AB326B1" w14:textId="57FB65AD" w:rsidR="00B15488" w:rsidRDefault="00B15488" w:rsidP="00CD759C">
            <w:r>
              <w:t>notificationUrl</w:t>
            </w:r>
          </w:p>
        </w:tc>
        <w:tc>
          <w:tcPr>
            <w:tcW w:w="0" w:type="auto"/>
          </w:tcPr>
          <w:p w14:paraId="35E01A96" w14:textId="3AE96A69" w:rsidR="00B15488" w:rsidRDefault="00D92A9F" w:rsidP="00B15488">
            <w:r w:rsidRPr="00D92A9F">
              <w:t>The http: URL to be notified when the job is completed. A copy of the Job status will be posted to process running at this URL</w:t>
            </w:r>
            <w:r>
              <w:t>.</w:t>
            </w:r>
          </w:p>
        </w:tc>
      </w:tr>
      <w:tr w:rsidR="00B15488" w:rsidRPr="0008739A" w14:paraId="4295C56E" w14:textId="77777777" w:rsidTr="00D92A9F">
        <w:trPr>
          <w:cnfStyle w:val="000000100000" w:firstRow="0" w:lastRow="0" w:firstColumn="0" w:lastColumn="0" w:oddVBand="0" w:evenVBand="0" w:oddHBand="1" w:evenHBand="0" w:firstRowFirstColumn="0" w:firstRowLastColumn="0" w:lastRowFirstColumn="0" w:lastRowLastColumn="0"/>
          <w:cantSplit/>
        </w:trPr>
        <w:tc>
          <w:tcPr>
            <w:tcW w:w="0" w:type="auto"/>
          </w:tcPr>
          <w:p w14:paraId="0FFEE5C1" w14:textId="06C3DFD6" w:rsidR="00B15488" w:rsidRDefault="00B15488" w:rsidP="00CD759C">
            <w:r>
              <w:t>resultDataContentType</w:t>
            </w:r>
          </w:p>
        </w:tc>
        <w:tc>
          <w:tcPr>
            <w:tcW w:w="0" w:type="auto"/>
          </w:tcPr>
          <w:p w14:paraId="40C0E173" w14:textId="095036E7" w:rsidR="00B15488" w:rsidRDefault="00D92A9F" w:rsidP="00CD759C">
            <w:r w:rsidRPr="00D92A9F">
              <w:t>The MIME type of the result data specified to be returned after running the batch job</w:t>
            </w:r>
            <w:r>
              <w:t>.</w:t>
            </w:r>
          </w:p>
        </w:tc>
      </w:tr>
      <w:tr w:rsidR="00B15488" w:rsidRPr="0008739A" w14:paraId="1D69BE5D" w14:textId="77777777" w:rsidTr="00D92A9F">
        <w:trPr>
          <w:cnfStyle w:val="000000010000" w:firstRow="0" w:lastRow="0" w:firstColumn="0" w:lastColumn="0" w:oddVBand="0" w:evenVBand="0" w:oddHBand="0" w:evenHBand="1" w:firstRowFirstColumn="0" w:firstRowLastColumn="0" w:lastRowFirstColumn="0" w:lastRowLastColumn="0"/>
          <w:cantSplit/>
        </w:trPr>
        <w:tc>
          <w:tcPr>
            <w:tcW w:w="0" w:type="auto"/>
          </w:tcPr>
          <w:p w14:paraId="288EC2C0" w14:textId="7CB8BDCA" w:rsidR="00B15488" w:rsidRDefault="00B15488" w:rsidP="00CD759C">
            <w:r>
              <w:t>resultSrid</w:t>
            </w:r>
          </w:p>
        </w:tc>
        <w:tc>
          <w:tcPr>
            <w:tcW w:w="0" w:type="auto"/>
          </w:tcPr>
          <w:p w14:paraId="07D1F9D3" w14:textId="0CFA1370" w:rsidR="00B15488" w:rsidRDefault="006B4B03" w:rsidP="006B4B03">
            <w:r w:rsidRPr="006B4B03">
              <w:t>The coordinate system code of the projection for the result geometry</w:t>
            </w:r>
            <w:r>
              <w:t>.</w:t>
            </w:r>
          </w:p>
        </w:tc>
      </w:tr>
      <w:tr w:rsidR="00B15488" w:rsidRPr="0008739A" w14:paraId="7C9B7865" w14:textId="77777777" w:rsidTr="00D92A9F">
        <w:trPr>
          <w:cnfStyle w:val="000000100000" w:firstRow="0" w:lastRow="0" w:firstColumn="0" w:lastColumn="0" w:oddVBand="0" w:evenVBand="0" w:oddHBand="1" w:evenHBand="0" w:firstRowFirstColumn="0" w:firstRowLastColumn="0" w:lastRowFirstColumn="0" w:lastRowLastColumn="0"/>
          <w:cantSplit/>
        </w:trPr>
        <w:tc>
          <w:tcPr>
            <w:tcW w:w="0" w:type="auto"/>
          </w:tcPr>
          <w:p w14:paraId="37EBB978" w14:textId="7366AA1B" w:rsidR="00B15488" w:rsidRDefault="00B15488" w:rsidP="00CD759C">
            <w:r>
              <w:t>resultNumAxis</w:t>
            </w:r>
          </w:p>
        </w:tc>
        <w:tc>
          <w:tcPr>
            <w:tcW w:w="0" w:type="auto"/>
          </w:tcPr>
          <w:p w14:paraId="6936F680" w14:textId="4E0A8D12" w:rsidR="00B15488" w:rsidRDefault="006B4B03" w:rsidP="00CD759C">
            <w:r w:rsidRPr="006B4B03">
              <w:t>The number of coordinate axis in the result geometry (e.g. 2 for 2D or 3 for 3D)</w:t>
            </w:r>
            <w:r>
              <w:t>.</w:t>
            </w:r>
          </w:p>
        </w:tc>
      </w:tr>
      <w:tr w:rsidR="00B15488" w:rsidRPr="0008739A" w14:paraId="01CFC38B" w14:textId="77777777" w:rsidTr="00D92A9F">
        <w:trPr>
          <w:cnfStyle w:val="000000010000" w:firstRow="0" w:lastRow="0" w:firstColumn="0" w:lastColumn="0" w:oddVBand="0" w:evenVBand="0" w:oddHBand="0" w:evenHBand="1" w:firstRowFirstColumn="0" w:firstRowLastColumn="0" w:lastRowFirstColumn="0" w:lastRowLastColumn="0"/>
          <w:cantSplit/>
        </w:trPr>
        <w:tc>
          <w:tcPr>
            <w:tcW w:w="0" w:type="auto"/>
          </w:tcPr>
          <w:p w14:paraId="2B73E66B" w14:textId="1A8D504A" w:rsidR="00B15488" w:rsidRDefault="00B15488" w:rsidP="00CD759C">
            <w:r>
              <w:t>resultScaleFactorXy</w:t>
            </w:r>
          </w:p>
        </w:tc>
        <w:tc>
          <w:tcPr>
            <w:tcW w:w="0" w:type="auto"/>
          </w:tcPr>
          <w:p w14:paraId="185B4E19" w14:textId="5B08383B" w:rsidR="00B15488" w:rsidRDefault="006B4B03" w:rsidP="00CD759C">
            <w:r w:rsidRPr="006B4B03">
              <w:t>The scale factor to apply the x, y coordinates. The scale factor is 1 / minimum unit. For example if the minimum unit was 1mm (0.001) the scale factor is 1000 (1 / 0.001).</w:t>
            </w:r>
          </w:p>
        </w:tc>
      </w:tr>
      <w:tr w:rsidR="00B15488" w:rsidRPr="0008739A" w14:paraId="1072B21D" w14:textId="77777777" w:rsidTr="00D92A9F">
        <w:trPr>
          <w:cnfStyle w:val="000000100000" w:firstRow="0" w:lastRow="0" w:firstColumn="0" w:lastColumn="0" w:oddVBand="0" w:evenVBand="0" w:oddHBand="1" w:evenHBand="0" w:firstRowFirstColumn="0" w:firstRowLastColumn="0" w:lastRowFirstColumn="0" w:lastRowLastColumn="0"/>
          <w:cantSplit/>
        </w:trPr>
        <w:tc>
          <w:tcPr>
            <w:tcW w:w="0" w:type="auto"/>
          </w:tcPr>
          <w:p w14:paraId="3D62AF05" w14:textId="1B27C693" w:rsidR="00B15488" w:rsidRDefault="00B15488" w:rsidP="00CD759C">
            <w:r>
              <w:t>resultScaleFactorZ</w:t>
            </w:r>
          </w:p>
        </w:tc>
        <w:tc>
          <w:tcPr>
            <w:tcW w:w="0" w:type="auto"/>
          </w:tcPr>
          <w:p w14:paraId="0DE11F19" w14:textId="7C2A5E30" w:rsidR="00B15488" w:rsidRDefault="006B4B03" w:rsidP="00CD759C">
            <w:r w:rsidRPr="006B4B03">
              <w:t>The scale factor to apply the z coordinate. The scale factor is 1 / minimum unit. For example if the minimum unit was 1mm (0.001) the scale factor is 1000 (1 / 0.001).</w:t>
            </w:r>
          </w:p>
        </w:tc>
      </w:tr>
      <w:tr w:rsidR="00B15488" w:rsidRPr="0008739A" w14:paraId="241B6C1B" w14:textId="77777777" w:rsidTr="00D92A9F">
        <w:trPr>
          <w:cnfStyle w:val="000000010000" w:firstRow="0" w:lastRow="0" w:firstColumn="0" w:lastColumn="0" w:oddVBand="0" w:evenVBand="0" w:oddHBand="0" w:evenHBand="1" w:firstRowFirstColumn="0" w:firstRowLastColumn="0" w:lastRowFirstColumn="0" w:lastRowLastColumn="0"/>
          <w:cantSplit/>
        </w:trPr>
        <w:tc>
          <w:tcPr>
            <w:tcW w:w="0" w:type="auto"/>
          </w:tcPr>
          <w:p w14:paraId="65805E78" w14:textId="4B0F20AC" w:rsidR="00B15488" w:rsidRPr="00B15488" w:rsidRDefault="00B15488" w:rsidP="00CD759C">
            <w:pPr>
              <w:rPr>
                <w:i/>
              </w:rPr>
            </w:pPr>
            <w:r w:rsidRPr="00B15488">
              <w:rPr>
                <w:i/>
              </w:rPr>
              <w:t>&lt;jobFieldName&gt;</w:t>
            </w:r>
          </w:p>
        </w:tc>
        <w:tc>
          <w:tcPr>
            <w:tcW w:w="0" w:type="auto"/>
          </w:tcPr>
          <w:p w14:paraId="08B508B3" w14:textId="615949B8" w:rsidR="00B15488" w:rsidRDefault="00DF71A0" w:rsidP="00CD759C">
            <w:r>
              <w:t>One parameter for each job parameter defined for the business application.</w:t>
            </w:r>
          </w:p>
        </w:tc>
      </w:tr>
      <w:tr w:rsidR="00B15488" w:rsidRPr="0008739A" w14:paraId="4EB69E0D" w14:textId="77777777" w:rsidTr="00D92A9F">
        <w:trPr>
          <w:cnfStyle w:val="000000100000" w:firstRow="0" w:lastRow="0" w:firstColumn="0" w:lastColumn="0" w:oddVBand="0" w:evenVBand="0" w:oddHBand="1" w:evenHBand="0" w:firstRowFirstColumn="0" w:firstRowLastColumn="0" w:lastRowFirstColumn="0" w:lastRowLastColumn="0"/>
          <w:cantSplit/>
        </w:trPr>
        <w:tc>
          <w:tcPr>
            <w:tcW w:w="0" w:type="auto"/>
          </w:tcPr>
          <w:p w14:paraId="78B48134" w14:textId="4EDA2F30" w:rsidR="00B15488" w:rsidRPr="00B15488" w:rsidRDefault="00B15488" w:rsidP="00CD759C">
            <w:pPr>
              <w:rPr>
                <w:i/>
              </w:rPr>
            </w:pPr>
            <w:r>
              <w:rPr>
                <w:i/>
              </w:rPr>
              <w:t>&lt;requestFieldName&gt;</w:t>
            </w:r>
          </w:p>
        </w:tc>
        <w:tc>
          <w:tcPr>
            <w:tcW w:w="0" w:type="auto"/>
          </w:tcPr>
          <w:p w14:paraId="3FCDA16D" w14:textId="5CB394C0" w:rsidR="00B15488" w:rsidRDefault="00DF71A0" w:rsidP="00DF71A0">
            <w:r>
              <w:t>One parameter for each request parameter defined for the structured input data business applications.</w:t>
            </w:r>
          </w:p>
        </w:tc>
      </w:tr>
      <w:tr w:rsidR="00B15488" w:rsidRPr="0008739A" w14:paraId="4E67A166" w14:textId="77777777" w:rsidTr="00D92A9F">
        <w:trPr>
          <w:cnfStyle w:val="000000010000" w:firstRow="0" w:lastRow="0" w:firstColumn="0" w:lastColumn="0" w:oddVBand="0" w:evenVBand="0" w:oddHBand="0" w:evenHBand="1" w:firstRowFirstColumn="0" w:firstRowLastColumn="0" w:lastRowFirstColumn="0" w:lastRowLastColumn="0"/>
          <w:cantSplit/>
        </w:trPr>
        <w:tc>
          <w:tcPr>
            <w:tcW w:w="0" w:type="auto"/>
          </w:tcPr>
          <w:p w14:paraId="30369F4A" w14:textId="78A79B3F" w:rsidR="00B15488" w:rsidRPr="00B15488" w:rsidRDefault="00B15488" w:rsidP="00CD759C">
            <w:r>
              <w:t>inputDataContentType</w:t>
            </w:r>
          </w:p>
        </w:tc>
        <w:tc>
          <w:tcPr>
            <w:tcW w:w="0" w:type="auto"/>
          </w:tcPr>
          <w:p w14:paraId="3A89AABB" w14:textId="428A13D6" w:rsidR="00B15488" w:rsidRDefault="00D92A9F" w:rsidP="00CD759C">
            <w:r>
              <w:t>The content type of the input data.</w:t>
            </w:r>
          </w:p>
        </w:tc>
      </w:tr>
      <w:tr w:rsidR="00B15488" w:rsidRPr="0008739A" w14:paraId="73D8F3CE" w14:textId="77777777" w:rsidTr="00D92A9F">
        <w:trPr>
          <w:cnfStyle w:val="000000100000" w:firstRow="0" w:lastRow="0" w:firstColumn="0" w:lastColumn="0" w:oddVBand="0" w:evenVBand="0" w:oddHBand="1" w:evenHBand="0" w:firstRowFirstColumn="0" w:firstRowLastColumn="0" w:lastRowFirstColumn="0" w:lastRowLastColumn="0"/>
          <w:cantSplit/>
        </w:trPr>
        <w:tc>
          <w:tcPr>
            <w:tcW w:w="0" w:type="auto"/>
          </w:tcPr>
          <w:p w14:paraId="5FA1D680" w14:textId="650E2C08" w:rsidR="00B15488" w:rsidRDefault="00B15488" w:rsidP="00CD759C">
            <w:r>
              <w:t>inputData</w:t>
            </w:r>
          </w:p>
        </w:tc>
        <w:tc>
          <w:tcPr>
            <w:tcW w:w="0" w:type="auto"/>
          </w:tcPr>
          <w:p w14:paraId="5EAED2C7" w14:textId="4573C1CC" w:rsidR="00B15488" w:rsidRDefault="00D92A9F" w:rsidP="00D92A9F">
            <w:r>
              <w:t xml:space="preserve">The multi-part form data file containing the input data for a single opaque inout data request. </w:t>
            </w:r>
            <w:r w:rsidRPr="00D92A9F">
              <w:rPr>
                <w:b/>
              </w:rPr>
              <w:t>Either inputData or inputDataUrl can be specified, but not both.</w:t>
            </w:r>
          </w:p>
        </w:tc>
      </w:tr>
      <w:tr w:rsidR="00B15488" w:rsidRPr="0008739A" w14:paraId="375317EE" w14:textId="77777777" w:rsidTr="00D92A9F">
        <w:trPr>
          <w:cnfStyle w:val="000000010000" w:firstRow="0" w:lastRow="0" w:firstColumn="0" w:lastColumn="0" w:oddVBand="0" w:evenVBand="0" w:oddHBand="0" w:evenHBand="1" w:firstRowFirstColumn="0" w:firstRowLastColumn="0" w:lastRowFirstColumn="0" w:lastRowLastColumn="0"/>
          <w:cantSplit/>
        </w:trPr>
        <w:tc>
          <w:tcPr>
            <w:tcW w:w="0" w:type="auto"/>
          </w:tcPr>
          <w:p w14:paraId="2589440F" w14:textId="09C9CEE5" w:rsidR="00B15488" w:rsidRDefault="00B15488" w:rsidP="00CD759C">
            <w:r>
              <w:t>inputDataUrl</w:t>
            </w:r>
          </w:p>
        </w:tc>
        <w:tc>
          <w:tcPr>
            <w:tcW w:w="0" w:type="auto"/>
          </w:tcPr>
          <w:p w14:paraId="1E04C054" w14:textId="0DA187B0" w:rsidR="00B15488" w:rsidRDefault="00D92A9F" w:rsidP="00CD759C">
            <w:r>
              <w:t>The URL to a http server containing the input data for a single opaque inout data request.</w:t>
            </w:r>
            <w:r w:rsidRPr="00D92A9F">
              <w:rPr>
                <w:b/>
              </w:rPr>
              <w:t xml:space="preserve"> Either inputData or inputDataUrl can be specified, but not both.</w:t>
            </w:r>
          </w:p>
        </w:tc>
      </w:tr>
    </w:tbl>
    <w:p w14:paraId="720DD654" w14:textId="77777777" w:rsidR="00CD759C" w:rsidRPr="00CD759C" w:rsidRDefault="00CD759C" w:rsidP="00CD759C"/>
    <w:p w14:paraId="717783F5" w14:textId="6A8813B2" w:rsidR="00A85024" w:rsidRDefault="00A85024" w:rsidP="002B4E33">
      <w:pPr>
        <w:pStyle w:val="Heading5"/>
      </w:pPr>
      <w:r>
        <w:t>JavaScript</w:t>
      </w:r>
    </w:p>
    <w:p w14:paraId="24A369C3" w14:textId="77777777" w:rsidR="002B4E33" w:rsidRDefault="002B4E33" w:rsidP="002B4E33">
      <w:r>
        <w:t>The following example shows a simple form (</w:t>
      </w:r>
      <w:r w:rsidRPr="00357AE0">
        <w:rPr>
          <w:rStyle w:val="PlainTextChar"/>
        </w:rPr>
        <w:t>singleForm</w:t>
      </w:r>
      <w:r>
        <w:t xml:space="preserve">) that submits a batch job with a single request to version </w:t>
      </w:r>
      <w:r w:rsidRPr="00357AE0">
        <w:rPr>
          <w:rStyle w:val="PlainTextChar"/>
        </w:rPr>
        <w:t>1.0.0</w:t>
      </w:r>
      <w:r>
        <w:t xml:space="preserve"> of the </w:t>
      </w:r>
      <w:r w:rsidRPr="00357AE0">
        <w:rPr>
          <w:rStyle w:val="PlainTextChar"/>
        </w:rPr>
        <w:t>MapTileById</w:t>
      </w:r>
      <w:r>
        <w:t xml:space="preserve"> business application. The form uses a hidden field for the </w:t>
      </w:r>
      <w:r w:rsidRPr="00357AE0">
        <w:rPr>
          <w:rStyle w:val="PlainTextChar"/>
        </w:rPr>
        <w:t>mapGridName</w:t>
      </w:r>
      <w:r>
        <w:t xml:space="preserve"> business application parameter and a text entry field for the </w:t>
      </w:r>
      <w:r w:rsidRPr="00357AE0">
        <w:rPr>
          <w:rStyle w:val="PlainTextChar"/>
        </w:rPr>
        <w:t>mapTileId</w:t>
      </w:r>
      <w:r>
        <w:t xml:space="preserve"> parameter.</w:t>
      </w:r>
    </w:p>
    <w:p w14:paraId="2C1D2540" w14:textId="77777777" w:rsidR="002B4E33" w:rsidRDefault="002B4E33" w:rsidP="002B4E33"/>
    <w:p w14:paraId="752ABFB2" w14:textId="77777777" w:rsidR="002B4E33" w:rsidRDefault="002B4E33" w:rsidP="002B4E33">
      <w:r>
        <w:t>JQuery is used to assign a function to be called when the submit button is clicked.</w:t>
      </w:r>
    </w:p>
    <w:p w14:paraId="0408F964" w14:textId="77777777" w:rsidR="002B4E33" w:rsidRDefault="002B4E33" w:rsidP="002B4E33"/>
    <w:p w14:paraId="67543031"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w:t>
      </w:r>
    </w:p>
    <w:p w14:paraId="23C9B0DA"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&lt;head&gt;</w:t>
      </w:r>
    </w:p>
    <w:p w14:paraId="0B926800"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w:t>
      </w:r>
    </w:p>
    <w:p w14:paraId="0AAC8273"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&lt;script type="text/javascript"&gt;</w:t>
      </w:r>
    </w:p>
    <w:p w14:paraId="17151CF8"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$(document).ready(function() {</w:t>
      </w:r>
    </w:p>
    <w:p w14:paraId="2005097F"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p>
    <w:p w14:paraId="7C4A17D6"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w:t>
      </w:r>
      <w:r w:rsidRPr="00357AE0">
        <w:rPr>
          <w:b/>
        </w:rPr>
        <w:t>submit'</w:t>
      </w:r>
      <w:r>
        <w:t>).click(function() {</w:t>
      </w:r>
    </w:p>
    <w:p w14:paraId="4181709E"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client.submitSingle($('</w:t>
      </w:r>
      <w:r w:rsidRPr="0077327A">
        <w:rPr>
          <w:b/>
        </w:rPr>
        <w:t>#singleForm</w:t>
      </w:r>
      <w:r>
        <w:t>'), 'MapTileById', '1.0.0');</w:t>
      </w:r>
    </w:p>
    <w:p w14:paraId="1DCA2B40"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w:t>
      </w:r>
    </w:p>
    <w:p w14:paraId="6FEA0586"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p>
    <w:p w14:paraId="7FE2C642"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w:t>
      </w:r>
    </w:p>
    <w:p w14:paraId="39DCD76D"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&lt;/script&gt;</w:t>
      </w:r>
    </w:p>
    <w:p w14:paraId="68413767"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&lt;/head&gt;</w:t>
      </w:r>
    </w:p>
    <w:p w14:paraId="28F75D36"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&lt;body&gt;</w:t>
      </w:r>
    </w:p>
    <w:p w14:paraId="34BF9E95" w14:textId="48918893" w:rsidR="002B4E33" w:rsidRDefault="002B4E33" w:rsidP="002B4E33">
      <w:pPr>
        <w:pStyle w:val="PlainText"/>
        <w:pBdr>
          <w:top w:val="single" w:sz="4" w:space="1" w:color="auto"/>
          <w:left w:val="single" w:sz="4" w:space="4" w:color="auto"/>
          <w:bottom w:val="single" w:sz="4" w:space="1" w:color="auto"/>
          <w:right w:val="single" w:sz="4" w:space="4" w:color="auto"/>
        </w:pBdr>
      </w:pPr>
      <w:r>
        <w:t>&lt;form id="multipleForm" method="post"</w:t>
      </w:r>
      <w:r w:rsidR="007B7C5A">
        <w:t xml:space="preserve"> enctype="</w:t>
      </w:r>
      <w:r w:rsidR="007B7C5A" w:rsidRPr="007B7C5A">
        <w:rPr>
          <w:b/>
        </w:rPr>
        <w:t>mulipart/form-data</w:t>
      </w:r>
      <w:r w:rsidR="007B7C5A">
        <w:t>"</w:t>
      </w:r>
      <w:r>
        <w:t>&gt;</w:t>
      </w:r>
    </w:p>
    <w:p w14:paraId="36339C49"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&lt;input type="hidden" name="</w:t>
      </w:r>
      <w:r>
        <w:rPr>
          <w:b/>
        </w:rPr>
        <w:t>mapGridName</w:t>
      </w:r>
      <w:r>
        <w:t>"</w:t>
      </w:r>
    </w:p>
    <w:p w14:paraId="74FF7468"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value="</w:t>
      </w:r>
      <w:r>
        <w:rPr>
          <w:b/>
        </w:rPr>
        <w:t>BCGS 1:20 000</w:t>
      </w:r>
      <w:r>
        <w:t>" /&gt;</w:t>
      </w:r>
    </w:p>
    <w:p w14:paraId="0721BC76"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p>
    <w:p w14:paraId="3447A5F4"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&lt;b&gt;BCGS Map Tile Id: &lt;/b&gt;</w:t>
      </w:r>
    </w:p>
    <w:p w14:paraId="3BB64620"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&lt;input name="</w:t>
      </w:r>
      <w:r>
        <w:rPr>
          <w:b/>
        </w:rPr>
        <w:t>mapTileId</w:t>
      </w:r>
      <w:r>
        <w:t>"/&gt; (e.g. 92g025)</w:t>
      </w:r>
    </w:p>
    <w:p w14:paraId="5AAD1436"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p>
    <w:p w14:paraId="3CED4C9C"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 xml:space="preserve">  &lt;input type="button" id="</w:t>
      </w:r>
      <w:r w:rsidRPr="00EE0A73">
        <w:rPr>
          <w:b/>
        </w:rPr>
        <w:t>submit</w:t>
      </w:r>
      <w:r>
        <w:t>" value="Submit" /&gt;</w:t>
      </w:r>
    </w:p>
    <w:p w14:paraId="76A0D336" w14:textId="77777777" w:rsidR="002B4E33" w:rsidRDefault="002B4E33" w:rsidP="002B4E33">
      <w:pPr>
        <w:pStyle w:val="PlainText"/>
        <w:pBdr>
          <w:top w:val="single" w:sz="4" w:space="1" w:color="auto"/>
          <w:left w:val="single" w:sz="4" w:space="4" w:color="auto"/>
          <w:bottom w:val="single" w:sz="4" w:space="1" w:color="auto"/>
          <w:right w:val="single" w:sz="4" w:space="4" w:color="auto"/>
        </w:pBdr>
      </w:pPr>
      <w:r>
        <w:t>&lt;/form&gt;</w:t>
      </w:r>
    </w:p>
    <w:p w14:paraId="5F1E7DB0" w14:textId="77777777" w:rsidR="002B4E33" w:rsidRDefault="002B4E33" w:rsidP="002B4E33"/>
    <w:p w14:paraId="110E3EB3" w14:textId="01687620" w:rsidR="00A85024" w:rsidRDefault="00A85024" w:rsidP="002B4E33">
      <w:pPr>
        <w:pStyle w:val="Heading5"/>
      </w:pPr>
      <w:bookmarkStart w:id="18" w:name="_GoBack"/>
      <w:r>
        <w:t>Java</w:t>
      </w:r>
    </w:p>
    <w:p w14:paraId="1F55235D" w14:textId="77777777" w:rsidR="00BB0781" w:rsidRDefault="00BB0781" w:rsidP="00BB0781">
      <w:r>
        <w:t>The Java client provides convenience methods for submitting jobs that have structured or opaque input data. All of the methods return the Batch Job ID URL that can be used to download the results.</w:t>
      </w:r>
    </w:p>
    <w:p w14:paraId="203A7B88" w14:textId="77777777" w:rsidR="00BB0781" w:rsidRDefault="00BB0781" w:rsidP="00BB0781"/>
    <w:p w14:paraId="48A1FB3B" w14:textId="77777777" w:rsidR="00DD482E" w:rsidRDefault="00DD482E" w:rsidP="00BB0781">
      <w:pPr>
        <w:pStyle w:val="Heading6"/>
        <w:keepNext/>
        <w:ind w:left="1151" w:hanging="1151"/>
      </w:pPr>
      <w:r>
        <w:t>Create a Job with a Single Structured Request</w:t>
      </w:r>
    </w:p>
    <w:p w14:paraId="092FE585" w14:textId="77777777" w:rsidR="00DD482E" w:rsidRDefault="00DD482E" w:rsidP="002B4E33">
      <w:r>
        <w:t xml:space="preserve">The client provides the </w:t>
      </w:r>
      <w:r w:rsidRPr="00C97E0A">
        <w:rPr>
          <w:rFonts w:ascii="Courier" w:hAnsi="Courier"/>
          <w:szCs w:val="21"/>
        </w:rPr>
        <w:t>createJobWithStructuredSingleRequest</w:t>
      </w:r>
      <w:r>
        <w:t xml:space="preserve"> method to create a job with a single request to a business application that supports structured input data.</w:t>
      </w:r>
    </w:p>
    <w:p w14:paraId="0D84E60D" w14:textId="77777777" w:rsidR="00DD482E" w:rsidRDefault="00DD482E" w:rsidP="002B4E33"/>
    <w:p w14:paraId="3E7A462E" w14:textId="77777777" w:rsidR="00DD482E" w:rsidRDefault="00DD482E" w:rsidP="002B4E33">
      <w:r>
        <w:t>The method accepts the business application name, version, request parameter map and result content type as arguments. If the job was created correctly it returns the job ID URL that can be used to check the status of the job and download the results. The request parameter map contains the name-value pairs for job or request parameters for the request.</w:t>
      </w:r>
    </w:p>
    <w:p w14:paraId="73E33B28" w14:textId="77777777" w:rsidR="00DD482E" w:rsidRDefault="00DD482E" w:rsidP="002B4E33"/>
    <w:p w14:paraId="6F6175AC" w14:textId="77777777" w:rsidR="00DD482E" w:rsidRDefault="00DD482E" w:rsidP="002B4E33">
      <w:r>
        <w:t>The result content type for structured result data can be any of the supported values. However application/json is recommended if the results are going to be converted to a Java Map using the CPF Client.</w:t>
      </w:r>
    </w:p>
    <w:p w14:paraId="08EC4957" w14:textId="77777777" w:rsidR="00DD482E" w:rsidRDefault="00DD482E" w:rsidP="002B4E33"/>
    <w:p w14:paraId="6BC639D6" w14:textId="77777777" w:rsidR="00DD482E" w:rsidRPr="00D96854"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businessApplicationName = "</w:t>
      </w:r>
      <w:r w:rsidRPr="00C97E0A">
        <w:rPr>
          <w:rFonts w:ascii="Courier" w:hAnsi="Courier"/>
          <w:b/>
          <w:szCs w:val="21"/>
        </w:rPr>
        <w:t>MapTileByTileId</w:t>
      </w:r>
      <w:r w:rsidRPr="00D96854">
        <w:rPr>
          <w:rFonts w:ascii="Courier" w:hAnsi="Courier"/>
          <w:szCs w:val="21"/>
        </w:rPr>
        <w:t>";</w:t>
      </w:r>
    </w:p>
    <w:p w14:paraId="2EA5BF87"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w:t>
      </w:r>
      <w:r>
        <w:rPr>
          <w:rFonts w:ascii="Courier" w:hAnsi="Courier"/>
          <w:szCs w:val="21"/>
        </w:rPr>
        <w:t>Version</w:t>
      </w:r>
      <w:r w:rsidRPr="00D96854">
        <w:rPr>
          <w:rFonts w:ascii="Courier" w:hAnsi="Courier"/>
          <w:szCs w:val="21"/>
        </w:rPr>
        <w:t xml:space="preserve"> = "</w:t>
      </w:r>
      <w:r w:rsidRPr="00C97E0A">
        <w:rPr>
          <w:rFonts w:ascii="Courier" w:hAnsi="Courier"/>
          <w:b/>
          <w:szCs w:val="21"/>
        </w:rPr>
        <w:t>1.0.0</w:t>
      </w:r>
      <w:r w:rsidRPr="00D96854">
        <w:rPr>
          <w:rFonts w:ascii="Courier" w:hAnsi="Courier"/>
          <w:szCs w:val="21"/>
        </w:rPr>
        <w:t>";</w:t>
      </w:r>
    </w:p>
    <w:p w14:paraId="27B17064"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p>
    <w:p w14:paraId="5D3177B4"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Map&lt;String, Object&gt; request = new HashMap&lt;String, Object&gt;();</w:t>
      </w:r>
    </w:p>
    <w:p w14:paraId="4DCA2A41"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request.put("</w:t>
      </w:r>
      <w:r w:rsidRPr="00C97E0A">
        <w:rPr>
          <w:rFonts w:ascii="Courier" w:hAnsi="Courier"/>
          <w:b/>
          <w:szCs w:val="21"/>
        </w:rPr>
        <w:t>mapGridName</w:t>
      </w:r>
      <w:r w:rsidRPr="00C97E0A">
        <w:rPr>
          <w:rFonts w:ascii="Courier" w:hAnsi="Courier"/>
          <w:szCs w:val="21"/>
        </w:rPr>
        <w:t>", "</w:t>
      </w:r>
      <w:r w:rsidRPr="00C97E0A">
        <w:rPr>
          <w:rFonts w:ascii="Courier" w:hAnsi="Courier"/>
          <w:b/>
          <w:szCs w:val="21"/>
        </w:rPr>
        <w:t>BCGS 1:20 000</w:t>
      </w:r>
      <w:r w:rsidRPr="00C97E0A">
        <w:rPr>
          <w:rFonts w:ascii="Courier" w:hAnsi="Courier"/>
          <w:szCs w:val="21"/>
        </w:rPr>
        <w:t>");</w:t>
      </w:r>
    </w:p>
    <w:p w14:paraId="5FC3CEBC"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request.put("</w:t>
      </w:r>
      <w:r w:rsidRPr="00C97E0A">
        <w:rPr>
          <w:rFonts w:ascii="Courier" w:hAnsi="Courier"/>
          <w:b/>
          <w:szCs w:val="21"/>
        </w:rPr>
        <w:t>mapTileId</w:t>
      </w:r>
      <w:r w:rsidRPr="00C97E0A">
        <w:rPr>
          <w:rFonts w:ascii="Courier" w:hAnsi="Courier"/>
          <w:szCs w:val="21"/>
        </w:rPr>
        <w:t>", "</w:t>
      </w:r>
      <w:r w:rsidRPr="00C97E0A">
        <w:rPr>
          <w:rFonts w:ascii="Courier" w:hAnsi="Courier"/>
          <w:b/>
          <w:szCs w:val="21"/>
        </w:rPr>
        <w:t>92j016</w:t>
      </w:r>
      <w:r w:rsidRPr="00C97E0A">
        <w:rPr>
          <w:rFonts w:ascii="Courier" w:hAnsi="Courier"/>
          <w:szCs w:val="21"/>
        </w:rPr>
        <w:t>");</w:t>
      </w:r>
    </w:p>
    <w:p w14:paraId="75DEFB4E"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p>
    <w:p w14:paraId="065BC697"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resultContentType = "</w:t>
      </w:r>
      <w:r w:rsidRPr="00C97E0A">
        <w:rPr>
          <w:rFonts w:ascii="Courier" w:hAnsi="Courier"/>
          <w:b/>
          <w:szCs w:val="21"/>
        </w:rPr>
        <w:t>application/json</w:t>
      </w:r>
      <w:r>
        <w:rPr>
          <w:rFonts w:ascii="Courier" w:hAnsi="Courier"/>
          <w:szCs w:val="21"/>
        </w:rPr>
        <w:t>";</w:t>
      </w:r>
    </w:p>
    <w:p w14:paraId="09DE4E06"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p>
    <w:p w14:paraId="3063F461"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String jobIdUrl = client.createJobWithStructuredSingleRequest(</w:t>
      </w:r>
    </w:p>
    <w:p w14:paraId="05A2E98F"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businessApplicationName</w:t>
      </w:r>
      <w:r>
        <w:rPr>
          <w:rFonts w:ascii="Courier" w:hAnsi="Courier"/>
          <w:szCs w:val="21"/>
        </w:rPr>
        <w:t>,</w:t>
      </w:r>
    </w:p>
    <w:p w14:paraId="55E6CEE4"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w:t>
      </w:r>
      <w:r>
        <w:rPr>
          <w:rFonts w:ascii="Courier" w:hAnsi="Courier"/>
          <w:szCs w:val="21"/>
        </w:rPr>
        <w:t>Version</w:t>
      </w:r>
      <w:r w:rsidRPr="00C97E0A">
        <w:rPr>
          <w:rFonts w:ascii="Courier" w:hAnsi="Courier"/>
          <w:szCs w:val="21"/>
        </w:rPr>
        <w:t>,</w:t>
      </w:r>
    </w:p>
    <w:p w14:paraId="129BE6A9"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request,</w:t>
      </w:r>
    </w:p>
    <w:p w14:paraId="01EC8F1B"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w:t>
      </w:r>
      <w:r>
        <w:rPr>
          <w:rFonts w:ascii="Courier" w:hAnsi="Courier"/>
          <w:szCs w:val="21"/>
        </w:rPr>
        <w:t>resultContentType</w:t>
      </w:r>
    </w:p>
    <w:p w14:paraId="6B3AAAA4" w14:textId="77777777" w:rsidR="00DD482E" w:rsidRPr="00C97E0A" w:rsidRDefault="00DD482E" w:rsidP="002B4E33">
      <w:pPr>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w:t>
      </w:r>
    </w:p>
    <w:p w14:paraId="44B13963" w14:textId="77777777" w:rsidR="00DD482E" w:rsidRDefault="00DD482E" w:rsidP="002B4E33"/>
    <w:p w14:paraId="0D1335CE" w14:textId="77777777" w:rsidR="00DD482E" w:rsidRDefault="00DD482E" w:rsidP="002B4E33">
      <w:pPr>
        <w:pStyle w:val="Heading6"/>
      </w:pPr>
      <w:r>
        <w:t>Create a Job with a Single Opaque URL Request</w:t>
      </w:r>
    </w:p>
    <w:p w14:paraId="3503D02A" w14:textId="77777777" w:rsidR="00DD482E" w:rsidRDefault="00DD482E" w:rsidP="002B4E33">
      <w:r>
        <w:t xml:space="preserve">The client provides the </w:t>
      </w:r>
      <w:r w:rsidRPr="005726A8">
        <w:rPr>
          <w:rFonts w:ascii="Courier" w:hAnsi="Courier"/>
          <w:szCs w:val="21"/>
        </w:rPr>
        <w:t>createJobWithOpaqueUrlSingleRequest</w:t>
      </w:r>
      <w:r>
        <w:t xml:space="preserve"> method to create a job with a single request to a business application that supports opaque input data. The input data must be accessible on a web or FTP server that can be specified as a URL. The URL must be on a network that is accessible to the CPF server (e.g. public internet).</w:t>
      </w:r>
    </w:p>
    <w:p w14:paraId="6E55BB2A" w14:textId="77777777" w:rsidR="00DD482E" w:rsidRDefault="00DD482E" w:rsidP="002B4E33"/>
    <w:p w14:paraId="69FA2747" w14:textId="77777777" w:rsidR="00DD482E" w:rsidRDefault="00DD482E" w:rsidP="002B4E33">
      <w:r>
        <w:t>The method accepts the business application name, version, job parameter map, URL to the input data, input data content type and result content type as arguments. If the job was created correctly it returns the job ID URL that can be used to check the status of the job and download the results. The job parameter map contains the global job name-value pair parameters that are applicable to all requests.</w:t>
      </w:r>
    </w:p>
    <w:p w14:paraId="3CC1B3B9" w14:textId="77777777" w:rsidR="00DD482E" w:rsidRDefault="00DD482E" w:rsidP="002B4E33"/>
    <w:p w14:paraId="6E188D61" w14:textId="77777777" w:rsidR="00DD482E" w:rsidRDefault="00DD482E" w:rsidP="002B4E33">
      <w:r>
        <w:t>The result content type for structured result data can be any of the supported values. However application/json is recommended if the results are going to be converted to a Java Map using the CPF Client.</w:t>
      </w:r>
    </w:p>
    <w:p w14:paraId="3EF4C5E3" w14:textId="77777777" w:rsidR="00DD482E" w:rsidRDefault="00DD482E" w:rsidP="002B4E33"/>
    <w:p w14:paraId="4F5874D9" w14:textId="77777777" w:rsidR="00DD482E" w:rsidRPr="00D96854"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businessApplicationName = "</w:t>
      </w:r>
      <w:r>
        <w:rPr>
          <w:rFonts w:ascii="Courier" w:hAnsi="Courier"/>
          <w:b/>
          <w:szCs w:val="21"/>
        </w:rPr>
        <w:t>digest</w:t>
      </w:r>
      <w:r w:rsidRPr="00D96854">
        <w:rPr>
          <w:rFonts w:ascii="Courier" w:hAnsi="Courier"/>
          <w:szCs w:val="21"/>
        </w:rPr>
        <w:t>";</w:t>
      </w:r>
    </w:p>
    <w:p w14:paraId="0F878B71"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w:t>
      </w:r>
      <w:r>
        <w:rPr>
          <w:rFonts w:ascii="Courier" w:hAnsi="Courier"/>
          <w:szCs w:val="21"/>
        </w:rPr>
        <w:t>Version</w:t>
      </w:r>
      <w:r w:rsidRPr="00D96854">
        <w:rPr>
          <w:rFonts w:ascii="Courier" w:hAnsi="Courier"/>
          <w:szCs w:val="21"/>
        </w:rPr>
        <w:t xml:space="preserve"> = "</w:t>
      </w:r>
      <w:r w:rsidRPr="00C97E0A">
        <w:rPr>
          <w:rFonts w:ascii="Courier" w:hAnsi="Courier"/>
          <w:b/>
          <w:szCs w:val="21"/>
        </w:rPr>
        <w:t>1.0.0</w:t>
      </w:r>
      <w:r w:rsidRPr="00D96854">
        <w:rPr>
          <w:rFonts w:ascii="Courier" w:hAnsi="Courier"/>
          <w:szCs w:val="21"/>
        </w:rPr>
        <w:t>";</w:t>
      </w:r>
    </w:p>
    <w:p w14:paraId="5DFD2306"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p>
    <w:p w14:paraId="53358721"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 xml:space="preserve">Map&lt;String, Object&gt; </w:t>
      </w:r>
      <w:r>
        <w:rPr>
          <w:rFonts w:ascii="Courier" w:hAnsi="Courier"/>
          <w:szCs w:val="21"/>
        </w:rPr>
        <w:t>jobParameters</w:t>
      </w:r>
      <w:r w:rsidRPr="00C97E0A">
        <w:rPr>
          <w:rFonts w:ascii="Courier" w:hAnsi="Courier"/>
          <w:szCs w:val="21"/>
        </w:rPr>
        <w:t xml:space="preserve"> = new HashMap&lt;String, Object&gt;();</w:t>
      </w:r>
    </w:p>
    <w:p w14:paraId="478DD0AF"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jobParameters</w:t>
      </w:r>
      <w:r w:rsidRPr="00C97E0A">
        <w:rPr>
          <w:rFonts w:ascii="Courier" w:hAnsi="Courier"/>
          <w:szCs w:val="21"/>
        </w:rPr>
        <w:t>.put("</w:t>
      </w:r>
      <w:r w:rsidRPr="005726A8">
        <w:rPr>
          <w:rFonts w:ascii="Courier" w:hAnsi="Courier"/>
          <w:b/>
          <w:szCs w:val="21"/>
        </w:rPr>
        <w:t>algorithmName</w:t>
      </w:r>
      <w:r w:rsidRPr="00C97E0A">
        <w:rPr>
          <w:rFonts w:ascii="Courier" w:hAnsi="Courier"/>
          <w:szCs w:val="21"/>
        </w:rPr>
        <w:t>", "</w:t>
      </w:r>
      <w:r>
        <w:rPr>
          <w:rFonts w:ascii="Courier" w:hAnsi="Courier"/>
          <w:b/>
          <w:szCs w:val="21"/>
        </w:rPr>
        <w:t>SHA</w:t>
      </w:r>
      <w:r w:rsidRPr="00C97E0A">
        <w:rPr>
          <w:rFonts w:ascii="Courier" w:hAnsi="Courier"/>
          <w:szCs w:val="21"/>
        </w:rPr>
        <w:t>");</w:t>
      </w:r>
    </w:p>
    <w:p w14:paraId="268B9F4B"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inputDataUrl = "</w:t>
      </w:r>
      <w:r w:rsidRPr="006027F9">
        <w:rPr>
          <w:rFonts w:ascii="Courier" w:hAnsi="Courier"/>
          <w:b/>
          <w:szCs w:val="21"/>
        </w:rPr>
        <w:t>http://www2.gov.bc.ca/common/images/bc_logo.gif</w:t>
      </w:r>
      <w:r w:rsidRPr="006027F9">
        <w:rPr>
          <w:rFonts w:ascii="Courier" w:hAnsi="Courier"/>
          <w:szCs w:val="21"/>
        </w:rPr>
        <w:t>"</w:t>
      </w:r>
    </w:p>
    <w:p w14:paraId="556AD24B"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inputDataContentType = "</w:t>
      </w:r>
      <w:r w:rsidRPr="006027F9">
        <w:rPr>
          <w:rFonts w:ascii="Courier" w:hAnsi="Courier"/>
          <w:b/>
          <w:szCs w:val="21"/>
        </w:rPr>
        <w:t>image/gif</w:t>
      </w:r>
      <w:r w:rsidRPr="006027F9">
        <w:rPr>
          <w:rFonts w:ascii="Courier" w:hAnsi="Courier"/>
          <w:szCs w:val="21"/>
        </w:rPr>
        <w:t>"</w:t>
      </w:r>
    </w:p>
    <w:p w14:paraId="7E125D1C"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resultContentType = "</w:t>
      </w:r>
      <w:r w:rsidRPr="00C97E0A">
        <w:rPr>
          <w:rFonts w:ascii="Courier" w:hAnsi="Courier"/>
          <w:b/>
          <w:szCs w:val="21"/>
        </w:rPr>
        <w:t>application/json</w:t>
      </w:r>
      <w:r>
        <w:rPr>
          <w:rFonts w:ascii="Courier" w:hAnsi="Courier"/>
          <w:szCs w:val="21"/>
        </w:rPr>
        <w:t>";</w:t>
      </w:r>
    </w:p>
    <w:p w14:paraId="218B0185"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p>
    <w:p w14:paraId="6CC61904"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String jobIdUrl = client.</w:t>
      </w:r>
      <w:r w:rsidRPr="005726A8">
        <w:rPr>
          <w:rFonts w:ascii="Courier" w:hAnsi="Courier"/>
          <w:szCs w:val="21"/>
        </w:rPr>
        <w:t>createJobWithOpaqueUrlSingleRequest</w:t>
      </w:r>
      <w:r>
        <w:t xml:space="preserve"> </w:t>
      </w:r>
      <w:r w:rsidRPr="00C97E0A">
        <w:rPr>
          <w:rFonts w:ascii="Courier" w:hAnsi="Courier"/>
          <w:szCs w:val="21"/>
        </w:rPr>
        <w:t>(</w:t>
      </w:r>
    </w:p>
    <w:p w14:paraId="06BA9628"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businessApplicationName</w:t>
      </w:r>
      <w:r>
        <w:rPr>
          <w:rFonts w:ascii="Courier" w:hAnsi="Courier"/>
          <w:szCs w:val="21"/>
        </w:rPr>
        <w:t>,</w:t>
      </w:r>
    </w:p>
    <w:p w14:paraId="3F1F3EFE"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w:t>
      </w:r>
      <w:r>
        <w:rPr>
          <w:rFonts w:ascii="Courier" w:hAnsi="Courier"/>
          <w:szCs w:val="21"/>
        </w:rPr>
        <w:t>Version</w:t>
      </w:r>
      <w:r w:rsidRPr="00C97E0A">
        <w:rPr>
          <w:rFonts w:ascii="Courier" w:hAnsi="Courier"/>
          <w:szCs w:val="21"/>
        </w:rPr>
        <w:t>,</w:t>
      </w:r>
    </w:p>
    <w:p w14:paraId="2CC07489"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w:t>
      </w:r>
      <w:r>
        <w:rPr>
          <w:rFonts w:ascii="Courier" w:hAnsi="Courier"/>
          <w:szCs w:val="21"/>
        </w:rPr>
        <w:t>jobParameters</w:t>
      </w:r>
      <w:r w:rsidRPr="00C97E0A">
        <w:rPr>
          <w:rFonts w:ascii="Courier" w:hAnsi="Courier"/>
          <w:szCs w:val="21"/>
        </w:rPr>
        <w:t>,</w:t>
      </w:r>
    </w:p>
    <w:p w14:paraId="6E437293"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inputDataUrl,</w:t>
      </w:r>
    </w:p>
    <w:p w14:paraId="2C8F6432"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inputDataContentType,</w:t>
      </w:r>
    </w:p>
    <w:p w14:paraId="14039022"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resultContentType</w:t>
      </w:r>
    </w:p>
    <w:p w14:paraId="67BD2424" w14:textId="77777777" w:rsidR="00DD482E" w:rsidRPr="00C97E0A" w:rsidRDefault="00DD482E" w:rsidP="002B4E33">
      <w:pPr>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w:t>
      </w:r>
    </w:p>
    <w:p w14:paraId="5E207755" w14:textId="77777777" w:rsidR="00DD482E" w:rsidRDefault="00DD482E" w:rsidP="002B4E33"/>
    <w:p w14:paraId="1E8ED431" w14:textId="77777777" w:rsidR="00DD482E" w:rsidRDefault="00DD482E" w:rsidP="002B4E33">
      <w:pPr>
        <w:pStyle w:val="Heading6"/>
      </w:pPr>
      <w:r>
        <w:t>Create a Job with a Single Opaque Resource Request</w:t>
      </w:r>
    </w:p>
    <w:p w14:paraId="686F2D3F" w14:textId="77777777" w:rsidR="00DD482E" w:rsidRDefault="00DD482E" w:rsidP="002B4E33">
      <w:r>
        <w:t xml:space="preserve">The client provides the </w:t>
      </w:r>
      <w:r w:rsidRPr="005726A8">
        <w:rPr>
          <w:rFonts w:ascii="Courier" w:hAnsi="Courier"/>
          <w:szCs w:val="21"/>
        </w:rPr>
        <w:t>createJobWithOpaque</w:t>
      </w:r>
      <w:r>
        <w:rPr>
          <w:rFonts w:ascii="Courier" w:hAnsi="Courier"/>
          <w:szCs w:val="21"/>
        </w:rPr>
        <w:t>Resource</w:t>
      </w:r>
      <w:r w:rsidRPr="005726A8">
        <w:rPr>
          <w:rFonts w:ascii="Courier" w:hAnsi="Courier"/>
          <w:szCs w:val="21"/>
        </w:rPr>
        <w:t>SingleRequest</w:t>
      </w:r>
      <w:r>
        <w:t xml:space="preserve"> method to create a job with a single request to a business application that supports opaque input data. The input data is specified using a spring framework Resource</w:t>
      </w:r>
      <w:r>
        <w:rPr>
          <w:rStyle w:val="FootnoteReference"/>
        </w:rPr>
        <w:footnoteReference w:id="1"/>
      </w:r>
      <w:r>
        <w:t xml:space="preserve"> object. The content of the location specified by the resource will be read by the client and sent as binary data to the server.</w:t>
      </w:r>
    </w:p>
    <w:p w14:paraId="0C27B4BD" w14:textId="77777777" w:rsidR="00DD482E" w:rsidRDefault="00DD482E" w:rsidP="002B4E33"/>
    <w:p w14:paraId="6A4D6AE2" w14:textId="77777777" w:rsidR="00DD482E" w:rsidRDefault="00DD482E" w:rsidP="002B4E33">
      <w:r>
        <w:t>The method accepts the business application name, version, job parameter map, resource containing the input data, input data content type and result content type as arguments. If the job was created correctly it returns the job ID URL that can be used to check the status of the job and download the results. The job parameter map contains the global job name-value pair parameters that are applicable to all requests.</w:t>
      </w:r>
    </w:p>
    <w:p w14:paraId="370A5118" w14:textId="77777777" w:rsidR="00DD482E" w:rsidRDefault="00DD482E" w:rsidP="002B4E33"/>
    <w:p w14:paraId="21D5DC43" w14:textId="77777777" w:rsidR="00DD482E" w:rsidRDefault="00DD482E" w:rsidP="002B4E33">
      <w:r>
        <w:t>The result content type for structured result data can be any of the supported values. However application/json is recommended if the results are going to be converted to a Java Map using the CPF Client.</w:t>
      </w:r>
    </w:p>
    <w:p w14:paraId="246FC850" w14:textId="77777777" w:rsidR="00DD482E" w:rsidRDefault="00DD482E" w:rsidP="002B4E33"/>
    <w:p w14:paraId="6F6473F6" w14:textId="77777777" w:rsidR="00DD482E" w:rsidRPr="00D96854"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businessApplicationName = "</w:t>
      </w:r>
      <w:r>
        <w:rPr>
          <w:rFonts w:ascii="Courier" w:hAnsi="Courier"/>
          <w:b/>
          <w:szCs w:val="21"/>
        </w:rPr>
        <w:t>digest</w:t>
      </w:r>
      <w:r w:rsidRPr="00D96854">
        <w:rPr>
          <w:rFonts w:ascii="Courier" w:hAnsi="Courier"/>
          <w:szCs w:val="21"/>
        </w:rPr>
        <w:t>";</w:t>
      </w:r>
    </w:p>
    <w:p w14:paraId="7BC18878"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w:t>
      </w:r>
      <w:r>
        <w:rPr>
          <w:rFonts w:ascii="Courier" w:hAnsi="Courier"/>
          <w:szCs w:val="21"/>
        </w:rPr>
        <w:t>Version</w:t>
      </w:r>
      <w:r w:rsidRPr="00D96854">
        <w:rPr>
          <w:rFonts w:ascii="Courier" w:hAnsi="Courier"/>
          <w:szCs w:val="21"/>
        </w:rPr>
        <w:t xml:space="preserve"> = "</w:t>
      </w:r>
      <w:r w:rsidRPr="00C97E0A">
        <w:rPr>
          <w:rFonts w:ascii="Courier" w:hAnsi="Courier"/>
          <w:b/>
          <w:szCs w:val="21"/>
        </w:rPr>
        <w:t>1.0.0</w:t>
      </w:r>
      <w:r w:rsidRPr="00D96854">
        <w:rPr>
          <w:rFonts w:ascii="Courier" w:hAnsi="Courier"/>
          <w:szCs w:val="21"/>
        </w:rPr>
        <w:t>";</w:t>
      </w:r>
    </w:p>
    <w:p w14:paraId="4A9D5735"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p>
    <w:p w14:paraId="11277096"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 xml:space="preserve">Map&lt;String, Object&gt; </w:t>
      </w:r>
      <w:r>
        <w:rPr>
          <w:rFonts w:ascii="Courier" w:hAnsi="Courier"/>
          <w:szCs w:val="21"/>
        </w:rPr>
        <w:t>jobParameters</w:t>
      </w:r>
      <w:r w:rsidRPr="00C97E0A">
        <w:rPr>
          <w:rFonts w:ascii="Courier" w:hAnsi="Courier"/>
          <w:szCs w:val="21"/>
        </w:rPr>
        <w:t xml:space="preserve"> = new HashMap&lt;String, Object&gt;();</w:t>
      </w:r>
    </w:p>
    <w:p w14:paraId="3116E649"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jobParameters</w:t>
      </w:r>
      <w:r w:rsidRPr="00C97E0A">
        <w:rPr>
          <w:rFonts w:ascii="Courier" w:hAnsi="Courier"/>
          <w:szCs w:val="21"/>
        </w:rPr>
        <w:t>.put("</w:t>
      </w:r>
      <w:r w:rsidRPr="005726A8">
        <w:rPr>
          <w:rFonts w:ascii="Courier" w:hAnsi="Courier"/>
          <w:b/>
          <w:szCs w:val="21"/>
        </w:rPr>
        <w:t>algorithmName</w:t>
      </w:r>
      <w:r w:rsidRPr="00C97E0A">
        <w:rPr>
          <w:rFonts w:ascii="Courier" w:hAnsi="Courier"/>
          <w:szCs w:val="21"/>
        </w:rPr>
        <w:t>", "</w:t>
      </w:r>
      <w:r>
        <w:rPr>
          <w:rFonts w:ascii="Courier" w:hAnsi="Courier"/>
          <w:b/>
          <w:szCs w:val="21"/>
        </w:rPr>
        <w:t>SHA</w:t>
      </w:r>
      <w:r w:rsidRPr="00C97E0A">
        <w:rPr>
          <w:rFonts w:ascii="Courier" w:hAnsi="Courier"/>
          <w:szCs w:val="21"/>
        </w:rPr>
        <w:t>");</w:t>
      </w:r>
    </w:p>
    <w:p w14:paraId="568D5669"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Resource inputDataResource = </w:t>
      </w:r>
      <w:r w:rsidRPr="00A9545A">
        <w:rPr>
          <w:rFonts w:ascii="Courier" w:hAnsi="Courier"/>
          <w:b/>
          <w:szCs w:val="21"/>
        </w:rPr>
        <w:t>new FileSystemResource("file.txt");</w:t>
      </w:r>
    </w:p>
    <w:p w14:paraId="0738D676"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inputDataContentType = "</w:t>
      </w:r>
      <w:r>
        <w:rPr>
          <w:rFonts w:ascii="Courier" w:hAnsi="Courier"/>
          <w:b/>
          <w:szCs w:val="21"/>
        </w:rPr>
        <w:t>text/plain</w:t>
      </w:r>
      <w:r w:rsidRPr="006027F9">
        <w:rPr>
          <w:rFonts w:ascii="Courier" w:hAnsi="Courier"/>
          <w:szCs w:val="21"/>
        </w:rPr>
        <w:t>"</w:t>
      </w:r>
    </w:p>
    <w:p w14:paraId="2A8817F4"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resultContentType = "</w:t>
      </w:r>
      <w:r w:rsidRPr="00C97E0A">
        <w:rPr>
          <w:rFonts w:ascii="Courier" w:hAnsi="Courier"/>
          <w:b/>
          <w:szCs w:val="21"/>
        </w:rPr>
        <w:t>application/json</w:t>
      </w:r>
      <w:r>
        <w:rPr>
          <w:rFonts w:ascii="Courier" w:hAnsi="Courier"/>
          <w:szCs w:val="21"/>
        </w:rPr>
        <w:t>";</w:t>
      </w:r>
    </w:p>
    <w:p w14:paraId="420BB020"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p>
    <w:p w14:paraId="55709636"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String jobIdUrl = client.</w:t>
      </w:r>
      <w:r w:rsidRPr="005726A8">
        <w:rPr>
          <w:rFonts w:ascii="Courier" w:hAnsi="Courier"/>
          <w:szCs w:val="21"/>
        </w:rPr>
        <w:t>createJobWithOpaqueUrlSingleRequest</w:t>
      </w:r>
      <w:r>
        <w:t xml:space="preserve"> </w:t>
      </w:r>
      <w:r w:rsidRPr="00C97E0A">
        <w:rPr>
          <w:rFonts w:ascii="Courier" w:hAnsi="Courier"/>
          <w:szCs w:val="21"/>
        </w:rPr>
        <w:t>(</w:t>
      </w:r>
    </w:p>
    <w:p w14:paraId="5B3F869C"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businessApplicationName</w:t>
      </w:r>
      <w:r>
        <w:rPr>
          <w:rFonts w:ascii="Courier" w:hAnsi="Courier"/>
          <w:szCs w:val="21"/>
        </w:rPr>
        <w:t>,</w:t>
      </w:r>
    </w:p>
    <w:p w14:paraId="2F1BE537"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w:t>
      </w:r>
      <w:r>
        <w:rPr>
          <w:rFonts w:ascii="Courier" w:hAnsi="Courier"/>
          <w:szCs w:val="21"/>
        </w:rPr>
        <w:t>Version</w:t>
      </w:r>
      <w:r w:rsidRPr="00C97E0A">
        <w:rPr>
          <w:rFonts w:ascii="Courier" w:hAnsi="Courier"/>
          <w:szCs w:val="21"/>
        </w:rPr>
        <w:t>,</w:t>
      </w:r>
    </w:p>
    <w:p w14:paraId="5C3540F3"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w:t>
      </w:r>
      <w:r>
        <w:rPr>
          <w:rFonts w:ascii="Courier" w:hAnsi="Courier"/>
          <w:szCs w:val="21"/>
        </w:rPr>
        <w:t>jobParameters</w:t>
      </w:r>
      <w:r w:rsidRPr="00C97E0A">
        <w:rPr>
          <w:rFonts w:ascii="Courier" w:hAnsi="Courier"/>
          <w:szCs w:val="21"/>
        </w:rPr>
        <w:t>,</w:t>
      </w:r>
    </w:p>
    <w:p w14:paraId="02099F8B"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inputDataResource,</w:t>
      </w:r>
    </w:p>
    <w:p w14:paraId="463A553D"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inputDataContentType,</w:t>
      </w:r>
    </w:p>
    <w:p w14:paraId="46E4D26A"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resultContentType</w:t>
      </w:r>
    </w:p>
    <w:p w14:paraId="7E679E89" w14:textId="78C58FA9" w:rsidR="00DD482E" w:rsidRPr="00DF71A0" w:rsidRDefault="00DD482E" w:rsidP="00DF71A0">
      <w:pPr>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w:t>
      </w:r>
    </w:p>
    <w:bookmarkEnd w:id="18"/>
    <w:p w14:paraId="1648B805" w14:textId="77777777" w:rsidR="00A237A0" w:rsidRPr="00A237A0" w:rsidRDefault="00A237A0" w:rsidP="002B4E33"/>
    <w:p w14:paraId="33C84AD7" w14:textId="77777777" w:rsidR="00C76433" w:rsidRDefault="00C76433" w:rsidP="002B4E33">
      <w:pPr>
        <w:pStyle w:val="Heading4"/>
      </w:pPr>
      <w:r>
        <w:t>Post Business Application Batch Job Multiple Requests</w:t>
      </w:r>
    </w:p>
    <w:p w14:paraId="36D8628F" w14:textId="435A40EB" w:rsidR="00E476B4" w:rsidRDefault="00E476B4" w:rsidP="00E476B4">
      <w:r>
        <w:t>Create a job for a structured or opaque input data business application containing multiple requests. The response is a HTTP 403 redirect to the Batch Job Info resource containing the ID and current status of the job. Clients can either save the redirect URL to follow later or follow the URL to get the full status and then read the URL from the status.</w:t>
      </w:r>
    </w:p>
    <w:p w14:paraId="6FFC4366" w14:textId="77777777" w:rsidR="00E476B4" w:rsidRPr="00DF71A0" w:rsidRDefault="00E476B4" w:rsidP="00E476B4"/>
    <w:p w14:paraId="3BB281D6" w14:textId="77777777" w:rsidR="00E476B4" w:rsidRDefault="00E476B4" w:rsidP="00E476B4">
      <w:pPr>
        <w:pStyle w:val="Heading5"/>
      </w:pPr>
      <w:r>
        <w:t>Web Service API</w:t>
      </w:r>
    </w:p>
    <w:tbl>
      <w:tblPr>
        <w:tblStyle w:val="TableGrid2"/>
        <w:tblW w:w="0" w:type="auto"/>
        <w:tblLook w:val="0480" w:firstRow="0" w:lastRow="0" w:firstColumn="1" w:lastColumn="0" w:noHBand="0" w:noVBand="1"/>
      </w:tblPr>
      <w:tblGrid>
        <w:gridCol w:w="1745"/>
        <w:gridCol w:w="8858"/>
      </w:tblGrid>
      <w:tr w:rsidR="00E476B4" w:rsidRPr="00C46416" w14:paraId="6F832474" w14:textId="77777777" w:rsidTr="00E476B4">
        <w:tc>
          <w:tcPr>
            <w:cnfStyle w:val="001000000000" w:firstRow="0" w:lastRow="0" w:firstColumn="1" w:lastColumn="0" w:oddVBand="0" w:evenVBand="0" w:oddHBand="0" w:evenHBand="0" w:firstRowFirstColumn="0" w:firstRowLastColumn="0" w:lastRowFirstColumn="0" w:lastRowLastColumn="0"/>
            <w:tcW w:w="0" w:type="auto"/>
          </w:tcPr>
          <w:p w14:paraId="4A2BCA3B" w14:textId="77777777" w:rsidR="00E476B4" w:rsidRPr="00C46416" w:rsidRDefault="00E476B4" w:rsidP="00E476B4">
            <w:pPr>
              <w:keepNext/>
            </w:pPr>
            <w:r>
              <w:t>Path</w:t>
            </w:r>
          </w:p>
        </w:tc>
        <w:tc>
          <w:tcPr>
            <w:tcW w:w="0" w:type="auto"/>
          </w:tcPr>
          <w:p w14:paraId="0CFA0AF6" w14:textId="35127F93" w:rsidR="00E476B4" w:rsidRPr="00C46416" w:rsidRDefault="00E476B4" w:rsidP="00E476B4">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/{businessApplicationName}/{businessApplicationVersion}/multiple</w:t>
            </w:r>
          </w:p>
        </w:tc>
      </w:tr>
      <w:tr w:rsidR="00E476B4" w:rsidRPr="00C46416" w14:paraId="124792A2" w14:textId="77777777" w:rsidTr="00E476B4">
        <w:tc>
          <w:tcPr>
            <w:cnfStyle w:val="001000000000" w:firstRow="0" w:lastRow="0" w:firstColumn="1" w:lastColumn="0" w:oddVBand="0" w:evenVBand="0" w:oddHBand="0" w:evenHBand="0" w:firstRowFirstColumn="0" w:firstRowLastColumn="0" w:lastRowFirstColumn="0" w:lastRowLastColumn="0"/>
            <w:tcW w:w="0" w:type="auto"/>
          </w:tcPr>
          <w:p w14:paraId="151A72F9" w14:textId="77777777" w:rsidR="00E476B4" w:rsidRPr="00C46416" w:rsidRDefault="00E476B4" w:rsidP="00E476B4">
            <w:r>
              <w:t>Method</w:t>
            </w:r>
          </w:p>
        </w:tc>
        <w:tc>
          <w:tcPr>
            <w:tcW w:w="0" w:type="auto"/>
          </w:tcPr>
          <w:p w14:paraId="32B9859C" w14:textId="77777777" w:rsidR="00E476B4" w:rsidRPr="00C46416" w:rsidRDefault="00E476B4" w:rsidP="00E476B4">
            <w:pPr>
              <w:cnfStyle w:val="000000000000" w:firstRow="0" w:lastRow="0" w:firstColumn="0" w:lastColumn="0" w:oddVBand="0" w:evenVBand="0" w:oddHBand="0" w:evenHBand="0" w:firstRowFirstColumn="0" w:firstRowLastColumn="0" w:lastRowFirstColumn="0" w:lastRowLastColumn="0"/>
            </w:pPr>
            <w:r>
              <w:rPr>
                <w:rStyle w:val="PlainTextChar1"/>
              </w:rPr>
              <w:t>POST</w:t>
            </w:r>
          </w:p>
        </w:tc>
      </w:tr>
      <w:tr w:rsidR="00E476B4" w:rsidRPr="00C46416" w14:paraId="70DC106B" w14:textId="77777777" w:rsidTr="00E476B4">
        <w:tc>
          <w:tcPr>
            <w:cnfStyle w:val="001000000000" w:firstRow="0" w:lastRow="0" w:firstColumn="1" w:lastColumn="0" w:oddVBand="0" w:evenVBand="0" w:oddHBand="0" w:evenHBand="0" w:firstRowFirstColumn="0" w:firstRowLastColumn="0" w:lastRowFirstColumn="0" w:lastRowLastColumn="0"/>
            <w:tcW w:w="0" w:type="auto"/>
          </w:tcPr>
          <w:p w14:paraId="5ED105F9" w14:textId="77777777" w:rsidR="00E476B4" w:rsidRDefault="00E476B4" w:rsidP="00E476B4">
            <w:r>
              <w:t>Request Body</w:t>
            </w:r>
          </w:p>
        </w:tc>
        <w:tc>
          <w:tcPr>
            <w:tcW w:w="0" w:type="auto"/>
          </w:tcPr>
          <w:p w14:paraId="13DF1958" w14:textId="77777777" w:rsidR="00E476B4" w:rsidRDefault="00E476B4" w:rsidP="00E476B4">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multipart/form-data</w:t>
            </w:r>
          </w:p>
        </w:tc>
      </w:tr>
      <w:tr w:rsidR="00E476B4" w:rsidRPr="00C46416" w14:paraId="21F22675" w14:textId="77777777" w:rsidTr="00E476B4">
        <w:tc>
          <w:tcPr>
            <w:cnfStyle w:val="001000000000" w:firstRow="0" w:lastRow="0" w:firstColumn="1" w:lastColumn="0" w:oddVBand="0" w:evenVBand="0" w:oddHBand="0" w:evenHBand="0" w:firstRowFirstColumn="0" w:firstRowLastColumn="0" w:lastRowFirstColumn="0" w:lastRowLastColumn="0"/>
            <w:tcW w:w="0" w:type="auto"/>
          </w:tcPr>
          <w:p w14:paraId="456ED5B4" w14:textId="77777777" w:rsidR="00E476B4" w:rsidRDefault="00E476B4" w:rsidP="00E476B4">
            <w:r>
              <w:t>Content Types</w:t>
            </w:r>
          </w:p>
        </w:tc>
        <w:tc>
          <w:tcPr>
            <w:tcW w:w="0" w:type="auto"/>
          </w:tcPr>
          <w:p w14:paraId="4809258B" w14:textId="77777777" w:rsidR="00E476B4" w:rsidRPr="00C46416" w:rsidRDefault="00E476B4" w:rsidP="00E476B4">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html, xml, json</w:t>
            </w:r>
          </w:p>
        </w:tc>
      </w:tr>
      <w:tr w:rsidR="00E476B4" w:rsidRPr="00C46416" w14:paraId="3D96CB8B" w14:textId="77777777" w:rsidTr="00E476B4">
        <w:tc>
          <w:tcPr>
            <w:cnfStyle w:val="001000000000" w:firstRow="0" w:lastRow="0" w:firstColumn="1" w:lastColumn="0" w:oddVBand="0" w:evenVBand="0" w:oddHBand="0" w:evenHBand="0" w:firstRowFirstColumn="0" w:firstRowLastColumn="0" w:lastRowFirstColumn="0" w:lastRowLastColumn="0"/>
            <w:tcW w:w="0" w:type="auto"/>
          </w:tcPr>
          <w:p w14:paraId="61BA0BA0" w14:textId="77777777" w:rsidR="00E476B4" w:rsidRDefault="00E476B4" w:rsidP="00E476B4">
            <w:r>
              <w:t>Response</w:t>
            </w:r>
          </w:p>
        </w:tc>
        <w:tc>
          <w:tcPr>
            <w:tcW w:w="0" w:type="auto"/>
          </w:tcPr>
          <w:p w14:paraId="395CF103" w14:textId="77777777" w:rsidR="00E476B4" w:rsidRPr="00612112" w:rsidRDefault="00E476B4" w:rsidP="00E476B4">
            <w:pPr>
              <w:cnfStyle w:val="000000000000" w:firstRow="0" w:lastRow="0" w:firstColumn="0" w:lastColumn="0" w:oddVBand="0" w:evenVBand="0" w:oddHBand="0" w:evenHBand="0" w:firstRowFirstColumn="0" w:firstRowLastColumn="0" w:lastRowFirstColumn="0" w:lastRowLastColumn="0"/>
            </w:pPr>
            <w:r>
              <w:t>403 Redirect to Get User Batch Job Info, the content type is passed on to the redirect.</w:t>
            </w:r>
          </w:p>
        </w:tc>
      </w:tr>
    </w:tbl>
    <w:p w14:paraId="48BFC37D" w14:textId="77777777" w:rsidR="00E476B4" w:rsidRDefault="00E476B4" w:rsidP="00E476B4"/>
    <w:p w14:paraId="7FBB6940" w14:textId="77777777" w:rsidR="00E476B4" w:rsidRDefault="00E476B4" w:rsidP="00E476B4">
      <w:r>
        <w:t>The parameters include separate parameters for each business application specific job parameter.</w:t>
      </w:r>
    </w:p>
    <w:p w14:paraId="53C1AA18" w14:textId="77777777" w:rsidR="00E476B4" w:rsidRDefault="00E476B4" w:rsidP="00E476B4"/>
    <w:p w14:paraId="3E2269A7" w14:textId="1F3EC2C5" w:rsidR="00A1113D" w:rsidRDefault="00A1113D" w:rsidP="00A1113D">
      <w:r>
        <w:t>The inputDataContentType parameter specifies the MIME-Type of the input data, it must be before the input data in the form parameters.</w:t>
      </w:r>
    </w:p>
    <w:p w14:paraId="00CFC76E" w14:textId="77777777" w:rsidR="00A1113D" w:rsidRDefault="00A1113D" w:rsidP="00E476B4"/>
    <w:p w14:paraId="62912536" w14:textId="51A6A333" w:rsidR="007B7C5A" w:rsidRDefault="007B7C5A" w:rsidP="007B7C5A">
      <w:r>
        <w:t xml:space="preserve">The input data can either be specified as the inputData multipart/form-data file field or as an inputDataUrl that the CPF will download the file from. If the file is large use the inputDataUrl to point to the HTTP file server or HTTP resource in your application that the data can be downloaded from. </w:t>
      </w:r>
    </w:p>
    <w:p w14:paraId="3CF3436B" w14:textId="7F2FA9C7" w:rsidR="007B7C5A" w:rsidRDefault="007B7C5A" w:rsidP="007B7C5A"/>
    <w:p w14:paraId="2FD5ED09" w14:textId="77777777" w:rsidR="007B7C5A" w:rsidRDefault="007B7C5A" w:rsidP="00E476B4"/>
    <w:p w14:paraId="47A73FA6" w14:textId="26E340A1" w:rsidR="00E476B4" w:rsidRDefault="00E476B4" w:rsidP="00E476B4">
      <w:r>
        <w:t>For structured input data</w:t>
      </w:r>
      <w:r w:rsidR="007B7C5A">
        <w:t xml:space="preserve"> business applications the input data must contain a structured file. Each record in the file is one request to be executed by the business application. The record contains fields for each of the business application specific request parameters,</w:t>
      </w:r>
    </w:p>
    <w:p w14:paraId="7641907A" w14:textId="77777777" w:rsidR="00E476B4" w:rsidRDefault="00E476B4" w:rsidP="00E476B4"/>
    <w:p w14:paraId="4C509BF8" w14:textId="27ACD874" w:rsidR="00E476B4" w:rsidRDefault="007B7C5A" w:rsidP="00E476B4">
      <w:r>
        <w:t>For opaque input data business applications each request to be executed is specified using either an inputData or inputDataUrl. The inputData or inputDataUrl parameter can be repeated for each request to be processed. If each request uses a different content type the inputDataContentType can be specified for each request, otherwise it can be specified once and used for all the requests in that batch job.</w:t>
      </w:r>
    </w:p>
    <w:p w14:paraId="5D0B69F6" w14:textId="77777777" w:rsidR="00E476B4" w:rsidRDefault="00E476B4" w:rsidP="00E476B4"/>
    <w:p w14:paraId="19ECF3BD" w14:textId="77777777" w:rsidR="00E476B4" w:rsidRDefault="00E476B4" w:rsidP="00E476B4">
      <w:pPr>
        <w:keepNext/>
        <w:rPr>
          <w:b/>
        </w:rPr>
      </w:pPr>
      <w:r w:rsidRPr="0017027E">
        <w:rPr>
          <w:b/>
        </w:rPr>
        <w:t>Parameters</w:t>
      </w:r>
    </w:p>
    <w:tbl>
      <w:tblPr>
        <w:tblStyle w:val="LightGrid-Accent1"/>
        <w:tblW w:w="0" w:type="auto"/>
        <w:tblLook w:val="0420" w:firstRow="1" w:lastRow="0" w:firstColumn="0" w:lastColumn="0" w:noHBand="0" w:noVBand="1"/>
      </w:tblPr>
      <w:tblGrid>
        <w:gridCol w:w="2907"/>
        <w:gridCol w:w="7849"/>
      </w:tblGrid>
      <w:tr w:rsidR="00E476B4" w:rsidRPr="0008739A" w14:paraId="6B20504D" w14:textId="77777777" w:rsidTr="00E476B4">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24F4652" w14:textId="77777777" w:rsidR="00E476B4" w:rsidRPr="0008739A" w:rsidRDefault="00E476B4" w:rsidP="00E476B4">
            <w:r w:rsidRPr="0008739A">
              <w:t>Name</w:t>
            </w:r>
          </w:p>
        </w:tc>
        <w:tc>
          <w:tcPr>
            <w:tcW w:w="0" w:type="auto"/>
          </w:tcPr>
          <w:p w14:paraId="26497528" w14:textId="77777777" w:rsidR="00E476B4" w:rsidRPr="0008739A" w:rsidRDefault="00E476B4" w:rsidP="00E476B4">
            <w:r w:rsidRPr="0008739A">
              <w:t>Description</w:t>
            </w:r>
          </w:p>
        </w:tc>
      </w:tr>
      <w:tr w:rsidR="00E476B4" w:rsidRPr="0008739A" w14:paraId="41DF29CB" w14:textId="77777777" w:rsidTr="00E476B4">
        <w:trPr>
          <w:cnfStyle w:val="000000100000" w:firstRow="0" w:lastRow="0" w:firstColumn="0" w:lastColumn="0" w:oddVBand="0" w:evenVBand="0" w:oddHBand="1" w:evenHBand="0" w:firstRowFirstColumn="0" w:firstRowLastColumn="0" w:lastRowFirstColumn="0" w:lastRowLastColumn="0"/>
          <w:cantSplit/>
        </w:trPr>
        <w:tc>
          <w:tcPr>
            <w:tcW w:w="0" w:type="auto"/>
          </w:tcPr>
          <w:p w14:paraId="51B592D5" w14:textId="77777777" w:rsidR="00E476B4" w:rsidRDefault="00E476B4" w:rsidP="00E476B4">
            <w:r>
              <w:t>businessApplicationName</w:t>
            </w:r>
          </w:p>
        </w:tc>
        <w:tc>
          <w:tcPr>
            <w:tcW w:w="0" w:type="auto"/>
          </w:tcPr>
          <w:p w14:paraId="3DCECEC5" w14:textId="77777777" w:rsidR="00E476B4" w:rsidRDefault="00E476B4" w:rsidP="00E476B4">
            <w:r>
              <w:t>The name of the business application.</w:t>
            </w:r>
          </w:p>
        </w:tc>
      </w:tr>
      <w:tr w:rsidR="00E476B4" w:rsidRPr="0008739A" w14:paraId="66C5F733" w14:textId="77777777" w:rsidTr="00E476B4">
        <w:trPr>
          <w:cnfStyle w:val="000000010000" w:firstRow="0" w:lastRow="0" w:firstColumn="0" w:lastColumn="0" w:oddVBand="0" w:evenVBand="0" w:oddHBand="0" w:evenHBand="1" w:firstRowFirstColumn="0" w:firstRowLastColumn="0" w:lastRowFirstColumn="0" w:lastRowLastColumn="0"/>
          <w:cantSplit/>
        </w:trPr>
        <w:tc>
          <w:tcPr>
            <w:tcW w:w="0" w:type="auto"/>
          </w:tcPr>
          <w:p w14:paraId="29531C80" w14:textId="77777777" w:rsidR="00E476B4" w:rsidRDefault="00E476B4" w:rsidP="00E476B4">
            <w:r>
              <w:t>businessApplicationVersion</w:t>
            </w:r>
          </w:p>
        </w:tc>
        <w:tc>
          <w:tcPr>
            <w:tcW w:w="0" w:type="auto"/>
          </w:tcPr>
          <w:p w14:paraId="74792679" w14:textId="77777777" w:rsidR="00E476B4" w:rsidRDefault="00E476B4" w:rsidP="00E476B4">
            <w:r>
              <w:t>The version of the business application.</w:t>
            </w:r>
          </w:p>
        </w:tc>
      </w:tr>
      <w:tr w:rsidR="00E476B4" w:rsidRPr="0008739A" w14:paraId="7DC1D159" w14:textId="77777777" w:rsidTr="00E476B4">
        <w:trPr>
          <w:cnfStyle w:val="000000100000" w:firstRow="0" w:lastRow="0" w:firstColumn="0" w:lastColumn="0" w:oddVBand="0" w:evenVBand="0" w:oddHBand="1" w:evenHBand="0" w:firstRowFirstColumn="0" w:firstRowLastColumn="0" w:lastRowFirstColumn="0" w:lastRowLastColumn="0"/>
          <w:cantSplit/>
        </w:trPr>
        <w:tc>
          <w:tcPr>
            <w:tcW w:w="0" w:type="auto"/>
          </w:tcPr>
          <w:p w14:paraId="53A95A7C" w14:textId="77777777" w:rsidR="00E476B4" w:rsidRDefault="00E476B4" w:rsidP="00E476B4">
            <w:r>
              <w:t>notificationEmail</w:t>
            </w:r>
          </w:p>
        </w:tc>
        <w:tc>
          <w:tcPr>
            <w:tcW w:w="0" w:type="auto"/>
          </w:tcPr>
          <w:p w14:paraId="230123A9" w14:textId="77777777" w:rsidR="00E476B4" w:rsidRDefault="00E476B4" w:rsidP="00E476B4">
            <w:r w:rsidRPr="00D92A9F">
              <w:t>The email address to send the job status to when the job is completed.</w:t>
            </w:r>
          </w:p>
        </w:tc>
      </w:tr>
      <w:tr w:rsidR="00E476B4" w:rsidRPr="0008739A" w14:paraId="73A05D6A" w14:textId="77777777" w:rsidTr="00E476B4">
        <w:trPr>
          <w:cnfStyle w:val="000000010000" w:firstRow="0" w:lastRow="0" w:firstColumn="0" w:lastColumn="0" w:oddVBand="0" w:evenVBand="0" w:oddHBand="0" w:evenHBand="1" w:firstRowFirstColumn="0" w:firstRowLastColumn="0" w:lastRowFirstColumn="0" w:lastRowLastColumn="0"/>
          <w:cantSplit/>
        </w:trPr>
        <w:tc>
          <w:tcPr>
            <w:tcW w:w="0" w:type="auto"/>
          </w:tcPr>
          <w:p w14:paraId="0F894410" w14:textId="77777777" w:rsidR="00E476B4" w:rsidRDefault="00E476B4" w:rsidP="00E476B4">
            <w:r>
              <w:t>notificationUrl</w:t>
            </w:r>
          </w:p>
        </w:tc>
        <w:tc>
          <w:tcPr>
            <w:tcW w:w="0" w:type="auto"/>
          </w:tcPr>
          <w:p w14:paraId="2004CFB0" w14:textId="77777777" w:rsidR="00E476B4" w:rsidRDefault="00E476B4" w:rsidP="00E476B4">
            <w:r w:rsidRPr="00D92A9F">
              <w:t>The http: URL to be notified when the job is completed. A copy of the Job status will be posted to process running at this URL</w:t>
            </w:r>
            <w:r>
              <w:t>.</w:t>
            </w:r>
          </w:p>
        </w:tc>
      </w:tr>
      <w:tr w:rsidR="00E476B4" w:rsidRPr="0008739A" w14:paraId="453679CA" w14:textId="77777777" w:rsidTr="00E476B4">
        <w:trPr>
          <w:cnfStyle w:val="000000100000" w:firstRow="0" w:lastRow="0" w:firstColumn="0" w:lastColumn="0" w:oddVBand="0" w:evenVBand="0" w:oddHBand="1" w:evenHBand="0" w:firstRowFirstColumn="0" w:firstRowLastColumn="0" w:lastRowFirstColumn="0" w:lastRowLastColumn="0"/>
          <w:cantSplit/>
        </w:trPr>
        <w:tc>
          <w:tcPr>
            <w:tcW w:w="0" w:type="auto"/>
          </w:tcPr>
          <w:p w14:paraId="6A2C9A79" w14:textId="77777777" w:rsidR="00E476B4" w:rsidRDefault="00E476B4" w:rsidP="00E476B4">
            <w:r>
              <w:t>resultDataContentType</w:t>
            </w:r>
          </w:p>
        </w:tc>
        <w:tc>
          <w:tcPr>
            <w:tcW w:w="0" w:type="auto"/>
          </w:tcPr>
          <w:p w14:paraId="4C2F149C" w14:textId="77777777" w:rsidR="00E476B4" w:rsidRDefault="00E476B4" w:rsidP="00E476B4">
            <w:r w:rsidRPr="00D92A9F">
              <w:t>The MIME type of the result data specified to be returned after running the batch job</w:t>
            </w:r>
            <w:r>
              <w:t>.</w:t>
            </w:r>
          </w:p>
        </w:tc>
      </w:tr>
      <w:tr w:rsidR="00E476B4" w:rsidRPr="0008739A" w14:paraId="5D454F62" w14:textId="77777777" w:rsidTr="00E476B4">
        <w:trPr>
          <w:cnfStyle w:val="000000010000" w:firstRow="0" w:lastRow="0" w:firstColumn="0" w:lastColumn="0" w:oddVBand="0" w:evenVBand="0" w:oddHBand="0" w:evenHBand="1" w:firstRowFirstColumn="0" w:firstRowLastColumn="0" w:lastRowFirstColumn="0" w:lastRowLastColumn="0"/>
          <w:cantSplit/>
        </w:trPr>
        <w:tc>
          <w:tcPr>
            <w:tcW w:w="0" w:type="auto"/>
          </w:tcPr>
          <w:p w14:paraId="55EB2168" w14:textId="77777777" w:rsidR="00E476B4" w:rsidRDefault="00E476B4" w:rsidP="00E476B4">
            <w:r>
              <w:t>resultSrid</w:t>
            </w:r>
          </w:p>
        </w:tc>
        <w:tc>
          <w:tcPr>
            <w:tcW w:w="0" w:type="auto"/>
          </w:tcPr>
          <w:p w14:paraId="386D899E" w14:textId="77777777" w:rsidR="00E476B4" w:rsidRDefault="00E476B4" w:rsidP="00E476B4">
            <w:r w:rsidRPr="006B4B03">
              <w:t>The coordinate system code of the projection for the result geometry</w:t>
            </w:r>
            <w:r>
              <w:t>.</w:t>
            </w:r>
          </w:p>
        </w:tc>
      </w:tr>
      <w:tr w:rsidR="00E476B4" w:rsidRPr="0008739A" w14:paraId="08E38950" w14:textId="77777777" w:rsidTr="00E476B4">
        <w:trPr>
          <w:cnfStyle w:val="000000100000" w:firstRow="0" w:lastRow="0" w:firstColumn="0" w:lastColumn="0" w:oddVBand="0" w:evenVBand="0" w:oddHBand="1" w:evenHBand="0" w:firstRowFirstColumn="0" w:firstRowLastColumn="0" w:lastRowFirstColumn="0" w:lastRowLastColumn="0"/>
          <w:cantSplit/>
        </w:trPr>
        <w:tc>
          <w:tcPr>
            <w:tcW w:w="0" w:type="auto"/>
          </w:tcPr>
          <w:p w14:paraId="47034C66" w14:textId="77777777" w:rsidR="00E476B4" w:rsidRDefault="00E476B4" w:rsidP="00E476B4">
            <w:r>
              <w:t>resultNumAxis</w:t>
            </w:r>
          </w:p>
        </w:tc>
        <w:tc>
          <w:tcPr>
            <w:tcW w:w="0" w:type="auto"/>
          </w:tcPr>
          <w:p w14:paraId="6496D12D" w14:textId="77777777" w:rsidR="00E476B4" w:rsidRDefault="00E476B4" w:rsidP="00E476B4">
            <w:r w:rsidRPr="006B4B03">
              <w:t>The number of coordinate axis in the result geometry (e.g. 2 for 2D or 3 for 3D)</w:t>
            </w:r>
            <w:r>
              <w:t>.</w:t>
            </w:r>
          </w:p>
        </w:tc>
      </w:tr>
      <w:tr w:rsidR="00E476B4" w:rsidRPr="0008739A" w14:paraId="7EA190B0" w14:textId="77777777" w:rsidTr="00E476B4">
        <w:trPr>
          <w:cnfStyle w:val="000000010000" w:firstRow="0" w:lastRow="0" w:firstColumn="0" w:lastColumn="0" w:oddVBand="0" w:evenVBand="0" w:oddHBand="0" w:evenHBand="1" w:firstRowFirstColumn="0" w:firstRowLastColumn="0" w:lastRowFirstColumn="0" w:lastRowLastColumn="0"/>
          <w:cantSplit/>
        </w:trPr>
        <w:tc>
          <w:tcPr>
            <w:tcW w:w="0" w:type="auto"/>
          </w:tcPr>
          <w:p w14:paraId="1C176D00" w14:textId="77777777" w:rsidR="00E476B4" w:rsidRDefault="00E476B4" w:rsidP="00E476B4">
            <w:r>
              <w:t>resultScaleFactorXy</w:t>
            </w:r>
          </w:p>
        </w:tc>
        <w:tc>
          <w:tcPr>
            <w:tcW w:w="0" w:type="auto"/>
          </w:tcPr>
          <w:p w14:paraId="49BD4F8C" w14:textId="77777777" w:rsidR="00E476B4" w:rsidRDefault="00E476B4" w:rsidP="00E476B4">
            <w:r w:rsidRPr="006B4B03">
              <w:t>The scale factor to apply the x, y coordinates. The scale factor is 1 / minimum unit. For example if the minimum unit was 1mm (0.001) the scale factor is 1000 (1 / 0.001).</w:t>
            </w:r>
          </w:p>
        </w:tc>
      </w:tr>
      <w:tr w:rsidR="00E476B4" w:rsidRPr="0008739A" w14:paraId="49AD122B" w14:textId="77777777" w:rsidTr="00E476B4">
        <w:trPr>
          <w:cnfStyle w:val="000000100000" w:firstRow="0" w:lastRow="0" w:firstColumn="0" w:lastColumn="0" w:oddVBand="0" w:evenVBand="0" w:oddHBand="1" w:evenHBand="0" w:firstRowFirstColumn="0" w:firstRowLastColumn="0" w:lastRowFirstColumn="0" w:lastRowLastColumn="0"/>
          <w:cantSplit/>
        </w:trPr>
        <w:tc>
          <w:tcPr>
            <w:tcW w:w="0" w:type="auto"/>
          </w:tcPr>
          <w:p w14:paraId="1738A02F" w14:textId="77777777" w:rsidR="00E476B4" w:rsidRDefault="00E476B4" w:rsidP="00E476B4">
            <w:r>
              <w:t>resultScaleFactorZ</w:t>
            </w:r>
          </w:p>
        </w:tc>
        <w:tc>
          <w:tcPr>
            <w:tcW w:w="0" w:type="auto"/>
          </w:tcPr>
          <w:p w14:paraId="7265E272" w14:textId="77777777" w:rsidR="00E476B4" w:rsidRDefault="00E476B4" w:rsidP="00E476B4">
            <w:r w:rsidRPr="006B4B03">
              <w:t>The scale factor to apply the z coordinate. The scale factor is 1 / minimum unit. For example if the minimum unit was 1mm (0.001) the scale factor is 1000 (1 / 0.001).</w:t>
            </w:r>
          </w:p>
        </w:tc>
      </w:tr>
      <w:tr w:rsidR="00E476B4" w:rsidRPr="0008739A" w14:paraId="07624DC9" w14:textId="77777777" w:rsidTr="00E476B4">
        <w:trPr>
          <w:cnfStyle w:val="000000010000" w:firstRow="0" w:lastRow="0" w:firstColumn="0" w:lastColumn="0" w:oddVBand="0" w:evenVBand="0" w:oddHBand="0" w:evenHBand="1" w:firstRowFirstColumn="0" w:firstRowLastColumn="0" w:lastRowFirstColumn="0" w:lastRowLastColumn="0"/>
          <w:cantSplit/>
        </w:trPr>
        <w:tc>
          <w:tcPr>
            <w:tcW w:w="0" w:type="auto"/>
          </w:tcPr>
          <w:p w14:paraId="0F9EE50C" w14:textId="77777777" w:rsidR="00E476B4" w:rsidRPr="00B15488" w:rsidRDefault="00E476B4" w:rsidP="00E476B4">
            <w:pPr>
              <w:rPr>
                <w:i/>
              </w:rPr>
            </w:pPr>
            <w:r w:rsidRPr="00B15488">
              <w:rPr>
                <w:i/>
              </w:rPr>
              <w:t>&lt;jobFieldName&gt;</w:t>
            </w:r>
          </w:p>
        </w:tc>
        <w:tc>
          <w:tcPr>
            <w:tcW w:w="0" w:type="auto"/>
          </w:tcPr>
          <w:p w14:paraId="5DC5C6A3" w14:textId="77777777" w:rsidR="00E476B4" w:rsidRDefault="00E476B4" w:rsidP="00E476B4">
            <w:r>
              <w:t>One parameter for each job parameter defined for the business application.</w:t>
            </w:r>
          </w:p>
        </w:tc>
      </w:tr>
      <w:tr w:rsidR="00E476B4" w:rsidRPr="0008739A" w14:paraId="108B4996" w14:textId="77777777" w:rsidTr="00E476B4">
        <w:trPr>
          <w:cnfStyle w:val="000000100000" w:firstRow="0" w:lastRow="0" w:firstColumn="0" w:lastColumn="0" w:oddVBand="0" w:evenVBand="0" w:oddHBand="1" w:evenHBand="0" w:firstRowFirstColumn="0" w:firstRowLastColumn="0" w:lastRowFirstColumn="0" w:lastRowLastColumn="0"/>
          <w:cantSplit/>
        </w:trPr>
        <w:tc>
          <w:tcPr>
            <w:tcW w:w="0" w:type="auto"/>
          </w:tcPr>
          <w:p w14:paraId="2EEFE0E6" w14:textId="77777777" w:rsidR="00E476B4" w:rsidRPr="00B15488" w:rsidRDefault="00E476B4" w:rsidP="00E476B4">
            <w:r>
              <w:t>inputDataContentType</w:t>
            </w:r>
          </w:p>
        </w:tc>
        <w:tc>
          <w:tcPr>
            <w:tcW w:w="0" w:type="auto"/>
          </w:tcPr>
          <w:p w14:paraId="43939A17" w14:textId="60A91C3D" w:rsidR="00E476B4" w:rsidRDefault="00E476B4" w:rsidP="00E476B4">
            <w:r>
              <w:t>The content type of the input data, repeat for each inputData and inputDataUrl.</w:t>
            </w:r>
          </w:p>
        </w:tc>
      </w:tr>
      <w:tr w:rsidR="00E476B4" w:rsidRPr="0008739A" w14:paraId="02022167" w14:textId="77777777" w:rsidTr="00E476B4">
        <w:trPr>
          <w:cnfStyle w:val="000000010000" w:firstRow="0" w:lastRow="0" w:firstColumn="0" w:lastColumn="0" w:oddVBand="0" w:evenVBand="0" w:oddHBand="0" w:evenHBand="1" w:firstRowFirstColumn="0" w:firstRowLastColumn="0" w:lastRowFirstColumn="0" w:lastRowLastColumn="0"/>
          <w:cantSplit/>
        </w:trPr>
        <w:tc>
          <w:tcPr>
            <w:tcW w:w="0" w:type="auto"/>
          </w:tcPr>
          <w:p w14:paraId="4A92C22E" w14:textId="77777777" w:rsidR="00E476B4" w:rsidRDefault="00E476B4" w:rsidP="00E476B4">
            <w:r>
              <w:t>inputData</w:t>
            </w:r>
          </w:p>
        </w:tc>
        <w:tc>
          <w:tcPr>
            <w:tcW w:w="0" w:type="auto"/>
          </w:tcPr>
          <w:p w14:paraId="7B302B82" w14:textId="6209CCB6" w:rsidR="00E476B4" w:rsidRDefault="00E476B4" w:rsidP="007B7C5A">
            <w:r>
              <w:t>The multi-part form data file containing the input data for a single opaque inout data request.</w:t>
            </w:r>
          </w:p>
        </w:tc>
      </w:tr>
      <w:tr w:rsidR="00E476B4" w:rsidRPr="0008739A" w14:paraId="2840E99C" w14:textId="77777777" w:rsidTr="00E476B4">
        <w:trPr>
          <w:cnfStyle w:val="000000100000" w:firstRow="0" w:lastRow="0" w:firstColumn="0" w:lastColumn="0" w:oddVBand="0" w:evenVBand="0" w:oddHBand="1" w:evenHBand="0" w:firstRowFirstColumn="0" w:firstRowLastColumn="0" w:lastRowFirstColumn="0" w:lastRowLastColumn="0"/>
          <w:cantSplit/>
        </w:trPr>
        <w:tc>
          <w:tcPr>
            <w:tcW w:w="0" w:type="auto"/>
          </w:tcPr>
          <w:p w14:paraId="26C8139B" w14:textId="77777777" w:rsidR="00E476B4" w:rsidRDefault="00E476B4" w:rsidP="00E476B4">
            <w:r>
              <w:t>inputDataUrl</w:t>
            </w:r>
          </w:p>
        </w:tc>
        <w:tc>
          <w:tcPr>
            <w:tcW w:w="0" w:type="auto"/>
          </w:tcPr>
          <w:p w14:paraId="64A4FB13" w14:textId="596C37FD" w:rsidR="00E476B4" w:rsidRDefault="00E476B4" w:rsidP="007B7C5A">
            <w:r>
              <w:t>The URL to a http server containing the input data for a single opaque inout data request.</w:t>
            </w:r>
          </w:p>
        </w:tc>
      </w:tr>
    </w:tbl>
    <w:p w14:paraId="2328D190" w14:textId="77777777" w:rsidR="00E476B4" w:rsidRPr="00E476B4" w:rsidRDefault="00E476B4" w:rsidP="00E476B4"/>
    <w:p w14:paraId="64C809DC" w14:textId="52B37888" w:rsidR="002B4E33" w:rsidRDefault="002B4E33" w:rsidP="002B4E33">
      <w:pPr>
        <w:pStyle w:val="Heading5"/>
      </w:pPr>
      <w:r>
        <w:t>JavaScript</w:t>
      </w:r>
    </w:p>
    <w:p w14:paraId="5D0EDFE3" w14:textId="47FB823E" w:rsidR="00A1113D" w:rsidRDefault="00A1113D" w:rsidP="00A1113D">
      <w:r>
        <w:t>The following example shows a simple form (</w:t>
      </w:r>
      <w:r>
        <w:rPr>
          <w:rStyle w:val="PlainTextChar"/>
        </w:rPr>
        <w:t>multipl</w:t>
      </w:r>
      <w:r w:rsidRPr="00357AE0">
        <w:rPr>
          <w:rStyle w:val="PlainTextChar"/>
        </w:rPr>
        <w:t>eForm</w:t>
      </w:r>
      <w:r>
        <w:t xml:space="preserve">) that submits a structured input data batch job with a multiple requests to version </w:t>
      </w:r>
      <w:r w:rsidRPr="00357AE0">
        <w:rPr>
          <w:rStyle w:val="PlainTextChar"/>
        </w:rPr>
        <w:t>1.0.0</w:t>
      </w:r>
      <w:r>
        <w:t xml:space="preserve"> of the </w:t>
      </w:r>
      <w:r w:rsidRPr="00357AE0">
        <w:rPr>
          <w:rStyle w:val="PlainTextChar"/>
        </w:rPr>
        <w:t>MapTileById</w:t>
      </w:r>
      <w:r>
        <w:t xml:space="preserve"> business application. The form uses a hidden field for the </w:t>
      </w:r>
      <w:r>
        <w:rPr>
          <w:rStyle w:val="PlainTextChar"/>
        </w:rPr>
        <w:t>inputDataContentType</w:t>
      </w:r>
      <w:r>
        <w:t xml:space="preserve"> and a file select field for the </w:t>
      </w:r>
      <w:r>
        <w:rPr>
          <w:rStyle w:val="PlainTextChar"/>
        </w:rPr>
        <w:t>inputData</w:t>
      </w:r>
      <w:r>
        <w:t>.</w:t>
      </w:r>
    </w:p>
    <w:p w14:paraId="1EAFE8F3" w14:textId="77777777" w:rsidR="00A1113D" w:rsidRDefault="00A1113D" w:rsidP="00A1113D"/>
    <w:p w14:paraId="5D8871D1" w14:textId="77777777" w:rsidR="00A1113D" w:rsidRDefault="00A1113D" w:rsidP="00A1113D">
      <w:r>
        <w:t>JQuery is used to assign a function to be called when the submit button is clicked.</w:t>
      </w:r>
    </w:p>
    <w:p w14:paraId="5C3240A2" w14:textId="77777777" w:rsidR="002B4E33" w:rsidRDefault="002B4E33" w:rsidP="002B4E33"/>
    <w:p w14:paraId="74C7DBB9"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 xml:space="preserve">    :</w:t>
      </w:r>
    </w:p>
    <w:p w14:paraId="324537DA"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 xml:space="preserve">  &lt;head&gt;</w:t>
      </w:r>
    </w:p>
    <w:p w14:paraId="247C728D"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 xml:space="preserve">    :</w:t>
      </w:r>
    </w:p>
    <w:p w14:paraId="55434238"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 xml:space="preserve">    &lt;script type="text/javascript"&gt;</w:t>
      </w:r>
    </w:p>
    <w:p w14:paraId="105044A0"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$(document).ready(function() {</w:t>
      </w:r>
    </w:p>
    <w:p w14:paraId="72655F46"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p>
    <w:p w14:paraId="360506A1"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 xml:space="preserve">  $('#</w:t>
      </w:r>
      <w:r w:rsidRPr="00357AE0">
        <w:rPr>
          <w:b/>
        </w:rPr>
        <w:t>submit'</w:t>
      </w:r>
      <w:r>
        <w:t>).click(function() {</w:t>
      </w:r>
    </w:p>
    <w:p w14:paraId="79DC0E40" w14:textId="35CD802A" w:rsidR="007B7C5A" w:rsidRDefault="007B7C5A" w:rsidP="007B7C5A">
      <w:pPr>
        <w:pStyle w:val="PlainText"/>
        <w:pBdr>
          <w:top w:val="single" w:sz="4" w:space="1" w:color="auto"/>
          <w:left w:val="single" w:sz="4" w:space="4" w:color="auto"/>
          <w:bottom w:val="single" w:sz="4" w:space="1" w:color="auto"/>
          <w:right w:val="single" w:sz="4" w:space="4" w:color="auto"/>
        </w:pBdr>
      </w:pPr>
      <w:r>
        <w:t xml:space="preserve">    client.submitMultiple($('</w:t>
      </w:r>
      <w:r w:rsidRPr="0077327A">
        <w:rPr>
          <w:b/>
        </w:rPr>
        <w:t>#</w:t>
      </w:r>
      <w:r>
        <w:rPr>
          <w:b/>
        </w:rPr>
        <w:t>multiple</w:t>
      </w:r>
      <w:r w:rsidRPr="0077327A">
        <w:rPr>
          <w:b/>
        </w:rPr>
        <w:t>Form</w:t>
      </w:r>
      <w:r>
        <w:t>'), 'MapTileById', '1.0.0');</w:t>
      </w:r>
    </w:p>
    <w:p w14:paraId="0A1B9D32"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 xml:space="preserve">  });</w:t>
      </w:r>
    </w:p>
    <w:p w14:paraId="606A4906"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p>
    <w:p w14:paraId="68805E6B"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w:t>
      </w:r>
    </w:p>
    <w:p w14:paraId="1FB316A6"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 xml:space="preserve">    &lt;/script&gt;</w:t>
      </w:r>
    </w:p>
    <w:p w14:paraId="3478A7BC"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 xml:space="preserve">  &lt;/head&gt;</w:t>
      </w:r>
    </w:p>
    <w:p w14:paraId="13C7B170"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 xml:space="preserve">  &lt;body&gt;</w:t>
      </w:r>
    </w:p>
    <w:p w14:paraId="6EEEDCDE" w14:textId="181A9A66" w:rsidR="007B7C5A" w:rsidRDefault="007B7C5A" w:rsidP="007B7C5A">
      <w:pPr>
        <w:pStyle w:val="PlainText"/>
        <w:pBdr>
          <w:top w:val="single" w:sz="4" w:space="1" w:color="auto"/>
          <w:left w:val="single" w:sz="4" w:space="4" w:color="auto"/>
          <w:bottom w:val="single" w:sz="4" w:space="1" w:color="auto"/>
          <w:right w:val="single" w:sz="4" w:space="4" w:color="auto"/>
        </w:pBdr>
      </w:pPr>
      <w:r>
        <w:t>&lt;form id="multipleForm" method="post" enctype="</w:t>
      </w:r>
      <w:r w:rsidRPr="007B7C5A">
        <w:rPr>
          <w:b/>
        </w:rPr>
        <w:t>mulipart/form-data</w:t>
      </w:r>
      <w:r>
        <w:t>"&gt;</w:t>
      </w:r>
    </w:p>
    <w:p w14:paraId="3712867D" w14:textId="7C72F2AB" w:rsidR="00A1113D" w:rsidRDefault="007B7C5A" w:rsidP="007B7C5A">
      <w:pPr>
        <w:pStyle w:val="PlainText"/>
        <w:pBdr>
          <w:top w:val="single" w:sz="4" w:space="1" w:color="auto"/>
          <w:left w:val="single" w:sz="4" w:space="4" w:color="auto"/>
          <w:bottom w:val="single" w:sz="4" w:space="1" w:color="auto"/>
          <w:right w:val="single" w:sz="4" w:space="4" w:color="auto"/>
        </w:pBdr>
      </w:pPr>
      <w:r>
        <w:t xml:space="preserve">  </w:t>
      </w:r>
      <w:r w:rsidR="00A1113D">
        <w:t>&lt;input type="hidden" name="</w:t>
      </w:r>
      <w:r w:rsidR="00A1113D" w:rsidRPr="00A1113D">
        <w:rPr>
          <w:b/>
        </w:rPr>
        <w:t>inputDataContentType</w:t>
      </w:r>
      <w:r w:rsidR="00A1113D">
        <w:t>" value="</w:t>
      </w:r>
      <w:r w:rsidR="00A1113D" w:rsidRPr="00A1113D">
        <w:rPr>
          <w:b/>
        </w:rPr>
        <w:t>text/csv</w:t>
      </w:r>
      <w:r w:rsidR="00A1113D">
        <w:t>" /&gt;</w:t>
      </w:r>
    </w:p>
    <w:p w14:paraId="1F224DAD" w14:textId="5B162AC0" w:rsidR="007B7C5A" w:rsidRDefault="00A1113D" w:rsidP="007B7C5A">
      <w:pPr>
        <w:pStyle w:val="PlainText"/>
        <w:pBdr>
          <w:top w:val="single" w:sz="4" w:space="1" w:color="auto"/>
          <w:left w:val="single" w:sz="4" w:space="4" w:color="auto"/>
          <w:bottom w:val="single" w:sz="4" w:space="1" w:color="auto"/>
          <w:right w:val="single" w:sz="4" w:space="4" w:color="auto"/>
        </w:pBdr>
      </w:pPr>
      <w:r>
        <w:t xml:space="preserve">  </w:t>
      </w:r>
      <w:r w:rsidR="007B7C5A">
        <w:t>&lt;b&gt;Select CSV</w:t>
      </w:r>
      <w:r>
        <w:t xml:space="preserve"> file&lt;/b&gt;</w:t>
      </w:r>
    </w:p>
    <w:p w14:paraId="6C814A2B" w14:textId="59BC1299" w:rsidR="007B7C5A" w:rsidRDefault="007B7C5A" w:rsidP="007B7C5A">
      <w:pPr>
        <w:pStyle w:val="PlainText"/>
        <w:pBdr>
          <w:top w:val="single" w:sz="4" w:space="1" w:color="auto"/>
          <w:left w:val="single" w:sz="4" w:space="4" w:color="auto"/>
          <w:bottom w:val="single" w:sz="4" w:space="1" w:color="auto"/>
          <w:right w:val="single" w:sz="4" w:space="4" w:color="auto"/>
        </w:pBdr>
      </w:pPr>
      <w:r>
        <w:t xml:space="preserve">  &lt;input type="file" name="</w:t>
      </w:r>
      <w:r>
        <w:rPr>
          <w:b/>
        </w:rPr>
        <w:t>inputData</w:t>
      </w:r>
      <w:r>
        <w:t>" /&gt;</w:t>
      </w:r>
    </w:p>
    <w:p w14:paraId="785B0D56"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p>
    <w:p w14:paraId="581B8D88"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 xml:space="preserve">  &lt;input type="button" id="</w:t>
      </w:r>
      <w:r w:rsidRPr="00EE0A73">
        <w:rPr>
          <w:b/>
        </w:rPr>
        <w:t>submit</w:t>
      </w:r>
      <w:r>
        <w:t>" value="Submit" /&gt;</w:t>
      </w:r>
    </w:p>
    <w:p w14:paraId="34118CD3" w14:textId="77777777" w:rsidR="007B7C5A" w:rsidRDefault="007B7C5A" w:rsidP="007B7C5A">
      <w:pPr>
        <w:pStyle w:val="PlainText"/>
        <w:pBdr>
          <w:top w:val="single" w:sz="4" w:space="1" w:color="auto"/>
          <w:left w:val="single" w:sz="4" w:space="4" w:color="auto"/>
          <w:bottom w:val="single" w:sz="4" w:space="1" w:color="auto"/>
          <w:right w:val="single" w:sz="4" w:space="4" w:color="auto"/>
        </w:pBdr>
      </w:pPr>
      <w:r>
        <w:t>&lt;/form&gt;</w:t>
      </w:r>
    </w:p>
    <w:p w14:paraId="50F525E6" w14:textId="77777777" w:rsidR="002B4E33" w:rsidRDefault="002B4E33" w:rsidP="002B4E33"/>
    <w:p w14:paraId="6F7C58DF" w14:textId="4D2601A2" w:rsidR="00A1113D" w:rsidRDefault="00A1113D" w:rsidP="00A1113D">
      <w:pPr>
        <w:keepNext/>
      </w:pPr>
      <w:r>
        <w:t>The following example shows a simple form (</w:t>
      </w:r>
      <w:r>
        <w:rPr>
          <w:rStyle w:val="PlainTextChar"/>
        </w:rPr>
        <w:t>multipl</w:t>
      </w:r>
      <w:r w:rsidRPr="00357AE0">
        <w:rPr>
          <w:rStyle w:val="PlainTextChar"/>
        </w:rPr>
        <w:t>eForm</w:t>
      </w:r>
      <w:r>
        <w:t xml:space="preserve">) that submits a opaque input data batch job with a mutliple requests to version </w:t>
      </w:r>
      <w:r w:rsidRPr="00357AE0">
        <w:rPr>
          <w:rStyle w:val="PlainTextChar"/>
        </w:rPr>
        <w:t>1.0.0</w:t>
      </w:r>
      <w:r>
        <w:t xml:space="preserve"> of the </w:t>
      </w:r>
      <w:r>
        <w:rPr>
          <w:rStyle w:val="PlainTextChar"/>
        </w:rPr>
        <w:t>ToJpeg</w:t>
      </w:r>
      <w:r>
        <w:t xml:space="preserve"> business application (for example only, not a real application). The form uses a hidden field for the </w:t>
      </w:r>
      <w:r>
        <w:rPr>
          <w:rStyle w:val="PlainTextChar"/>
        </w:rPr>
        <w:t>inputDataContentType</w:t>
      </w:r>
      <w:r>
        <w:t xml:space="preserve"> and two file select field for  </w:t>
      </w:r>
      <w:r>
        <w:rPr>
          <w:rStyle w:val="PlainTextChar"/>
        </w:rPr>
        <w:t>inputData</w:t>
      </w:r>
      <w:r>
        <w:t>. for the two GIF files, one for each of the two requests in the batch job.</w:t>
      </w:r>
    </w:p>
    <w:p w14:paraId="32D76BAB" w14:textId="77777777" w:rsidR="00A1113D" w:rsidRDefault="00A1113D" w:rsidP="00A1113D">
      <w:pPr>
        <w:keepNext/>
      </w:pPr>
    </w:p>
    <w:p w14:paraId="0D4A566A" w14:textId="77777777" w:rsidR="00A1113D" w:rsidRDefault="00A1113D" w:rsidP="00A1113D">
      <w:pPr>
        <w:pStyle w:val="PlainText"/>
        <w:keepNext/>
        <w:pBdr>
          <w:top w:val="single" w:sz="4" w:space="1" w:color="auto"/>
          <w:left w:val="single" w:sz="4" w:space="4" w:color="auto"/>
          <w:bottom w:val="single" w:sz="4" w:space="1" w:color="auto"/>
          <w:right w:val="single" w:sz="4" w:space="4" w:color="auto"/>
        </w:pBdr>
      </w:pPr>
      <w:r>
        <w:t xml:space="preserve">    :</w:t>
      </w:r>
    </w:p>
    <w:p w14:paraId="77E1EB6F" w14:textId="77777777" w:rsidR="00A1113D" w:rsidRDefault="00A1113D" w:rsidP="00A1113D">
      <w:pPr>
        <w:pStyle w:val="PlainText"/>
        <w:keepNext/>
        <w:pBdr>
          <w:top w:val="single" w:sz="4" w:space="1" w:color="auto"/>
          <w:left w:val="single" w:sz="4" w:space="4" w:color="auto"/>
          <w:bottom w:val="single" w:sz="4" w:space="1" w:color="auto"/>
          <w:right w:val="single" w:sz="4" w:space="4" w:color="auto"/>
        </w:pBdr>
      </w:pPr>
      <w:r>
        <w:t xml:space="preserve">  &lt;head&gt;</w:t>
      </w:r>
    </w:p>
    <w:p w14:paraId="3111F3BE" w14:textId="77777777" w:rsidR="00A1113D" w:rsidRDefault="00A1113D" w:rsidP="00A1113D">
      <w:pPr>
        <w:pStyle w:val="PlainText"/>
        <w:keepNext/>
        <w:pBdr>
          <w:top w:val="single" w:sz="4" w:space="1" w:color="auto"/>
          <w:left w:val="single" w:sz="4" w:space="4" w:color="auto"/>
          <w:bottom w:val="single" w:sz="4" w:space="1" w:color="auto"/>
          <w:right w:val="single" w:sz="4" w:space="4" w:color="auto"/>
        </w:pBdr>
      </w:pPr>
      <w:r>
        <w:t xml:space="preserve">    :</w:t>
      </w:r>
    </w:p>
    <w:p w14:paraId="18C08197" w14:textId="77777777" w:rsidR="00A1113D" w:rsidRDefault="00A1113D" w:rsidP="00A1113D">
      <w:pPr>
        <w:pStyle w:val="PlainText"/>
        <w:keepNext/>
        <w:pBdr>
          <w:top w:val="single" w:sz="4" w:space="1" w:color="auto"/>
          <w:left w:val="single" w:sz="4" w:space="4" w:color="auto"/>
          <w:bottom w:val="single" w:sz="4" w:space="1" w:color="auto"/>
          <w:right w:val="single" w:sz="4" w:space="4" w:color="auto"/>
        </w:pBdr>
      </w:pPr>
      <w:r>
        <w:t xml:space="preserve">    &lt;script type="text/javascript"&gt;</w:t>
      </w:r>
    </w:p>
    <w:p w14:paraId="2C382EDC" w14:textId="77777777" w:rsidR="00A1113D" w:rsidRDefault="00A1113D" w:rsidP="00A1113D">
      <w:pPr>
        <w:pStyle w:val="PlainText"/>
        <w:keepNext/>
        <w:pBdr>
          <w:top w:val="single" w:sz="4" w:space="1" w:color="auto"/>
          <w:left w:val="single" w:sz="4" w:space="4" w:color="auto"/>
          <w:bottom w:val="single" w:sz="4" w:space="1" w:color="auto"/>
          <w:right w:val="single" w:sz="4" w:space="4" w:color="auto"/>
        </w:pBdr>
      </w:pPr>
      <w:r>
        <w:t>$(document).ready(function() {</w:t>
      </w:r>
    </w:p>
    <w:p w14:paraId="026A7FD3"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p>
    <w:p w14:paraId="4AB66338"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r>
        <w:t xml:space="preserve">  $('#</w:t>
      </w:r>
      <w:r w:rsidRPr="00357AE0">
        <w:rPr>
          <w:b/>
        </w:rPr>
        <w:t>submit'</w:t>
      </w:r>
      <w:r>
        <w:t>).click(function() {</w:t>
      </w:r>
    </w:p>
    <w:p w14:paraId="52094392" w14:textId="7CFF0AEA" w:rsidR="00A1113D" w:rsidRDefault="00A1113D" w:rsidP="00A1113D">
      <w:pPr>
        <w:pStyle w:val="PlainText"/>
        <w:pBdr>
          <w:top w:val="single" w:sz="4" w:space="1" w:color="auto"/>
          <w:left w:val="single" w:sz="4" w:space="4" w:color="auto"/>
          <w:bottom w:val="single" w:sz="4" w:space="1" w:color="auto"/>
          <w:right w:val="single" w:sz="4" w:space="4" w:color="auto"/>
        </w:pBdr>
      </w:pPr>
      <w:r>
        <w:t xml:space="preserve">    client.submitMultiple($('</w:t>
      </w:r>
      <w:r w:rsidRPr="0077327A">
        <w:rPr>
          <w:b/>
        </w:rPr>
        <w:t>#</w:t>
      </w:r>
      <w:r>
        <w:rPr>
          <w:b/>
        </w:rPr>
        <w:t>multiple</w:t>
      </w:r>
      <w:r w:rsidRPr="0077327A">
        <w:rPr>
          <w:b/>
        </w:rPr>
        <w:t>Form</w:t>
      </w:r>
      <w:r>
        <w:t>'), 'ToJpeg', '1.0.0');</w:t>
      </w:r>
    </w:p>
    <w:p w14:paraId="48721BEB"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r>
        <w:t xml:space="preserve">  });</w:t>
      </w:r>
    </w:p>
    <w:p w14:paraId="5CA5E514"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p>
    <w:p w14:paraId="635220E2"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r>
        <w:t>});</w:t>
      </w:r>
    </w:p>
    <w:p w14:paraId="60C4582A"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r>
        <w:t xml:space="preserve">    &lt;/script&gt;</w:t>
      </w:r>
    </w:p>
    <w:p w14:paraId="677729D5"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r>
        <w:t xml:space="preserve">  &lt;/head&gt;</w:t>
      </w:r>
    </w:p>
    <w:p w14:paraId="618CC3C4"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r>
        <w:t xml:space="preserve">  &lt;body&gt;</w:t>
      </w:r>
    </w:p>
    <w:p w14:paraId="703F2BEA"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r>
        <w:t>&lt;form id="multipleForm" method="post" enctype="</w:t>
      </w:r>
      <w:r w:rsidRPr="007B7C5A">
        <w:rPr>
          <w:b/>
        </w:rPr>
        <w:t>mulipart/form-data</w:t>
      </w:r>
      <w:r>
        <w:t>"&gt;</w:t>
      </w:r>
    </w:p>
    <w:p w14:paraId="4284978F" w14:textId="68371CCF" w:rsidR="00A1113D" w:rsidRDefault="00A1113D" w:rsidP="00A1113D">
      <w:pPr>
        <w:pStyle w:val="PlainText"/>
        <w:pBdr>
          <w:top w:val="single" w:sz="4" w:space="1" w:color="auto"/>
          <w:left w:val="single" w:sz="4" w:space="4" w:color="auto"/>
          <w:bottom w:val="single" w:sz="4" w:space="1" w:color="auto"/>
          <w:right w:val="single" w:sz="4" w:space="4" w:color="auto"/>
        </w:pBdr>
      </w:pPr>
      <w:r>
        <w:t xml:space="preserve">  &lt;input type="hidden" name="</w:t>
      </w:r>
      <w:r w:rsidRPr="00A1113D">
        <w:rPr>
          <w:b/>
        </w:rPr>
        <w:t>inputDataContentType</w:t>
      </w:r>
      <w:r>
        <w:t>" value="</w:t>
      </w:r>
      <w:r>
        <w:rPr>
          <w:b/>
        </w:rPr>
        <w:t>image/gif</w:t>
      </w:r>
      <w:r>
        <w:t>" /&gt;</w:t>
      </w:r>
    </w:p>
    <w:p w14:paraId="73B723FC" w14:textId="2700BDF2" w:rsidR="00A1113D" w:rsidRDefault="00A1113D" w:rsidP="00A1113D">
      <w:pPr>
        <w:pStyle w:val="PlainText"/>
        <w:pBdr>
          <w:top w:val="single" w:sz="4" w:space="1" w:color="auto"/>
          <w:left w:val="single" w:sz="4" w:space="4" w:color="auto"/>
          <w:bottom w:val="single" w:sz="4" w:space="1" w:color="auto"/>
          <w:right w:val="single" w:sz="4" w:space="4" w:color="auto"/>
        </w:pBdr>
      </w:pPr>
      <w:r>
        <w:t xml:space="preserve">  &lt;b&gt;Select GIF file 1&lt;/b&gt;</w:t>
      </w:r>
    </w:p>
    <w:p w14:paraId="53EC6EFC"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r>
        <w:t xml:space="preserve">  &lt;input type="file" name="</w:t>
      </w:r>
      <w:r>
        <w:rPr>
          <w:b/>
        </w:rPr>
        <w:t>inputData</w:t>
      </w:r>
      <w:r>
        <w:t>" /&gt;</w:t>
      </w:r>
    </w:p>
    <w:p w14:paraId="43C6D269" w14:textId="2E3AF371" w:rsidR="00A1113D" w:rsidRDefault="00A1113D" w:rsidP="00A1113D">
      <w:pPr>
        <w:pStyle w:val="PlainText"/>
        <w:pBdr>
          <w:top w:val="single" w:sz="4" w:space="1" w:color="auto"/>
          <w:left w:val="single" w:sz="4" w:space="4" w:color="auto"/>
          <w:bottom w:val="single" w:sz="4" w:space="1" w:color="auto"/>
          <w:right w:val="single" w:sz="4" w:space="4" w:color="auto"/>
        </w:pBdr>
      </w:pPr>
      <w:r>
        <w:t xml:space="preserve">  &lt;b&gt;Select GIF file 2&lt;/b&gt;</w:t>
      </w:r>
    </w:p>
    <w:p w14:paraId="0E793F2F"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r>
        <w:t xml:space="preserve">  &lt;input type="file" name="</w:t>
      </w:r>
      <w:r>
        <w:rPr>
          <w:b/>
        </w:rPr>
        <w:t>inputData</w:t>
      </w:r>
      <w:r>
        <w:t>" /&gt;</w:t>
      </w:r>
    </w:p>
    <w:p w14:paraId="306A9DE1"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p>
    <w:p w14:paraId="05377C89"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r>
        <w:t xml:space="preserve">  &lt;input type="button" id="</w:t>
      </w:r>
      <w:r w:rsidRPr="00EE0A73">
        <w:rPr>
          <w:b/>
        </w:rPr>
        <w:t>submit</w:t>
      </w:r>
      <w:r>
        <w:t>" value="Submit" /&gt;</w:t>
      </w:r>
    </w:p>
    <w:p w14:paraId="3CB1454C" w14:textId="77777777" w:rsidR="00A1113D" w:rsidRDefault="00A1113D" w:rsidP="00A1113D">
      <w:pPr>
        <w:pStyle w:val="PlainText"/>
        <w:pBdr>
          <w:top w:val="single" w:sz="4" w:space="1" w:color="auto"/>
          <w:left w:val="single" w:sz="4" w:space="4" w:color="auto"/>
          <w:bottom w:val="single" w:sz="4" w:space="1" w:color="auto"/>
          <w:right w:val="single" w:sz="4" w:space="4" w:color="auto"/>
        </w:pBdr>
      </w:pPr>
      <w:r>
        <w:t>&lt;/form&gt;</w:t>
      </w:r>
    </w:p>
    <w:p w14:paraId="77400E95" w14:textId="77777777" w:rsidR="00A1113D" w:rsidRPr="00864577" w:rsidRDefault="00A1113D" w:rsidP="002B4E33"/>
    <w:p w14:paraId="11DE3609" w14:textId="63A75B76" w:rsidR="00DD482E" w:rsidRDefault="00DD482E" w:rsidP="002B4E33">
      <w:pPr>
        <w:pStyle w:val="Heading5"/>
      </w:pPr>
      <w:r>
        <w:t>Java</w:t>
      </w:r>
    </w:p>
    <w:p w14:paraId="7B71F778" w14:textId="77777777" w:rsidR="00A1113D" w:rsidRDefault="00A1113D" w:rsidP="00A1113D">
      <w:r>
        <w:t>The Java client provides convenience methods for submitting jobs that have structured or opaque input data. All of the methods return the Batch Job ID URL that can be used to download the results.</w:t>
      </w:r>
    </w:p>
    <w:p w14:paraId="62E161CE" w14:textId="77777777" w:rsidR="00A1113D" w:rsidRPr="00A1113D" w:rsidRDefault="00A1113D" w:rsidP="00A1113D"/>
    <w:p w14:paraId="26C47033" w14:textId="77777777" w:rsidR="00DD482E" w:rsidRDefault="00DD482E" w:rsidP="002B4E33">
      <w:pPr>
        <w:pStyle w:val="Heading6"/>
      </w:pPr>
      <w:r>
        <w:t>Create a Job with Multiple Structured Requests</w:t>
      </w:r>
    </w:p>
    <w:p w14:paraId="591128BF" w14:textId="77777777" w:rsidR="00DD482E" w:rsidRDefault="00DD482E" w:rsidP="002B4E33">
      <w:r>
        <w:t xml:space="preserve">The client provides the </w:t>
      </w:r>
      <w:r w:rsidRPr="00C97E0A">
        <w:rPr>
          <w:rFonts w:ascii="Courier" w:hAnsi="Courier"/>
          <w:szCs w:val="21"/>
        </w:rPr>
        <w:t>createJobWithStructured</w:t>
      </w:r>
      <w:r>
        <w:rPr>
          <w:rFonts w:ascii="Courier" w:hAnsi="Courier"/>
          <w:szCs w:val="21"/>
        </w:rPr>
        <w:t>Multiple</w:t>
      </w:r>
      <w:r w:rsidRPr="00C97E0A">
        <w:rPr>
          <w:rFonts w:ascii="Courier" w:hAnsi="Courier"/>
          <w:szCs w:val="21"/>
        </w:rPr>
        <w:t>Request</w:t>
      </w:r>
      <w:r>
        <w:rPr>
          <w:rFonts w:ascii="Courier" w:hAnsi="Courier"/>
          <w:szCs w:val="21"/>
        </w:rPr>
        <w:t>s</w:t>
      </w:r>
      <w:r>
        <w:t xml:space="preserve"> method to create a job with a multiple requests to a business application that supports structured input data.</w:t>
      </w:r>
    </w:p>
    <w:p w14:paraId="02550786" w14:textId="77777777" w:rsidR="00DD482E" w:rsidRDefault="00DD482E" w:rsidP="002B4E33"/>
    <w:p w14:paraId="130E54E2" w14:textId="77777777" w:rsidR="00DD482E" w:rsidRDefault="00DD482E" w:rsidP="002B4E33">
      <w:r>
        <w:t xml:space="preserve">The method accepts the business application name, version, job parameter map, list of request parameter maps and result content type as arguments. If the job was created correctly it returns the job ID URL that can be used to check the status of the job and download the results. The job parameter map contains the global job name-value pair parameters that are applicable to all requests. Each request parameter map contains the name-value parameters for each request. </w:t>
      </w:r>
    </w:p>
    <w:p w14:paraId="27DB143C" w14:textId="77777777" w:rsidR="00DD482E" w:rsidRDefault="00DD482E" w:rsidP="002B4E33"/>
    <w:p w14:paraId="1AA3F9C5" w14:textId="77777777" w:rsidR="00DD482E" w:rsidRDefault="00DD482E" w:rsidP="002B4E33">
      <w:r>
        <w:t>The result content type for structured result data can be any of the supported values. However application/json is recommended if the results are going to be converted to a Java Map using the CPF Client.</w:t>
      </w:r>
    </w:p>
    <w:p w14:paraId="1FB1C858" w14:textId="77777777" w:rsidR="00DD482E" w:rsidRDefault="00DD482E" w:rsidP="002B4E33"/>
    <w:p w14:paraId="025FA047" w14:textId="77777777" w:rsidR="00DD482E" w:rsidRPr="00D96854"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businessApplicationName = "</w:t>
      </w:r>
      <w:r w:rsidRPr="00C97E0A">
        <w:rPr>
          <w:rFonts w:ascii="Courier" w:hAnsi="Courier"/>
          <w:b/>
          <w:szCs w:val="21"/>
        </w:rPr>
        <w:t>MapTileByTileId</w:t>
      </w:r>
      <w:r w:rsidRPr="00D96854">
        <w:rPr>
          <w:rFonts w:ascii="Courier" w:hAnsi="Courier"/>
          <w:szCs w:val="21"/>
        </w:rPr>
        <w:t>";</w:t>
      </w:r>
    </w:p>
    <w:p w14:paraId="29948223"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w:t>
      </w:r>
      <w:r>
        <w:rPr>
          <w:rFonts w:ascii="Courier" w:hAnsi="Courier"/>
          <w:szCs w:val="21"/>
        </w:rPr>
        <w:t>Version</w:t>
      </w:r>
      <w:r w:rsidRPr="00D96854">
        <w:rPr>
          <w:rFonts w:ascii="Courier" w:hAnsi="Courier"/>
          <w:szCs w:val="21"/>
        </w:rPr>
        <w:t xml:space="preserve"> = "</w:t>
      </w:r>
      <w:r w:rsidRPr="00C97E0A">
        <w:rPr>
          <w:rFonts w:ascii="Courier" w:hAnsi="Courier"/>
          <w:b/>
          <w:szCs w:val="21"/>
        </w:rPr>
        <w:t>1.0.0</w:t>
      </w:r>
      <w:r w:rsidRPr="00D96854">
        <w:rPr>
          <w:rFonts w:ascii="Courier" w:hAnsi="Courier"/>
          <w:szCs w:val="21"/>
        </w:rPr>
        <w:t>";</w:t>
      </w:r>
    </w:p>
    <w:p w14:paraId="415130FD"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62D13432" w14:textId="77777777" w:rsidR="00DD482E" w:rsidRPr="00C97E0A"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 xml:space="preserve">Map&lt;String, Object&gt; </w:t>
      </w:r>
      <w:r>
        <w:rPr>
          <w:rFonts w:ascii="Courier" w:hAnsi="Courier"/>
          <w:szCs w:val="21"/>
        </w:rPr>
        <w:t>jobParameters</w:t>
      </w:r>
      <w:r w:rsidRPr="00C97E0A">
        <w:rPr>
          <w:rFonts w:ascii="Courier" w:hAnsi="Courier"/>
          <w:szCs w:val="21"/>
        </w:rPr>
        <w:t xml:space="preserve"> = new HashMap&lt;String, Object&gt;();</w:t>
      </w:r>
    </w:p>
    <w:p w14:paraId="0ECC5DA6" w14:textId="77777777" w:rsidR="00DD482E" w:rsidRPr="00C97E0A"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jobParameters</w:t>
      </w:r>
      <w:r w:rsidRPr="00C97E0A">
        <w:rPr>
          <w:rFonts w:ascii="Courier" w:hAnsi="Courier"/>
          <w:szCs w:val="21"/>
        </w:rPr>
        <w:t>.put("</w:t>
      </w:r>
      <w:r w:rsidRPr="00C97E0A">
        <w:rPr>
          <w:rFonts w:ascii="Courier" w:hAnsi="Courier"/>
          <w:b/>
          <w:szCs w:val="21"/>
        </w:rPr>
        <w:t>mapGridName</w:t>
      </w:r>
      <w:r w:rsidRPr="00C97E0A">
        <w:rPr>
          <w:rFonts w:ascii="Courier" w:hAnsi="Courier"/>
          <w:szCs w:val="21"/>
        </w:rPr>
        <w:t>", "</w:t>
      </w:r>
      <w:r w:rsidRPr="00C97E0A">
        <w:rPr>
          <w:rFonts w:ascii="Courier" w:hAnsi="Courier"/>
          <w:b/>
          <w:szCs w:val="21"/>
        </w:rPr>
        <w:t>BCGS 1:20 000</w:t>
      </w:r>
      <w:r w:rsidRPr="00C97E0A">
        <w:rPr>
          <w:rFonts w:ascii="Courier" w:hAnsi="Courier"/>
          <w:szCs w:val="21"/>
        </w:rPr>
        <w:t>");</w:t>
      </w:r>
    </w:p>
    <w:p w14:paraId="513169F8"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6FBB1F90" w14:textId="77777777" w:rsidR="00DD482E" w:rsidRPr="00C97E0A"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Map&lt;String, Object&gt; request</w:t>
      </w:r>
      <w:r>
        <w:rPr>
          <w:rFonts w:ascii="Courier" w:hAnsi="Courier"/>
          <w:szCs w:val="21"/>
        </w:rPr>
        <w:t>1</w:t>
      </w:r>
      <w:r w:rsidRPr="00C97E0A">
        <w:rPr>
          <w:rFonts w:ascii="Courier" w:hAnsi="Courier"/>
          <w:szCs w:val="21"/>
        </w:rPr>
        <w:t xml:space="preserve"> = new HashMap&lt;String, Object&gt;();</w:t>
      </w:r>
    </w:p>
    <w:p w14:paraId="78B6DAA9"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request</w:t>
      </w:r>
      <w:r>
        <w:rPr>
          <w:rFonts w:ascii="Courier" w:hAnsi="Courier"/>
          <w:szCs w:val="21"/>
        </w:rPr>
        <w:t>1</w:t>
      </w:r>
      <w:r w:rsidRPr="00C97E0A">
        <w:rPr>
          <w:rFonts w:ascii="Courier" w:hAnsi="Courier"/>
          <w:szCs w:val="21"/>
        </w:rPr>
        <w:t>.put("</w:t>
      </w:r>
      <w:r w:rsidRPr="00C97E0A">
        <w:rPr>
          <w:rFonts w:ascii="Courier" w:hAnsi="Courier"/>
          <w:b/>
          <w:szCs w:val="21"/>
        </w:rPr>
        <w:t>mapTileId</w:t>
      </w:r>
      <w:r w:rsidRPr="00C97E0A">
        <w:rPr>
          <w:rFonts w:ascii="Courier" w:hAnsi="Courier"/>
          <w:szCs w:val="21"/>
        </w:rPr>
        <w:t>", "</w:t>
      </w:r>
      <w:r w:rsidRPr="00C97E0A">
        <w:rPr>
          <w:rFonts w:ascii="Courier" w:hAnsi="Courier"/>
          <w:b/>
          <w:szCs w:val="21"/>
        </w:rPr>
        <w:t>92j016</w:t>
      </w:r>
      <w:r w:rsidRPr="00C97E0A">
        <w:rPr>
          <w:rFonts w:ascii="Courier" w:hAnsi="Courier"/>
          <w:szCs w:val="21"/>
        </w:rPr>
        <w:t>");</w:t>
      </w:r>
    </w:p>
    <w:p w14:paraId="19EF6F45"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118C76DF" w14:textId="77777777" w:rsidR="00DD482E" w:rsidRPr="00C97E0A"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Map&lt;String, Object&gt; request</w:t>
      </w:r>
      <w:r>
        <w:rPr>
          <w:rFonts w:ascii="Courier" w:hAnsi="Courier"/>
          <w:szCs w:val="21"/>
        </w:rPr>
        <w:t>2</w:t>
      </w:r>
      <w:r w:rsidRPr="00C97E0A">
        <w:rPr>
          <w:rFonts w:ascii="Courier" w:hAnsi="Courier"/>
          <w:szCs w:val="21"/>
        </w:rPr>
        <w:t xml:space="preserve"> = new HashMap&lt;String, Object&gt;();</w:t>
      </w:r>
    </w:p>
    <w:p w14:paraId="54B90374"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request</w:t>
      </w:r>
      <w:r>
        <w:rPr>
          <w:rFonts w:ascii="Courier" w:hAnsi="Courier"/>
          <w:szCs w:val="21"/>
        </w:rPr>
        <w:t>2</w:t>
      </w:r>
      <w:r w:rsidRPr="00C97E0A">
        <w:rPr>
          <w:rFonts w:ascii="Courier" w:hAnsi="Courier"/>
          <w:szCs w:val="21"/>
        </w:rPr>
        <w:t>.put("</w:t>
      </w:r>
      <w:r w:rsidRPr="00C97E0A">
        <w:rPr>
          <w:rFonts w:ascii="Courier" w:hAnsi="Courier"/>
          <w:b/>
          <w:szCs w:val="21"/>
        </w:rPr>
        <w:t>mapTileId</w:t>
      </w:r>
      <w:r w:rsidRPr="00C97E0A">
        <w:rPr>
          <w:rFonts w:ascii="Courier" w:hAnsi="Courier"/>
          <w:szCs w:val="21"/>
        </w:rPr>
        <w:t>", "</w:t>
      </w:r>
      <w:r w:rsidRPr="00C97E0A">
        <w:rPr>
          <w:rFonts w:ascii="Courier" w:hAnsi="Courier"/>
          <w:b/>
          <w:szCs w:val="21"/>
        </w:rPr>
        <w:t>92j01</w:t>
      </w:r>
      <w:r>
        <w:rPr>
          <w:rFonts w:ascii="Courier" w:hAnsi="Courier"/>
          <w:b/>
          <w:szCs w:val="21"/>
        </w:rPr>
        <w:t>7</w:t>
      </w:r>
      <w:r w:rsidRPr="00C97E0A">
        <w:rPr>
          <w:rFonts w:ascii="Courier" w:hAnsi="Courier"/>
          <w:szCs w:val="21"/>
        </w:rPr>
        <w:t>");</w:t>
      </w:r>
    </w:p>
    <w:p w14:paraId="58C66D0E"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4F528BD9"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List&lt;Map&lt;String,Object&gt;&gt; requests = Arrays.asList(</w:t>
      </w:r>
    </w:p>
    <w:p w14:paraId="2CCBF4E6"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request1,</w:t>
      </w:r>
    </w:p>
    <w:p w14:paraId="277EF911"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request2</w:t>
      </w:r>
    </w:p>
    <w:p w14:paraId="4D25CF07"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w:t>
      </w:r>
    </w:p>
    <w:p w14:paraId="3E840ED1"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6B394882"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resultContentType = "</w:t>
      </w:r>
      <w:r w:rsidRPr="00C97E0A">
        <w:rPr>
          <w:rFonts w:ascii="Courier" w:hAnsi="Courier"/>
          <w:b/>
          <w:szCs w:val="21"/>
        </w:rPr>
        <w:t>application/json</w:t>
      </w:r>
      <w:r>
        <w:rPr>
          <w:rFonts w:ascii="Courier" w:hAnsi="Courier"/>
          <w:szCs w:val="21"/>
        </w:rPr>
        <w:t>";</w:t>
      </w:r>
    </w:p>
    <w:p w14:paraId="0F9F823D" w14:textId="77777777" w:rsidR="00DD482E" w:rsidRPr="00C97E0A"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75541DEC"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String jobIdUrl = client.createJobWithStructuredSingleRequest(</w:t>
      </w:r>
    </w:p>
    <w:p w14:paraId="370CD6AE"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businessApplicationName</w:t>
      </w:r>
      <w:r>
        <w:rPr>
          <w:rFonts w:ascii="Courier" w:hAnsi="Courier"/>
          <w:szCs w:val="21"/>
        </w:rPr>
        <w:t>,</w:t>
      </w:r>
    </w:p>
    <w:p w14:paraId="02949314"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w:t>
      </w:r>
      <w:r>
        <w:rPr>
          <w:rFonts w:ascii="Courier" w:hAnsi="Courier"/>
          <w:szCs w:val="21"/>
        </w:rPr>
        <w:t>Version</w:t>
      </w:r>
      <w:r w:rsidRPr="00C97E0A">
        <w:rPr>
          <w:rFonts w:ascii="Courier" w:hAnsi="Courier"/>
          <w:szCs w:val="21"/>
        </w:rPr>
        <w:t>,</w:t>
      </w:r>
    </w:p>
    <w:p w14:paraId="18DB0CC8"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jobParameters,</w:t>
      </w:r>
    </w:p>
    <w:p w14:paraId="26861613"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w:t>
      </w:r>
      <w:r>
        <w:rPr>
          <w:rFonts w:ascii="Courier" w:hAnsi="Courier"/>
          <w:szCs w:val="21"/>
        </w:rPr>
        <w:t>requests</w:t>
      </w:r>
      <w:r w:rsidRPr="00C97E0A">
        <w:rPr>
          <w:rFonts w:ascii="Courier" w:hAnsi="Courier"/>
          <w:szCs w:val="21"/>
        </w:rPr>
        <w:t>,</w:t>
      </w:r>
    </w:p>
    <w:p w14:paraId="010990FA" w14:textId="77777777" w:rsidR="00DD482E" w:rsidRDefault="00DD482E" w:rsidP="002B4E33">
      <w:pPr>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w:t>
      </w:r>
      <w:r>
        <w:rPr>
          <w:rFonts w:ascii="Courier" w:hAnsi="Courier"/>
          <w:szCs w:val="21"/>
        </w:rPr>
        <w:t>resultContentType</w:t>
      </w:r>
    </w:p>
    <w:p w14:paraId="670B7187" w14:textId="77777777" w:rsidR="00DD482E" w:rsidRPr="00C97E0A" w:rsidRDefault="00DD482E" w:rsidP="002B4E33">
      <w:pPr>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w:t>
      </w:r>
    </w:p>
    <w:p w14:paraId="3D0F366A" w14:textId="77777777" w:rsidR="00DD482E" w:rsidRDefault="00DD482E" w:rsidP="002B4E33"/>
    <w:p w14:paraId="0BA754CE" w14:textId="77777777" w:rsidR="00DD482E" w:rsidRDefault="00DD482E" w:rsidP="002B4E33">
      <w:pPr>
        <w:pStyle w:val="Heading6"/>
      </w:pPr>
      <w:r>
        <w:t>Create a Job with Multiple Structured Requests from a Resource</w:t>
      </w:r>
    </w:p>
    <w:p w14:paraId="2D6D2393" w14:textId="77777777" w:rsidR="00DD482E" w:rsidRDefault="00DD482E" w:rsidP="002B4E33">
      <w:r>
        <w:t xml:space="preserve">The client provides the </w:t>
      </w:r>
      <w:r w:rsidRPr="00C97E0A">
        <w:rPr>
          <w:rFonts w:ascii="Courier" w:hAnsi="Courier"/>
          <w:szCs w:val="21"/>
        </w:rPr>
        <w:t>createJobWithStructured</w:t>
      </w:r>
      <w:r>
        <w:rPr>
          <w:rFonts w:ascii="Courier" w:hAnsi="Courier"/>
          <w:szCs w:val="21"/>
        </w:rPr>
        <w:t>ResourceMultiple</w:t>
      </w:r>
      <w:r w:rsidRPr="00C97E0A">
        <w:rPr>
          <w:rFonts w:ascii="Courier" w:hAnsi="Courier"/>
          <w:szCs w:val="21"/>
        </w:rPr>
        <w:t>Request</w:t>
      </w:r>
      <w:r>
        <w:rPr>
          <w:rFonts w:ascii="Courier" w:hAnsi="Courier"/>
          <w:szCs w:val="21"/>
        </w:rPr>
        <w:t>s</w:t>
      </w:r>
      <w:r>
        <w:t xml:space="preserve"> method to create a job with a multiple requests to a business application that supports structured input data. The data must be in an existing structured data file (or other resource).</w:t>
      </w:r>
    </w:p>
    <w:p w14:paraId="4EFA95D8" w14:textId="77777777" w:rsidR="00DD482E" w:rsidRDefault="00DD482E" w:rsidP="002B4E33"/>
    <w:p w14:paraId="7E535855" w14:textId="77777777" w:rsidR="00DD482E" w:rsidRDefault="00DD482E" w:rsidP="002B4E33">
      <w:r>
        <w:t xml:space="preserve">The method accepts the business application name, version, job parameter map, number of requests in the input data, input data resource, input data content type, and result content type as arguments. If the job was created correctly it returns the job ID URL that can be used to check the status of the job and download the results. </w:t>
      </w:r>
    </w:p>
    <w:p w14:paraId="5E709F0D" w14:textId="77777777" w:rsidR="00DD482E" w:rsidRDefault="00DD482E" w:rsidP="002B4E33"/>
    <w:p w14:paraId="21929E66" w14:textId="77777777" w:rsidR="00DD482E" w:rsidRDefault="00DD482E" w:rsidP="002B4E33">
      <w:r>
        <w:t>The result content type for structured result data can be any of the supported values. However application/json is recommended if the results are going to be converted to a Java Map using the CPF Client.</w:t>
      </w:r>
    </w:p>
    <w:p w14:paraId="10D37F62" w14:textId="77777777" w:rsidR="00DD482E" w:rsidRDefault="00DD482E" w:rsidP="002B4E33"/>
    <w:p w14:paraId="1CCA7B4A" w14:textId="77777777" w:rsidR="00DD482E" w:rsidRPr="00D96854"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businessApplicationName = "</w:t>
      </w:r>
      <w:r w:rsidRPr="00C97E0A">
        <w:rPr>
          <w:rFonts w:ascii="Courier" w:hAnsi="Courier"/>
          <w:b/>
          <w:szCs w:val="21"/>
        </w:rPr>
        <w:t>MapTileByTileId</w:t>
      </w:r>
      <w:r w:rsidRPr="00D96854">
        <w:rPr>
          <w:rFonts w:ascii="Courier" w:hAnsi="Courier"/>
          <w:szCs w:val="21"/>
        </w:rPr>
        <w:t>";</w:t>
      </w:r>
    </w:p>
    <w:p w14:paraId="1EE89190"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w:t>
      </w:r>
      <w:r>
        <w:rPr>
          <w:rFonts w:ascii="Courier" w:hAnsi="Courier"/>
          <w:szCs w:val="21"/>
        </w:rPr>
        <w:t>Version</w:t>
      </w:r>
      <w:r w:rsidRPr="00D96854">
        <w:rPr>
          <w:rFonts w:ascii="Courier" w:hAnsi="Courier"/>
          <w:szCs w:val="21"/>
        </w:rPr>
        <w:t xml:space="preserve"> = "</w:t>
      </w:r>
      <w:r w:rsidRPr="00C97E0A">
        <w:rPr>
          <w:rFonts w:ascii="Courier" w:hAnsi="Courier"/>
          <w:b/>
          <w:szCs w:val="21"/>
        </w:rPr>
        <w:t>1.0.0</w:t>
      </w:r>
      <w:r w:rsidRPr="00D96854">
        <w:rPr>
          <w:rFonts w:ascii="Courier" w:hAnsi="Courier"/>
          <w:szCs w:val="21"/>
        </w:rPr>
        <w:t>";</w:t>
      </w:r>
    </w:p>
    <w:p w14:paraId="5B250652"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36705CCB" w14:textId="77777777" w:rsidR="00DD482E" w:rsidRPr="00C97E0A"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 xml:space="preserve">Map&lt;String, Object&gt; </w:t>
      </w:r>
      <w:r>
        <w:rPr>
          <w:rFonts w:ascii="Courier" w:hAnsi="Courier"/>
          <w:szCs w:val="21"/>
        </w:rPr>
        <w:t>jobParameters</w:t>
      </w:r>
      <w:r w:rsidRPr="00C97E0A">
        <w:rPr>
          <w:rFonts w:ascii="Courier" w:hAnsi="Courier"/>
          <w:szCs w:val="21"/>
        </w:rPr>
        <w:t xml:space="preserve"> = new HashMap&lt;String, Object&gt;();</w:t>
      </w:r>
    </w:p>
    <w:p w14:paraId="0FA4ABE5" w14:textId="77777777" w:rsidR="00DD482E" w:rsidRPr="00C97E0A"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jobParameters</w:t>
      </w:r>
      <w:r w:rsidRPr="00C97E0A">
        <w:rPr>
          <w:rFonts w:ascii="Courier" w:hAnsi="Courier"/>
          <w:szCs w:val="21"/>
        </w:rPr>
        <w:t>.put("</w:t>
      </w:r>
      <w:r w:rsidRPr="00C97E0A">
        <w:rPr>
          <w:rFonts w:ascii="Courier" w:hAnsi="Courier"/>
          <w:b/>
          <w:szCs w:val="21"/>
        </w:rPr>
        <w:t>mapGridName</w:t>
      </w:r>
      <w:r w:rsidRPr="00C97E0A">
        <w:rPr>
          <w:rFonts w:ascii="Courier" w:hAnsi="Courier"/>
          <w:szCs w:val="21"/>
        </w:rPr>
        <w:t>", "</w:t>
      </w:r>
      <w:r w:rsidRPr="00C97E0A">
        <w:rPr>
          <w:rFonts w:ascii="Courier" w:hAnsi="Courier"/>
          <w:b/>
          <w:szCs w:val="21"/>
        </w:rPr>
        <w:t>BCGS 1:20 000</w:t>
      </w:r>
      <w:r w:rsidRPr="00C97E0A">
        <w:rPr>
          <w:rFonts w:ascii="Courier" w:hAnsi="Courier"/>
          <w:szCs w:val="21"/>
        </w:rPr>
        <w:t>");</w:t>
      </w:r>
    </w:p>
    <w:p w14:paraId="3B6322FE"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654249F4"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int numRequests = </w:t>
      </w:r>
      <w:r w:rsidRPr="00E51316">
        <w:rPr>
          <w:rFonts w:ascii="Courier" w:hAnsi="Courier"/>
          <w:b/>
          <w:szCs w:val="21"/>
        </w:rPr>
        <w:t>1</w:t>
      </w:r>
      <w:r>
        <w:rPr>
          <w:rFonts w:ascii="Courier" w:hAnsi="Courier"/>
          <w:szCs w:val="21"/>
        </w:rPr>
        <w:t>;</w:t>
      </w:r>
    </w:p>
    <w:p w14:paraId="3B1C141F"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Resource inputData = new FileSystemResource</w:t>
      </w:r>
      <w:r w:rsidRPr="00E51316">
        <w:rPr>
          <w:rFonts w:ascii="Courier" w:hAnsi="Courier"/>
          <w:b/>
          <w:szCs w:val="21"/>
        </w:rPr>
        <w:t>("/tmp/test.csv</w:t>
      </w:r>
      <w:r>
        <w:rPr>
          <w:rFonts w:ascii="Courier" w:hAnsi="Courier"/>
          <w:szCs w:val="21"/>
        </w:rPr>
        <w:t>");</w:t>
      </w:r>
    </w:p>
    <w:p w14:paraId="3F3CB41E"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inputDataContentType = "</w:t>
      </w:r>
      <w:r>
        <w:rPr>
          <w:rFonts w:ascii="Courier" w:hAnsi="Courier"/>
          <w:b/>
          <w:szCs w:val="21"/>
        </w:rPr>
        <w:t>text</w:t>
      </w:r>
      <w:r w:rsidRPr="00C97E0A">
        <w:rPr>
          <w:rFonts w:ascii="Courier" w:hAnsi="Courier"/>
          <w:b/>
          <w:szCs w:val="21"/>
        </w:rPr>
        <w:t>/</w:t>
      </w:r>
      <w:r>
        <w:rPr>
          <w:rFonts w:ascii="Courier" w:hAnsi="Courier"/>
          <w:b/>
          <w:szCs w:val="21"/>
        </w:rPr>
        <w:t>csv</w:t>
      </w:r>
      <w:r>
        <w:rPr>
          <w:rFonts w:ascii="Courier" w:hAnsi="Courier"/>
          <w:szCs w:val="21"/>
        </w:rPr>
        <w:t>";</w:t>
      </w:r>
    </w:p>
    <w:p w14:paraId="16D6A7FC"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43F73428"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resultContentType = "</w:t>
      </w:r>
      <w:r w:rsidRPr="00C97E0A">
        <w:rPr>
          <w:rFonts w:ascii="Courier" w:hAnsi="Courier"/>
          <w:b/>
          <w:szCs w:val="21"/>
        </w:rPr>
        <w:t>application/json</w:t>
      </w:r>
      <w:r>
        <w:rPr>
          <w:rFonts w:ascii="Courier" w:hAnsi="Courier"/>
          <w:szCs w:val="21"/>
        </w:rPr>
        <w:t>";</w:t>
      </w:r>
    </w:p>
    <w:p w14:paraId="7D98B28D" w14:textId="77777777" w:rsidR="00DD482E" w:rsidRPr="00C97E0A"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6606CB20"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String jobIdUrl = client.createJobWithStructuredSingleRequest(</w:t>
      </w:r>
    </w:p>
    <w:p w14:paraId="2DAB66DD"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businessApplicationName</w:t>
      </w:r>
      <w:r>
        <w:rPr>
          <w:rFonts w:ascii="Courier" w:hAnsi="Courier"/>
          <w:szCs w:val="21"/>
        </w:rPr>
        <w:t>,</w:t>
      </w:r>
    </w:p>
    <w:p w14:paraId="2395F6C4"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w:t>
      </w:r>
      <w:r>
        <w:rPr>
          <w:rFonts w:ascii="Courier" w:hAnsi="Courier"/>
          <w:szCs w:val="21"/>
        </w:rPr>
        <w:t>Version</w:t>
      </w:r>
      <w:r w:rsidRPr="00C97E0A">
        <w:rPr>
          <w:rFonts w:ascii="Courier" w:hAnsi="Courier"/>
          <w:szCs w:val="21"/>
        </w:rPr>
        <w:t>,</w:t>
      </w:r>
    </w:p>
    <w:p w14:paraId="4B2885CF"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jobParameters,</w:t>
      </w:r>
    </w:p>
    <w:p w14:paraId="6CA23069"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numRequests,</w:t>
      </w:r>
    </w:p>
    <w:p w14:paraId="252820A9"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w:t>
      </w:r>
      <w:r>
        <w:rPr>
          <w:rFonts w:ascii="Courier" w:hAnsi="Courier"/>
          <w:szCs w:val="21"/>
        </w:rPr>
        <w:t>inputData</w:t>
      </w:r>
      <w:r w:rsidRPr="00C97E0A">
        <w:rPr>
          <w:rFonts w:ascii="Courier" w:hAnsi="Courier"/>
          <w:szCs w:val="21"/>
        </w:rPr>
        <w:t>,</w:t>
      </w:r>
    </w:p>
    <w:p w14:paraId="0F79B842"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inputDataContentType,</w:t>
      </w:r>
    </w:p>
    <w:p w14:paraId="4B9E6CAE" w14:textId="77777777" w:rsidR="00DD482E" w:rsidRDefault="00DD482E" w:rsidP="002B4E33">
      <w:pPr>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w:t>
      </w:r>
      <w:r>
        <w:rPr>
          <w:rFonts w:ascii="Courier" w:hAnsi="Courier"/>
          <w:szCs w:val="21"/>
        </w:rPr>
        <w:t>resultContentType</w:t>
      </w:r>
    </w:p>
    <w:p w14:paraId="17BC2B9A" w14:textId="77777777" w:rsidR="00DD482E" w:rsidRPr="00C97E0A" w:rsidRDefault="00DD482E" w:rsidP="002B4E33">
      <w:pPr>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w:t>
      </w:r>
    </w:p>
    <w:p w14:paraId="28E16500" w14:textId="77777777" w:rsidR="00DD482E" w:rsidRDefault="00DD482E" w:rsidP="002B4E33"/>
    <w:p w14:paraId="69EC715C" w14:textId="77777777" w:rsidR="00DD482E" w:rsidRDefault="00DD482E" w:rsidP="002B4E33"/>
    <w:p w14:paraId="2EC5D7C0" w14:textId="77777777" w:rsidR="00DD482E" w:rsidRDefault="00DD482E" w:rsidP="002B4E33">
      <w:pPr>
        <w:pStyle w:val="Heading6"/>
      </w:pPr>
      <w:r>
        <w:t>Create a Job with Multiple Structured Requests from a URL</w:t>
      </w:r>
    </w:p>
    <w:p w14:paraId="76F2A7DB" w14:textId="77777777" w:rsidR="00DD482E" w:rsidRDefault="00DD482E" w:rsidP="002B4E33">
      <w:r>
        <w:t xml:space="preserve">The client provides the </w:t>
      </w:r>
      <w:r w:rsidRPr="00C97E0A">
        <w:rPr>
          <w:rFonts w:ascii="Courier" w:hAnsi="Courier"/>
          <w:szCs w:val="21"/>
        </w:rPr>
        <w:t>createJobWithStructured</w:t>
      </w:r>
      <w:r>
        <w:rPr>
          <w:rFonts w:ascii="Courier" w:hAnsi="Courier"/>
          <w:szCs w:val="21"/>
        </w:rPr>
        <w:t>ResourceMultiple</w:t>
      </w:r>
      <w:r w:rsidRPr="00C97E0A">
        <w:rPr>
          <w:rFonts w:ascii="Courier" w:hAnsi="Courier"/>
          <w:szCs w:val="21"/>
        </w:rPr>
        <w:t>Request</w:t>
      </w:r>
      <w:r>
        <w:rPr>
          <w:rFonts w:ascii="Courier" w:hAnsi="Courier"/>
          <w:szCs w:val="21"/>
        </w:rPr>
        <w:t>s</w:t>
      </w:r>
      <w:r>
        <w:t xml:space="preserve"> method to create a job with a multiple requests to a business application that supports structured input data. The data must be in an existing structured data file available via a publically accessible URL.</w:t>
      </w:r>
    </w:p>
    <w:p w14:paraId="561E64DC" w14:textId="77777777" w:rsidR="00DD482E" w:rsidRDefault="00DD482E" w:rsidP="002B4E33"/>
    <w:p w14:paraId="67101FC4" w14:textId="77777777" w:rsidR="00DD482E" w:rsidRDefault="00DD482E" w:rsidP="002B4E33">
      <w:r>
        <w:t xml:space="preserve">The method accepts the business application name, version, job parameter map, number of requests in the input data, input data resource, input data content type, and result content type as arguments. If the job was created correctly it returns the job ID URL that can be used to check the status of the job and download the results. </w:t>
      </w:r>
    </w:p>
    <w:p w14:paraId="709F85DB" w14:textId="77777777" w:rsidR="00DD482E" w:rsidRDefault="00DD482E" w:rsidP="002B4E33"/>
    <w:p w14:paraId="32DF12BA" w14:textId="77777777" w:rsidR="00DD482E" w:rsidRDefault="00DD482E" w:rsidP="002B4E33">
      <w:r>
        <w:t>The result content type for structured result data can be any of the supported values. However application/json is recommended if the results are going to be converted to a Java Map using the CPF Client.</w:t>
      </w:r>
    </w:p>
    <w:p w14:paraId="32DE4043" w14:textId="77777777" w:rsidR="00DD482E" w:rsidRDefault="00DD482E" w:rsidP="002B4E33"/>
    <w:p w14:paraId="13542A40" w14:textId="77777777" w:rsidR="00DD482E" w:rsidRPr="00D96854"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businessApplicationName = "</w:t>
      </w:r>
      <w:r w:rsidRPr="00C97E0A">
        <w:rPr>
          <w:rFonts w:ascii="Courier" w:hAnsi="Courier"/>
          <w:b/>
          <w:szCs w:val="21"/>
        </w:rPr>
        <w:t>MapTileByTileId</w:t>
      </w:r>
      <w:r w:rsidRPr="00D96854">
        <w:rPr>
          <w:rFonts w:ascii="Courier" w:hAnsi="Courier"/>
          <w:szCs w:val="21"/>
        </w:rPr>
        <w:t>";</w:t>
      </w:r>
    </w:p>
    <w:p w14:paraId="1EE59FE9"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w:t>
      </w:r>
      <w:r>
        <w:rPr>
          <w:rFonts w:ascii="Courier" w:hAnsi="Courier"/>
          <w:szCs w:val="21"/>
        </w:rPr>
        <w:t>Version</w:t>
      </w:r>
      <w:r w:rsidRPr="00D96854">
        <w:rPr>
          <w:rFonts w:ascii="Courier" w:hAnsi="Courier"/>
          <w:szCs w:val="21"/>
        </w:rPr>
        <w:t xml:space="preserve"> = "</w:t>
      </w:r>
      <w:r w:rsidRPr="00C97E0A">
        <w:rPr>
          <w:rFonts w:ascii="Courier" w:hAnsi="Courier"/>
          <w:b/>
          <w:szCs w:val="21"/>
        </w:rPr>
        <w:t>1.0.0</w:t>
      </w:r>
      <w:r w:rsidRPr="00D96854">
        <w:rPr>
          <w:rFonts w:ascii="Courier" w:hAnsi="Courier"/>
          <w:szCs w:val="21"/>
        </w:rPr>
        <w:t>";</w:t>
      </w:r>
    </w:p>
    <w:p w14:paraId="6A346C22"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782540EB" w14:textId="77777777" w:rsidR="00DD482E" w:rsidRPr="00C97E0A"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 xml:space="preserve">Map&lt;String, Object&gt; </w:t>
      </w:r>
      <w:r>
        <w:rPr>
          <w:rFonts w:ascii="Courier" w:hAnsi="Courier"/>
          <w:szCs w:val="21"/>
        </w:rPr>
        <w:t>jobParameters</w:t>
      </w:r>
      <w:r w:rsidRPr="00C97E0A">
        <w:rPr>
          <w:rFonts w:ascii="Courier" w:hAnsi="Courier"/>
          <w:szCs w:val="21"/>
        </w:rPr>
        <w:t xml:space="preserve"> = new HashMap&lt;String, Object&gt;();</w:t>
      </w:r>
    </w:p>
    <w:p w14:paraId="48387F24" w14:textId="77777777" w:rsidR="00DD482E" w:rsidRPr="00C97E0A"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jobParameters</w:t>
      </w:r>
      <w:r w:rsidRPr="00C97E0A">
        <w:rPr>
          <w:rFonts w:ascii="Courier" w:hAnsi="Courier"/>
          <w:szCs w:val="21"/>
        </w:rPr>
        <w:t>.put("</w:t>
      </w:r>
      <w:r w:rsidRPr="00C97E0A">
        <w:rPr>
          <w:rFonts w:ascii="Courier" w:hAnsi="Courier"/>
          <w:b/>
          <w:szCs w:val="21"/>
        </w:rPr>
        <w:t>mapGridName</w:t>
      </w:r>
      <w:r w:rsidRPr="00C97E0A">
        <w:rPr>
          <w:rFonts w:ascii="Courier" w:hAnsi="Courier"/>
          <w:szCs w:val="21"/>
        </w:rPr>
        <w:t>", "</w:t>
      </w:r>
      <w:r w:rsidRPr="00C97E0A">
        <w:rPr>
          <w:rFonts w:ascii="Courier" w:hAnsi="Courier"/>
          <w:b/>
          <w:szCs w:val="21"/>
        </w:rPr>
        <w:t>BCGS 1:20 000</w:t>
      </w:r>
      <w:r w:rsidRPr="00C97E0A">
        <w:rPr>
          <w:rFonts w:ascii="Courier" w:hAnsi="Courier"/>
          <w:szCs w:val="21"/>
        </w:rPr>
        <w:t>");</w:t>
      </w:r>
    </w:p>
    <w:p w14:paraId="3A726703"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51E6BD3F"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int numRequests = </w:t>
      </w:r>
      <w:r w:rsidRPr="00E51316">
        <w:rPr>
          <w:rFonts w:ascii="Courier" w:hAnsi="Courier"/>
          <w:b/>
          <w:szCs w:val="21"/>
        </w:rPr>
        <w:t>1</w:t>
      </w:r>
      <w:r>
        <w:rPr>
          <w:rFonts w:ascii="Courier" w:hAnsi="Courier"/>
          <w:szCs w:val="21"/>
        </w:rPr>
        <w:t>;</w:t>
      </w:r>
    </w:p>
    <w:p w14:paraId="1BF70DF4"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inputDataUrl = "</w:t>
      </w:r>
      <w:r w:rsidRPr="00E51316">
        <w:rPr>
          <w:rFonts w:ascii="Courier" w:hAnsi="Courier"/>
          <w:b/>
          <w:szCs w:val="21"/>
        </w:rPr>
        <w:t>http://mysrver.com/test.csv</w:t>
      </w:r>
      <w:r>
        <w:rPr>
          <w:rFonts w:ascii="Courier" w:hAnsi="Courier"/>
          <w:szCs w:val="21"/>
        </w:rPr>
        <w:t>");</w:t>
      </w:r>
    </w:p>
    <w:p w14:paraId="6FDF0AFA"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inputDataContentType = "</w:t>
      </w:r>
      <w:r>
        <w:rPr>
          <w:rFonts w:ascii="Courier" w:hAnsi="Courier"/>
          <w:b/>
          <w:szCs w:val="21"/>
        </w:rPr>
        <w:t>text</w:t>
      </w:r>
      <w:r w:rsidRPr="00C97E0A">
        <w:rPr>
          <w:rFonts w:ascii="Courier" w:hAnsi="Courier"/>
          <w:b/>
          <w:szCs w:val="21"/>
        </w:rPr>
        <w:t>/</w:t>
      </w:r>
      <w:r>
        <w:rPr>
          <w:rFonts w:ascii="Courier" w:hAnsi="Courier"/>
          <w:b/>
          <w:szCs w:val="21"/>
        </w:rPr>
        <w:t>csv</w:t>
      </w:r>
      <w:r>
        <w:rPr>
          <w:rFonts w:ascii="Courier" w:hAnsi="Courier"/>
          <w:szCs w:val="21"/>
        </w:rPr>
        <w:t>";</w:t>
      </w:r>
    </w:p>
    <w:p w14:paraId="5AB501A5"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6D0CF546"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resultContentType = "</w:t>
      </w:r>
      <w:r w:rsidRPr="00C97E0A">
        <w:rPr>
          <w:rFonts w:ascii="Courier" w:hAnsi="Courier"/>
          <w:b/>
          <w:szCs w:val="21"/>
        </w:rPr>
        <w:t>application/json</w:t>
      </w:r>
      <w:r>
        <w:rPr>
          <w:rFonts w:ascii="Courier" w:hAnsi="Courier"/>
          <w:szCs w:val="21"/>
        </w:rPr>
        <w:t>";</w:t>
      </w:r>
    </w:p>
    <w:p w14:paraId="252A7292" w14:textId="77777777" w:rsidR="00DD482E" w:rsidRPr="00C97E0A"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p>
    <w:p w14:paraId="687A137E"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String jobIdUrl = client.createJobWithStructuredSingleRequest(</w:t>
      </w:r>
    </w:p>
    <w:p w14:paraId="2E4ABB6A"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businessApplicationName</w:t>
      </w:r>
      <w:r>
        <w:rPr>
          <w:rFonts w:ascii="Courier" w:hAnsi="Courier"/>
          <w:szCs w:val="21"/>
        </w:rPr>
        <w:t>,</w:t>
      </w:r>
    </w:p>
    <w:p w14:paraId="0404A7E7"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w:t>
      </w:r>
      <w:r>
        <w:rPr>
          <w:rFonts w:ascii="Courier" w:hAnsi="Courier"/>
          <w:szCs w:val="21"/>
        </w:rPr>
        <w:t>Version</w:t>
      </w:r>
      <w:r w:rsidRPr="00C97E0A">
        <w:rPr>
          <w:rFonts w:ascii="Courier" w:hAnsi="Courier"/>
          <w:szCs w:val="21"/>
        </w:rPr>
        <w:t>,</w:t>
      </w:r>
    </w:p>
    <w:p w14:paraId="41AA0CF4"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jobParameters,</w:t>
      </w:r>
    </w:p>
    <w:p w14:paraId="33BFC3C9"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numRequests,</w:t>
      </w:r>
    </w:p>
    <w:p w14:paraId="5EC6B302"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w:t>
      </w:r>
      <w:r>
        <w:rPr>
          <w:rFonts w:ascii="Courier" w:hAnsi="Courier"/>
          <w:szCs w:val="21"/>
        </w:rPr>
        <w:t>inputDataUrl</w:t>
      </w:r>
      <w:r w:rsidRPr="00C97E0A">
        <w:rPr>
          <w:rFonts w:ascii="Courier" w:hAnsi="Courier"/>
          <w:szCs w:val="21"/>
        </w:rPr>
        <w:t>,</w:t>
      </w:r>
    </w:p>
    <w:p w14:paraId="07CE4E63" w14:textId="77777777" w:rsidR="00DD482E" w:rsidRDefault="00DD482E" w:rsidP="002B4E33">
      <w:pPr>
        <w:keepNext/>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inputDataContentType,</w:t>
      </w:r>
    </w:p>
    <w:p w14:paraId="10A1ECB5" w14:textId="77777777" w:rsidR="00DD482E" w:rsidRDefault="00DD482E" w:rsidP="002B4E33">
      <w:pPr>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w:t>
      </w:r>
      <w:r>
        <w:rPr>
          <w:rFonts w:ascii="Courier" w:hAnsi="Courier"/>
          <w:szCs w:val="21"/>
        </w:rPr>
        <w:t>resultContentType</w:t>
      </w:r>
    </w:p>
    <w:p w14:paraId="2F028CD5" w14:textId="77777777" w:rsidR="00DD482E" w:rsidRPr="00C97E0A" w:rsidRDefault="00DD482E" w:rsidP="002B4E33">
      <w:pPr>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w:t>
      </w:r>
    </w:p>
    <w:p w14:paraId="0FE1A03F" w14:textId="77777777" w:rsidR="00DD482E" w:rsidRPr="00C97E0A" w:rsidRDefault="00DD482E" w:rsidP="002B4E33"/>
    <w:p w14:paraId="5DCD54B2" w14:textId="77777777" w:rsidR="00DD482E" w:rsidRDefault="00DD482E" w:rsidP="002B4E33">
      <w:pPr>
        <w:pStyle w:val="Heading6"/>
      </w:pPr>
      <w:r>
        <w:t>Create a Job with a Multiple Opaque URL Requests</w:t>
      </w:r>
    </w:p>
    <w:p w14:paraId="29371944" w14:textId="77777777" w:rsidR="00DD482E" w:rsidRDefault="00DD482E" w:rsidP="002B4E33">
      <w:r>
        <w:t xml:space="preserve">The client provides the </w:t>
      </w:r>
      <w:r w:rsidRPr="005726A8">
        <w:rPr>
          <w:rFonts w:ascii="Courier" w:hAnsi="Courier"/>
          <w:szCs w:val="21"/>
        </w:rPr>
        <w:t>createJobWithOpaqueUrl</w:t>
      </w:r>
      <w:r>
        <w:rPr>
          <w:rFonts w:ascii="Courier" w:hAnsi="Courier"/>
          <w:szCs w:val="21"/>
        </w:rPr>
        <w:t>Multiple</w:t>
      </w:r>
      <w:r w:rsidRPr="005726A8">
        <w:rPr>
          <w:rFonts w:ascii="Courier" w:hAnsi="Courier"/>
          <w:szCs w:val="21"/>
        </w:rPr>
        <w:t>Request</w:t>
      </w:r>
      <w:r>
        <w:rPr>
          <w:rFonts w:ascii="Courier" w:hAnsi="Courier"/>
          <w:szCs w:val="21"/>
        </w:rPr>
        <w:t>s</w:t>
      </w:r>
      <w:r>
        <w:t xml:space="preserve"> method to create a job with multiple requests to a business application that supports opaque input data. The input data must be accessible on a web or FTP server that can be specified as a URL. The URL must be on a network that is accessible to the CPF server (e.g. public internet).</w:t>
      </w:r>
    </w:p>
    <w:p w14:paraId="41D10F0F" w14:textId="77777777" w:rsidR="00DD482E" w:rsidRDefault="00DD482E" w:rsidP="002B4E33"/>
    <w:p w14:paraId="0C3B85A0" w14:textId="77777777" w:rsidR="00DD482E" w:rsidRDefault="00DD482E" w:rsidP="002B4E33">
      <w:r>
        <w:t>The method accepts the business application name, version, job parameter map, list of URLs to the input data, input data content type and result content type as arguments. If the job was created correctly it returns the job ID URL that can be used to check the status of the job and download the results. The job parameter map contains the global job name-value pair parameters that are applicable to all requests.</w:t>
      </w:r>
    </w:p>
    <w:p w14:paraId="6281F010" w14:textId="77777777" w:rsidR="00DD482E" w:rsidRDefault="00DD482E" w:rsidP="002B4E33"/>
    <w:p w14:paraId="2DE384B5" w14:textId="77777777" w:rsidR="00DD482E" w:rsidRDefault="00DD482E" w:rsidP="002B4E33">
      <w:r>
        <w:t>The result content type for structured result data can be any of the supported values. However application/json is recommended if the results are going to be converted to a Java Map using the CPF Client.</w:t>
      </w:r>
    </w:p>
    <w:p w14:paraId="0C66E701" w14:textId="77777777" w:rsidR="00DD482E" w:rsidRDefault="00DD482E" w:rsidP="002B4E33"/>
    <w:p w14:paraId="62B8BD45" w14:textId="77777777" w:rsidR="00DD482E" w:rsidRPr="00D96854"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businessApplicationName = "</w:t>
      </w:r>
      <w:r>
        <w:rPr>
          <w:rFonts w:ascii="Courier" w:hAnsi="Courier"/>
          <w:b/>
          <w:szCs w:val="21"/>
        </w:rPr>
        <w:t>digest</w:t>
      </w:r>
      <w:r w:rsidRPr="00D96854">
        <w:rPr>
          <w:rFonts w:ascii="Courier" w:hAnsi="Courier"/>
          <w:szCs w:val="21"/>
        </w:rPr>
        <w:t>";</w:t>
      </w:r>
    </w:p>
    <w:p w14:paraId="6441EAD6"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w:t>
      </w:r>
      <w:r>
        <w:rPr>
          <w:rFonts w:ascii="Courier" w:hAnsi="Courier"/>
          <w:szCs w:val="21"/>
        </w:rPr>
        <w:t>Version</w:t>
      </w:r>
      <w:r w:rsidRPr="00D96854">
        <w:rPr>
          <w:rFonts w:ascii="Courier" w:hAnsi="Courier"/>
          <w:szCs w:val="21"/>
        </w:rPr>
        <w:t xml:space="preserve"> = "</w:t>
      </w:r>
      <w:r w:rsidRPr="00C97E0A">
        <w:rPr>
          <w:rFonts w:ascii="Courier" w:hAnsi="Courier"/>
          <w:b/>
          <w:szCs w:val="21"/>
        </w:rPr>
        <w:t>1.0.0</w:t>
      </w:r>
      <w:r w:rsidRPr="00D96854">
        <w:rPr>
          <w:rFonts w:ascii="Courier" w:hAnsi="Courier"/>
          <w:szCs w:val="21"/>
        </w:rPr>
        <w:t>";</w:t>
      </w:r>
    </w:p>
    <w:p w14:paraId="4FDB0DBA"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p>
    <w:p w14:paraId="21AA6752"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 xml:space="preserve">Map&lt;String, Object&gt; </w:t>
      </w:r>
      <w:r>
        <w:rPr>
          <w:rFonts w:ascii="Courier" w:hAnsi="Courier"/>
          <w:szCs w:val="21"/>
        </w:rPr>
        <w:t>jobParameters</w:t>
      </w:r>
      <w:r w:rsidRPr="00C97E0A">
        <w:rPr>
          <w:rFonts w:ascii="Courier" w:hAnsi="Courier"/>
          <w:szCs w:val="21"/>
        </w:rPr>
        <w:t xml:space="preserve"> = new HashMap&lt;String, Object&gt;();</w:t>
      </w:r>
    </w:p>
    <w:p w14:paraId="214A8AF5"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jobParameters</w:t>
      </w:r>
      <w:r w:rsidRPr="00C97E0A">
        <w:rPr>
          <w:rFonts w:ascii="Courier" w:hAnsi="Courier"/>
          <w:szCs w:val="21"/>
        </w:rPr>
        <w:t>.put("</w:t>
      </w:r>
      <w:r w:rsidRPr="005726A8">
        <w:rPr>
          <w:rFonts w:ascii="Courier" w:hAnsi="Courier"/>
          <w:b/>
          <w:szCs w:val="21"/>
        </w:rPr>
        <w:t>algorithmName</w:t>
      </w:r>
      <w:r w:rsidRPr="00C97E0A">
        <w:rPr>
          <w:rFonts w:ascii="Courier" w:hAnsi="Courier"/>
          <w:szCs w:val="21"/>
        </w:rPr>
        <w:t>", "</w:t>
      </w:r>
      <w:r>
        <w:rPr>
          <w:rFonts w:ascii="Courier" w:hAnsi="Courier"/>
          <w:b/>
          <w:szCs w:val="21"/>
        </w:rPr>
        <w:t>SHA</w:t>
      </w:r>
      <w:r w:rsidRPr="00C97E0A">
        <w:rPr>
          <w:rFonts w:ascii="Courier" w:hAnsi="Courier"/>
          <w:szCs w:val="21"/>
        </w:rPr>
        <w:t>");</w:t>
      </w:r>
    </w:p>
    <w:p w14:paraId="43C1AE7F"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List&lt;String&gt; inputDataUrls = Arrays.asList(</w:t>
      </w:r>
    </w:p>
    <w:p w14:paraId="785021A3"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A9545A">
        <w:rPr>
          <w:rFonts w:ascii="Courier" w:hAnsi="Courier"/>
          <w:b/>
          <w:szCs w:val="21"/>
        </w:rPr>
        <w:t>http://maps.google.ca/images/experiments/nav_logo78.png</w:t>
      </w:r>
      <w:r w:rsidRPr="006027F9">
        <w:rPr>
          <w:rFonts w:ascii="Courier" w:hAnsi="Courier"/>
          <w:szCs w:val="21"/>
        </w:rPr>
        <w:t>"</w:t>
      </w:r>
      <w:r>
        <w:rPr>
          <w:rFonts w:ascii="Courier" w:hAnsi="Courier"/>
          <w:szCs w:val="21"/>
        </w:rPr>
        <w:t>,</w:t>
      </w:r>
    </w:p>
    <w:p w14:paraId="352772CF"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A9545A">
        <w:rPr>
          <w:rFonts w:ascii="Courier" w:hAnsi="Courier"/>
          <w:b/>
          <w:szCs w:val="21"/>
        </w:rPr>
        <w:t>http://www.blogger.com/img/logo40.png</w:t>
      </w:r>
      <w:r w:rsidRPr="006027F9">
        <w:rPr>
          <w:rFonts w:ascii="Courier" w:hAnsi="Courier"/>
          <w:szCs w:val="21"/>
        </w:rPr>
        <w:t>"</w:t>
      </w:r>
    </w:p>
    <w:p w14:paraId="456C4E22"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w:t>
      </w:r>
    </w:p>
    <w:p w14:paraId="66FE4D82"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inputDataContentType = "</w:t>
      </w:r>
      <w:r w:rsidRPr="006027F9">
        <w:rPr>
          <w:rFonts w:ascii="Courier" w:hAnsi="Courier"/>
          <w:b/>
          <w:szCs w:val="21"/>
        </w:rPr>
        <w:t>image/</w:t>
      </w:r>
      <w:r>
        <w:rPr>
          <w:rFonts w:ascii="Courier" w:hAnsi="Courier"/>
          <w:b/>
          <w:szCs w:val="21"/>
        </w:rPr>
        <w:t>png</w:t>
      </w:r>
      <w:r w:rsidRPr="006027F9">
        <w:rPr>
          <w:rFonts w:ascii="Courier" w:hAnsi="Courier"/>
          <w:szCs w:val="21"/>
        </w:rPr>
        <w:t>"</w:t>
      </w:r>
    </w:p>
    <w:p w14:paraId="44F0684A"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resultContentType = "</w:t>
      </w:r>
      <w:r w:rsidRPr="00C97E0A">
        <w:rPr>
          <w:rFonts w:ascii="Courier" w:hAnsi="Courier"/>
          <w:b/>
          <w:szCs w:val="21"/>
        </w:rPr>
        <w:t>application/json</w:t>
      </w:r>
      <w:r>
        <w:rPr>
          <w:rFonts w:ascii="Courier" w:hAnsi="Courier"/>
          <w:szCs w:val="21"/>
        </w:rPr>
        <w:t>";</w:t>
      </w:r>
    </w:p>
    <w:p w14:paraId="55DDC695"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p>
    <w:p w14:paraId="38182AF4"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String jobIdUrl = client.</w:t>
      </w:r>
      <w:r w:rsidRPr="005726A8">
        <w:rPr>
          <w:rFonts w:ascii="Courier" w:hAnsi="Courier"/>
          <w:szCs w:val="21"/>
        </w:rPr>
        <w:t>createJobWithOpaqueUrl</w:t>
      </w:r>
      <w:r>
        <w:rPr>
          <w:rFonts w:ascii="Courier" w:hAnsi="Courier"/>
          <w:szCs w:val="21"/>
        </w:rPr>
        <w:t>Multiple</w:t>
      </w:r>
      <w:r w:rsidRPr="005726A8">
        <w:rPr>
          <w:rFonts w:ascii="Courier" w:hAnsi="Courier"/>
          <w:szCs w:val="21"/>
        </w:rPr>
        <w:t>Request</w:t>
      </w:r>
      <w:r>
        <w:rPr>
          <w:rFonts w:ascii="Courier" w:hAnsi="Courier"/>
          <w:szCs w:val="21"/>
        </w:rPr>
        <w:t>s</w:t>
      </w:r>
      <w:r w:rsidRPr="00C97E0A">
        <w:rPr>
          <w:rFonts w:ascii="Courier" w:hAnsi="Courier"/>
          <w:szCs w:val="21"/>
        </w:rPr>
        <w:t>(</w:t>
      </w:r>
    </w:p>
    <w:p w14:paraId="1234B0E7"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businessApplicationName</w:t>
      </w:r>
      <w:r>
        <w:rPr>
          <w:rFonts w:ascii="Courier" w:hAnsi="Courier"/>
          <w:szCs w:val="21"/>
        </w:rPr>
        <w:t>,</w:t>
      </w:r>
    </w:p>
    <w:p w14:paraId="0A7354BB"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w:t>
      </w:r>
      <w:r>
        <w:rPr>
          <w:rFonts w:ascii="Courier" w:hAnsi="Courier"/>
          <w:szCs w:val="21"/>
        </w:rPr>
        <w:t>Version</w:t>
      </w:r>
      <w:r w:rsidRPr="00C97E0A">
        <w:rPr>
          <w:rFonts w:ascii="Courier" w:hAnsi="Courier"/>
          <w:szCs w:val="21"/>
        </w:rPr>
        <w:t>,</w:t>
      </w:r>
    </w:p>
    <w:p w14:paraId="05863000"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w:t>
      </w:r>
      <w:r>
        <w:rPr>
          <w:rFonts w:ascii="Courier" w:hAnsi="Courier"/>
          <w:szCs w:val="21"/>
        </w:rPr>
        <w:t>jobParameters</w:t>
      </w:r>
      <w:r w:rsidRPr="00C97E0A">
        <w:rPr>
          <w:rFonts w:ascii="Courier" w:hAnsi="Courier"/>
          <w:szCs w:val="21"/>
        </w:rPr>
        <w:t>,</w:t>
      </w:r>
    </w:p>
    <w:p w14:paraId="07EC2DF8"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inputDataUrls,</w:t>
      </w:r>
    </w:p>
    <w:p w14:paraId="0AAC3EE4"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inputDataContentType,</w:t>
      </w:r>
    </w:p>
    <w:p w14:paraId="0CF5625C"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w:t>
      </w:r>
      <w:r>
        <w:rPr>
          <w:rFonts w:ascii="Courier" w:hAnsi="Courier"/>
          <w:szCs w:val="21"/>
        </w:rPr>
        <w:t>resultContentType</w:t>
      </w:r>
    </w:p>
    <w:p w14:paraId="3CCB195F" w14:textId="77777777" w:rsidR="00DD482E" w:rsidRPr="00C97E0A" w:rsidRDefault="00DD482E" w:rsidP="002B4E33">
      <w:pPr>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w:t>
      </w:r>
    </w:p>
    <w:p w14:paraId="569922F5" w14:textId="77777777" w:rsidR="00DD482E" w:rsidRDefault="00DD482E" w:rsidP="002B4E33"/>
    <w:p w14:paraId="4BDEFBDA" w14:textId="77777777" w:rsidR="00DD482E" w:rsidRDefault="00DD482E" w:rsidP="002B4E33">
      <w:pPr>
        <w:pStyle w:val="Heading6"/>
      </w:pPr>
      <w:r>
        <w:t>Create a Job with a Multiple Opaque Resource Requests</w:t>
      </w:r>
    </w:p>
    <w:p w14:paraId="4470B4C9" w14:textId="77777777" w:rsidR="00DD482E" w:rsidRDefault="00DD482E" w:rsidP="002B4E33">
      <w:r>
        <w:t xml:space="preserve">The client provides the </w:t>
      </w:r>
      <w:r w:rsidRPr="005726A8">
        <w:rPr>
          <w:rFonts w:ascii="Courier" w:hAnsi="Courier"/>
          <w:szCs w:val="21"/>
        </w:rPr>
        <w:t>createJobWithOpaque</w:t>
      </w:r>
      <w:r>
        <w:rPr>
          <w:rFonts w:ascii="Courier" w:hAnsi="Courier"/>
          <w:szCs w:val="21"/>
        </w:rPr>
        <w:t>ResourceMultiple</w:t>
      </w:r>
      <w:r w:rsidRPr="005726A8">
        <w:rPr>
          <w:rFonts w:ascii="Courier" w:hAnsi="Courier"/>
          <w:szCs w:val="21"/>
        </w:rPr>
        <w:t>Request</w:t>
      </w:r>
      <w:r>
        <w:rPr>
          <w:rFonts w:ascii="Courier" w:hAnsi="Courier"/>
          <w:szCs w:val="21"/>
        </w:rPr>
        <w:t>s</w:t>
      </w:r>
      <w:r>
        <w:t xml:space="preserve"> method to create a job with multiple requests to a business application that supports opaque input data. The input data is specified using list of spring framework Resource</w:t>
      </w:r>
      <w:r>
        <w:rPr>
          <w:rStyle w:val="FootnoteReference"/>
        </w:rPr>
        <w:footnoteReference w:id="2"/>
      </w:r>
      <w:r>
        <w:t xml:space="preserve"> objects. The content of the location specified by the resource will be read by the client and sent as binary data to the server.</w:t>
      </w:r>
    </w:p>
    <w:p w14:paraId="32D44DA6" w14:textId="77777777" w:rsidR="00DD482E" w:rsidRDefault="00DD482E" w:rsidP="002B4E33"/>
    <w:p w14:paraId="15B3AFDA" w14:textId="77777777" w:rsidR="00DD482E" w:rsidRDefault="00DD482E" w:rsidP="002B4E33">
      <w:r>
        <w:t>The method accepts the business application name, version, job parameter map, resource containing the input data, input data content type and result content type as arguments. If the job was created correctly it returns the job ID URL that can be used to check the status of the job and download the results. The job parameter map contains the global job name-value pair parameters that are applicable to all requests.</w:t>
      </w:r>
    </w:p>
    <w:p w14:paraId="296DE9CE" w14:textId="77777777" w:rsidR="00DD482E" w:rsidRDefault="00DD482E" w:rsidP="002B4E33"/>
    <w:p w14:paraId="78AF52BB" w14:textId="77777777" w:rsidR="00DD482E" w:rsidRDefault="00DD482E" w:rsidP="002B4E33">
      <w:r>
        <w:t>The result content type for structured result data can be any of the supported values. However application/json is recommended if the results are going to be converted to a Java Map using the CPF Client.</w:t>
      </w:r>
    </w:p>
    <w:p w14:paraId="7905DA66" w14:textId="77777777" w:rsidR="00DD482E" w:rsidRDefault="00DD482E" w:rsidP="002B4E33"/>
    <w:p w14:paraId="70986EAB" w14:textId="77777777" w:rsidR="00DD482E" w:rsidRPr="00D96854"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businessApplicationName = "</w:t>
      </w:r>
      <w:r>
        <w:rPr>
          <w:rFonts w:ascii="Courier" w:hAnsi="Courier"/>
          <w:b/>
          <w:szCs w:val="21"/>
        </w:rPr>
        <w:t>digest</w:t>
      </w:r>
      <w:r w:rsidRPr="00D96854">
        <w:rPr>
          <w:rFonts w:ascii="Courier" w:hAnsi="Courier"/>
          <w:szCs w:val="21"/>
        </w:rPr>
        <w:t>";</w:t>
      </w:r>
    </w:p>
    <w:p w14:paraId="22DA7A74"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String businessApplication</w:t>
      </w:r>
      <w:r>
        <w:rPr>
          <w:rFonts w:ascii="Courier" w:hAnsi="Courier"/>
          <w:szCs w:val="21"/>
        </w:rPr>
        <w:t>Version</w:t>
      </w:r>
      <w:r w:rsidRPr="00D96854">
        <w:rPr>
          <w:rFonts w:ascii="Courier" w:hAnsi="Courier"/>
          <w:szCs w:val="21"/>
        </w:rPr>
        <w:t xml:space="preserve"> = "</w:t>
      </w:r>
      <w:r w:rsidRPr="00C97E0A">
        <w:rPr>
          <w:rFonts w:ascii="Courier" w:hAnsi="Courier"/>
          <w:b/>
          <w:szCs w:val="21"/>
        </w:rPr>
        <w:t>1.0.0</w:t>
      </w:r>
      <w:r w:rsidRPr="00D96854">
        <w:rPr>
          <w:rFonts w:ascii="Courier" w:hAnsi="Courier"/>
          <w:szCs w:val="21"/>
        </w:rPr>
        <w:t>";</w:t>
      </w:r>
    </w:p>
    <w:p w14:paraId="32987002"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p>
    <w:p w14:paraId="1D0DDB97"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 xml:space="preserve">Map&lt;String, Object&gt; </w:t>
      </w:r>
      <w:r>
        <w:rPr>
          <w:rFonts w:ascii="Courier" w:hAnsi="Courier"/>
          <w:szCs w:val="21"/>
        </w:rPr>
        <w:t>jobParameters</w:t>
      </w:r>
      <w:r w:rsidRPr="00C97E0A">
        <w:rPr>
          <w:rFonts w:ascii="Courier" w:hAnsi="Courier"/>
          <w:szCs w:val="21"/>
        </w:rPr>
        <w:t xml:space="preserve"> = new HashMap&lt;String, Object&gt;();</w:t>
      </w:r>
    </w:p>
    <w:p w14:paraId="37ADE1AF"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jobParameters</w:t>
      </w:r>
      <w:r w:rsidRPr="00C97E0A">
        <w:rPr>
          <w:rFonts w:ascii="Courier" w:hAnsi="Courier"/>
          <w:szCs w:val="21"/>
        </w:rPr>
        <w:t>.put("</w:t>
      </w:r>
      <w:r w:rsidRPr="005726A8">
        <w:rPr>
          <w:rFonts w:ascii="Courier" w:hAnsi="Courier"/>
          <w:b/>
          <w:szCs w:val="21"/>
        </w:rPr>
        <w:t>algorithmName</w:t>
      </w:r>
      <w:r w:rsidRPr="00C97E0A">
        <w:rPr>
          <w:rFonts w:ascii="Courier" w:hAnsi="Courier"/>
          <w:szCs w:val="21"/>
        </w:rPr>
        <w:t>", "</w:t>
      </w:r>
      <w:r>
        <w:rPr>
          <w:rFonts w:ascii="Courier" w:hAnsi="Courier"/>
          <w:b/>
          <w:szCs w:val="21"/>
        </w:rPr>
        <w:t>SHA</w:t>
      </w:r>
      <w:r w:rsidRPr="00C97E0A">
        <w:rPr>
          <w:rFonts w:ascii="Courier" w:hAnsi="Courier"/>
          <w:szCs w:val="21"/>
        </w:rPr>
        <w:t>");</w:t>
      </w:r>
    </w:p>
    <w:p w14:paraId="24B7C866"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List&lt;Resource&gt; inputDataResources = Arrays.asList(</w:t>
      </w:r>
    </w:p>
    <w:p w14:paraId="398FB205"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b/>
          <w:szCs w:val="21"/>
        </w:rPr>
      </w:pPr>
      <w:r>
        <w:rPr>
          <w:rFonts w:ascii="Courier" w:hAnsi="Courier"/>
          <w:szCs w:val="21"/>
        </w:rPr>
        <w:t xml:space="preserve">  </w:t>
      </w:r>
      <w:r w:rsidRPr="00A9545A">
        <w:rPr>
          <w:rFonts w:ascii="Courier" w:hAnsi="Courier"/>
          <w:b/>
          <w:szCs w:val="21"/>
        </w:rPr>
        <w:t>new FileSystemResource("file</w:t>
      </w:r>
      <w:r>
        <w:rPr>
          <w:rFonts w:ascii="Courier" w:hAnsi="Courier"/>
          <w:b/>
          <w:szCs w:val="21"/>
        </w:rPr>
        <w:t>1</w:t>
      </w:r>
      <w:r w:rsidRPr="00A9545A">
        <w:rPr>
          <w:rFonts w:ascii="Courier" w:hAnsi="Courier"/>
          <w:b/>
          <w:szCs w:val="21"/>
        </w:rPr>
        <w:t>.txt")</w:t>
      </w:r>
      <w:r>
        <w:rPr>
          <w:rFonts w:ascii="Courier" w:hAnsi="Courier"/>
          <w:b/>
          <w:szCs w:val="21"/>
        </w:rPr>
        <w:t>,</w:t>
      </w:r>
    </w:p>
    <w:p w14:paraId="58AD2FCC"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b/>
          <w:szCs w:val="21"/>
        </w:rPr>
      </w:pPr>
      <w:r>
        <w:rPr>
          <w:rFonts w:ascii="Courier" w:hAnsi="Courier"/>
          <w:szCs w:val="21"/>
        </w:rPr>
        <w:t xml:space="preserve">  </w:t>
      </w:r>
      <w:r w:rsidRPr="00A9545A">
        <w:rPr>
          <w:rFonts w:ascii="Courier" w:hAnsi="Courier"/>
          <w:b/>
          <w:szCs w:val="21"/>
        </w:rPr>
        <w:t>new FileSystemResource("file</w:t>
      </w:r>
      <w:r>
        <w:rPr>
          <w:rFonts w:ascii="Courier" w:hAnsi="Courier"/>
          <w:b/>
          <w:szCs w:val="21"/>
        </w:rPr>
        <w:t>2</w:t>
      </w:r>
      <w:r w:rsidRPr="00A9545A">
        <w:rPr>
          <w:rFonts w:ascii="Courier" w:hAnsi="Courier"/>
          <w:b/>
          <w:szCs w:val="21"/>
        </w:rPr>
        <w:t>.txt")</w:t>
      </w:r>
    </w:p>
    <w:p w14:paraId="070F97FA" w14:textId="77777777" w:rsidR="00DD482E" w:rsidRPr="00A9545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A9545A">
        <w:rPr>
          <w:rFonts w:ascii="Courier" w:hAnsi="Courier"/>
          <w:szCs w:val="21"/>
        </w:rPr>
        <w:t>);</w:t>
      </w:r>
    </w:p>
    <w:p w14:paraId="7C4616C0"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inputDataContentType = "</w:t>
      </w:r>
      <w:r>
        <w:rPr>
          <w:rFonts w:ascii="Courier" w:hAnsi="Courier"/>
          <w:b/>
          <w:szCs w:val="21"/>
        </w:rPr>
        <w:t>text/plain</w:t>
      </w:r>
      <w:r w:rsidRPr="006027F9">
        <w:rPr>
          <w:rFonts w:ascii="Courier" w:hAnsi="Courier"/>
          <w:szCs w:val="21"/>
        </w:rPr>
        <w:t>"</w:t>
      </w:r>
    </w:p>
    <w:p w14:paraId="27E3C826"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resultContentType = "</w:t>
      </w:r>
      <w:r w:rsidRPr="00C97E0A">
        <w:rPr>
          <w:rFonts w:ascii="Courier" w:hAnsi="Courier"/>
          <w:b/>
          <w:szCs w:val="21"/>
        </w:rPr>
        <w:t>application/json</w:t>
      </w:r>
      <w:r>
        <w:rPr>
          <w:rFonts w:ascii="Courier" w:hAnsi="Courier"/>
          <w:szCs w:val="21"/>
        </w:rPr>
        <w:t>";</w:t>
      </w:r>
    </w:p>
    <w:p w14:paraId="68823225" w14:textId="77777777" w:rsidR="00DD482E" w:rsidRPr="00C97E0A"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p>
    <w:p w14:paraId="65CA9533"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String jobIdUrl = client.</w:t>
      </w:r>
      <w:r w:rsidRPr="005726A8">
        <w:rPr>
          <w:rFonts w:ascii="Courier" w:hAnsi="Courier"/>
          <w:szCs w:val="21"/>
        </w:rPr>
        <w:t>createJobWithOpaque</w:t>
      </w:r>
      <w:r>
        <w:rPr>
          <w:rFonts w:ascii="Courier" w:hAnsi="Courier"/>
          <w:szCs w:val="21"/>
        </w:rPr>
        <w:t>ResourceMultiple</w:t>
      </w:r>
      <w:r w:rsidRPr="005726A8">
        <w:rPr>
          <w:rFonts w:ascii="Courier" w:hAnsi="Courier"/>
          <w:szCs w:val="21"/>
        </w:rPr>
        <w:t>Request</w:t>
      </w:r>
      <w:r>
        <w:rPr>
          <w:rFonts w:ascii="Courier" w:hAnsi="Courier"/>
          <w:szCs w:val="21"/>
        </w:rPr>
        <w:t>s</w:t>
      </w:r>
      <w:r w:rsidRPr="00C97E0A">
        <w:rPr>
          <w:rFonts w:ascii="Courier" w:hAnsi="Courier"/>
          <w:szCs w:val="21"/>
        </w:rPr>
        <w:t>(</w:t>
      </w:r>
    </w:p>
    <w:p w14:paraId="27CAA49D"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businessApplicationName</w:t>
      </w:r>
      <w:r>
        <w:rPr>
          <w:rFonts w:ascii="Courier" w:hAnsi="Courier"/>
          <w:szCs w:val="21"/>
        </w:rPr>
        <w:t>,</w:t>
      </w:r>
    </w:p>
    <w:p w14:paraId="2419E1C5"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D96854">
        <w:rPr>
          <w:rFonts w:ascii="Courier" w:hAnsi="Courier"/>
          <w:szCs w:val="21"/>
        </w:rPr>
        <w:t>businessApplication</w:t>
      </w:r>
      <w:r>
        <w:rPr>
          <w:rFonts w:ascii="Courier" w:hAnsi="Courier"/>
          <w:szCs w:val="21"/>
        </w:rPr>
        <w:t>Version</w:t>
      </w:r>
      <w:r w:rsidRPr="00C97E0A">
        <w:rPr>
          <w:rFonts w:ascii="Courier" w:hAnsi="Courier"/>
          <w:szCs w:val="21"/>
        </w:rPr>
        <w:t>,</w:t>
      </w:r>
    </w:p>
    <w:p w14:paraId="0FF70807"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C97E0A">
        <w:rPr>
          <w:rFonts w:ascii="Courier" w:hAnsi="Courier"/>
          <w:szCs w:val="21"/>
        </w:rPr>
        <w:t xml:space="preserve"> </w:t>
      </w:r>
      <w:r>
        <w:rPr>
          <w:rFonts w:ascii="Courier" w:hAnsi="Courier"/>
          <w:szCs w:val="21"/>
        </w:rPr>
        <w:t>jobParameters</w:t>
      </w:r>
      <w:r w:rsidRPr="00C97E0A">
        <w:rPr>
          <w:rFonts w:ascii="Courier" w:hAnsi="Courier"/>
          <w:szCs w:val="21"/>
        </w:rPr>
        <w:t>,</w:t>
      </w:r>
    </w:p>
    <w:p w14:paraId="12FBB6A2"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inputDataResources,</w:t>
      </w:r>
    </w:p>
    <w:p w14:paraId="5D9A2045"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inputDataContentType,</w:t>
      </w:r>
    </w:p>
    <w:p w14:paraId="7CD4D27A" w14:textId="77777777" w:rsidR="00DD482E" w:rsidRDefault="00DD482E"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resultContentType</w:t>
      </w:r>
    </w:p>
    <w:p w14:paraId="0B9B833E" w14:textId="77777777" w:rsidR="00DD482E" w:rsidRDefault="00DD482E" w:rsidP="002B4E33">
      <w:pPr>
        <w:pBdr>
          <w:top w:val="single" w:sz="4" w:space="1" w:color="auto"/>
          <w:left w:val="single" w:sz="4" w:space="4" w:color="auto"/>
          <w:bottom w:val="single" w:sz="4" w:space="1" w:color="auto"/>
          <w:right w:val="single" w:sz="4" w:space="4" w:color="auto"/>
        </w:pBdr>
        <w:rPr>
          <w:rFonts w:ascii="Courier" w:hAnsi="Courier"/>
          <w:szCs w:val="21"/>
        </w:rPr>
      </w:pPr>
      <w:r w:rsidRPr="00C97E0A">
        <w:rPr>
          <w:rFonts w:ascii="Courier" w:hAnsi="Courier"/>
          <w:szCs w:val="21"/>
        </w:rPr>
        <w:t>);</w:t>
      </w:r>
    </w:p>
    <w:p w14:paraId="68068ACF" w14:textId="77777777" w:rsidR="00DD482E" w:rsidRDefault="00DD482E" w:rsidP="002B4E33"/>
    <w:p w14:paraId="50D2C10F" w14:textId="70E5D3D4" w:rsidR="00A1113D" w:rsidRDefault="00A1113D" w:rsidP="00A1113D">
      <w:pPr>
        <w:pStyle w:val="Heading4"/>
      </w:pPr>
      <w:r>
        <w:t>Post Business Application Instant Single Request</w:t>
      </w:r>
    </w:p>
    <w:p w14:paraId="404549FF" w14:textId="1DCE8CFB" w:rsidR="00A1113D" w:rsidRDefault="00A1113D" w:rsidP="00A1113D">
      <w:r>
        <w:t>Execute a single instant request to a structured or opaque input data business application. The response is either a Object Detail for structured result data or the file for a opaque result data business application</w:t>
      </w:r>
    </w:p>
    <w:p w14:paraId="3D34848B" w14:textId="77777777" w:rsidR="00A1113D" w:rsidRPr="00DF71A0" w:rsidRDefault="00A1113D" w:rsidP="00A1113D">
      <w:r>
        <w:t xml:space="preserve"> </w:t>
      </w:r>
    </w:p>
    <w:p w14:paraId="22CD9839" w14:textId="77777777" w:rsidR="00A1113D" w:rsidRDefault="00A1113D" w:rsidP="00A1113D">
      <w:pPr>
        <w:pStyle w:val="Heading5"/>
      </w:pPr>
      <w:r>
        <w:t>Web Service API</w:t>
      </w:r>
    </w:p>
    <w:tbl>
      <w:tblPr>
        <w:tblStyle w:val="TableGrid2"/>
        <w:tblW w:w="0" w:type="auto"/>
        <w:tblLook w:val="0480" w:firstRow="0" w:lastRow="0" w:firstColumn="1" w:lastColumn="0" w:noHBand="0" w:noVBand="1"/>
      </w:tblPr>
      <w:tblGrid>
        <w:gridCol w:w="1745"/>
        <w:gridCol w:w="8738"/>
      </w:tblGrid>
      <w:tr w:rsidR="00A1113D" w:rsidRPr="00C46416" w14:paraId="42A84BE8" w14:textId="77777777" w:rsidTr="00B2235C">
        <w:tc>
          <w:tcPr>
            <w:cnfStyle w:val="001000000000" w:firstRow="0" w:lastRow="0" w:firstColumn="1" w:lastColumn="0" w:oddVBand="0" w:evenVBand="0" w:oddHBand="0" w:evenHBand="0" w:firstRowFirstColumn="0" w:firstRowLastColumn="0" w:lastRowFirstColumn="0" w:lastRowLastColumn="0"/>
            <w:tcW w:w="0" w:type="auto"/>
          </w:tcPr>
          <w:p w14:paraId="44558060" w14:textId="77777777" w:rsidR="00A1113D" w:rsidRPr="00C46416" w:rsidRDefault="00A1113D" w:rsidP="00B2235C">
            <w:pPr>
              <w:keepNext/>
            </w:pPr>
            <w:r>
              <w:t>Path</w:t>
            </w:r>
          </w:p>
        </w:tc>
        <w:tc>
          <w:tcPr>
            <w:tcW w:w="0" w:type="auto"/>
          </w:tcPr>
          <w:p w14:paraId="1F2AA929" w14:textId="4D33FCCC" w:rsidR="00A1113D" w:rsidRPr="00C46416" w:rsidRDefault="00A1113D" w:rsidP="00A1113D">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/{businessApplicationName}/{businessApplicationVersion}/instant</w:t>
            </w:r>
          </w:p>
        </w:tc>
      </w:tr>
      <w:tr w:rsidR="00A1113D" w:rsidRPr="00C46416" w14:paraId="1C8A6DCB" w14:textId="77777777" w:rsidTr="00B2235C">
        <w:tc>
          <w:tcPr>
            <w:cnfStyle w:val="001000000000" w:firstRow="0" w:lastRow="0" w:firstColumn="1" w:lastColumn="0" w:oddVBand="0" w:evenVBand="0" w:oddHBand="0" w:evenHBand="0" w:firstRowFirstColumn="0" w:firstRowLastColumn="0" w:lastRowFirstColumn="0" w:lastRowLastColumn="0"/>
            <w:tcW w:w="0" w:type="auto"/>
          </w:tcPr>
          <w:p w14:paraId="4D74DE18" w14:textId="77777777" w:rsidR="00A1113D" w:rsidRPr="00C46416" w:rsidRDefault="00A1113D" w:rsidP="00B2235C">
            <w:r>
              <w:t>Method</w:t>
            </w:r>
          </w:p>
        </w:tc>
        <w:tc>
          <w:tcPr>
            <w:tcW w:w="0" w:type="auto"/>
          </w:tcPr>
          <w:p w14:paraId="17791E41" w14:textId="77777777" w:rsidR="00A1113D" w:rsidRPr="00C46416" w:rsidRDefault="00A1113D" w:rsidP="00B2235C">
            <w:pPr>
              <w:cnfStyle w:val="000000000000" w:firstRow="0" w:lastRow="0" w:firstColumn="0" w:lastColumn="0" w:oddVBand="0" w:evenVBand="0" w:oddHBand="0" w:evenHBand="0" w:firstRowFirstColumn="0" w:firstRowLastColumn="0" w:lastRowFirstColumn="0" w:lastRowLastColumn="0"/>
            </w:pPr>
            <w:r>
              <w:rPr>
                <w:rStyle w:val="PlainTextChar1"/>
              </w:rPr>
              <w:t>POST</w:t>
            </w:r>
          </w:p>
        </w:tc>
      </w:tr>
      <w:tr w:rsidR="00A1113D" w:rsidRPr="00C46416" w14:paraId="3C32D47D" w14:textId="77777777" w:rsidTr="00B2235C">
        <w:tc>
          <w:tcPr>
            <w:cnfStyle w:val="001000000000" w:firstRow="0" w:lastRow="0" w:firstColumn="1" w:lastColumn="0" w:oddVBand="0" w:evenVBand="0" w:oddHBand="0" w:evenHBand="0" w:firstRowFirstColumn="0" w:firstRowLastColumn="0" w:lastRowFirstColumn="0" w:lastRowLastColumn="0"/>
            <w:tcW w:w="0" w:type="auto"/>
          </w:tcPr>
          <w:p w14:paraId="05A2D7D8" w14:textId="77777777" w:rsidR="00A1113D" w:rsidRDefault="00A1113D" w:rsidP="00B2235C">
            <w:r>
              <w:t>Request Body</w:t>
            </w:r>
          </w:p>
        </w:tc>
        <w:tc>
          <w:tcPr>
            <w:tcW w:w="0" w:type="auto"/>
          </w:tcPr>
          <w:p w14:paraId="533F3DCD" w14:textId="77777777" w:rsidR="00A1113D" w:rsidRDefault="00A1113D" w:rsidP="00B2235C">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multipart/form-data</w:t>
            </w:r>
          </w:p>
        </w:tc>
      </w:tr>
      <w:tr w:rsidR="00A1113D" w:rsidRPr="00C46416" w14:paraId="1C9AA84B" w14:textId="77777777" w:rsidTr="00B2235C">
        <w:tc>
          <w:tcPr>
            <w:cnfStyle w:val="001000000000" w:firstRow="0" w:lastRow="0" w:firstColumn="1" w:lastColumn="0" w:oddVBand="0" w:evenVBand="0" w:oddHBand="0" w:evenHBand="0" w:firstRowFirstColumn="0" w:firstRowLastColumn="0" w:lastRowFirstColumn="0" w:lastRowLastColumn="0"/>
            <w:tcW w:w="0" w:type="auto"/>
          </w:tcPr>
          <w:p w14:paraId="050E9249" w14:textId="77777777" w:rsidR="00A1113D" w:rsidRDefault="00A1113D" w:rsidP="00B2235C">
            <w:r>
              <w:t>Content Types</w:t>
            </w:r>
          </w:p>
        </w:tc>
        <w:tc>
          <w:tcPr>
            <w:tcW w:w="0" w:type="auto"/>
          </w:tcPr>
          <w:p w14:paraId="1B0EA9F4" w14:textId="77777777" w:rsidR="00A1113D" w:rsidRPr="00C46416" w:rsidRDefault="00A1113D" w:rsidP="00B2235C">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html, xml, json</w:t>
            </w:r>
          </w:p>
        </w:tc>
      </w:tr>
      <w:tr w:rsidR="00A1113D" w:rsidRPr="00C46416" w14:paraId="60C4871B" w14:textId="77777777" w:rsidTr="00B2235C">
        <w:tc>
          <w:tcPr>
            <w:cnfStyle w:val="001000000000" w:firstRow="0" w:lastRow="0" w:firstColumn="1" w:lastColumn="0" w:oddVBand="0" w:evenVBand="0" w:oddHBand="0" w:evenHBand="0" w:firstRowFirstColumn="0" w:firstRowLastColumn="0" w:lastRowFirstColumn="0" w:lastRowLastColumn="0"/>
            <w:tcW w:w="0" w:type="auto"/>
          </w:tcPr>
          <w:p w14:paraId="743716FD" w14:textId="77777777" w:rsidR="00A1113D" w:rsidRDefault="00A1113D" w:rsidP="00B2235C">
            <w:r>
              <w:t>Response</w:t>
            </w:r>
          </w:p>
        </w:tc>
        <w:tc>
          <w:tcPr>
            <w:tcW w:w="0" w:type="auto"/>
          </w:tcPr>
          <w:p w14:paraId="0079EEA3" w14:textId="7BB552BB" w:rsidR="00A1113D" w:rsidRPr="00612112" w:rsidRDefault="00A1113D" w:rsidP="00B2235C">
            <w:pPr>
              <w:cnfStyle w:val="000000000000" w:firstRow="0" w:lastRow="0" w:firstColumn="0" w:lastColumn="0" w:oddVBand="0" w:evenVBand="0" w:oddHBand="0" w:evenHBand="0" w:firstRowFirstColumn="0" w:firstRowLastColumn="0" w:lastRowFirstColumn="0" w:lastRowLastColumn="0"/>
            </w:pPr>
            <w:r>
              <w:t>Object Detail or download file</w:t>
            </w:r>
          </w:p>
        </w:tc>
      </w:tr>
    </w:tbl>
    <w:p w14:paraId="6E7FF0DF" w14:textId="77777777" w:rsidR="00A1113D" w:rsidRDefault="00A1113D" w:rsidP="00A1113D"/>
    <w:p w14:paraId="3D488D0E" w14:textId="77777777" w:rsidR="00A1113D" w:rsidRDefault="00A1113D" w:rsidP="00A1113D">
      <w:r>
        <w:t>The parameters include separate parameters for each business application specific job parameter.</w:t>
      </w:r>
    </w:p>
    <w:p w14:paraId="2358173F" w14:textId="77777777" w:rsidR="00A1113D" w:rsidRDefault="00A1113D" w:rsidP="00A1113D"/>
    <w:p w14:paraId="05809878" w14:textId="77777777" w:rsidR="00A1113D" w:rsidRDefault="00A1113D" w:rsidP="00A1113D">
      <w:r>
        <w:t>For structured input data the parameters include separate parameters for each business application specific request parameter.</w:t>
      </w:r>
    </w:p>
    <w:p w14:paraId="3165D922" w14:textId="77777777" w:rsidR="00A1113D" w:rsidRDefault="00A1113D" w:rsidP="00A1113D"/>
    <w:p w14:paraId="2B47C744" w14:textId="77777777" w:rsidR="00A1113D" w:rsidRDefault="00A1113D" w:rsidP="00A1113D">
      <w:r>
        <w:t>For opaque input data the parameters include the inputDataContentType with the MIME-Type of the input data. The input data can either be specified as the inputData multipart/form-data file field or as a inputDataUrl that the CPF will download the file from. If the file is large use the inputDataUrl to point to the HTTP file server or HTTP resource in your application that the data can be downloaded from.</w:t>
      </w:r>
    </w:p>
    <w:p w14:paraId="7BB45457" w14:textId="77777777" w:rsidR="00A1113D" w:rsidRDefault="00A1113D" w:rsidP="00A1113D"/>
    <w:p w14:paraId="5014893D" w14:textId="77777777" w:rsidR="00A1113D" w:rsidRDefault="00A1113D" w:rsidP="00A1113D">
      <w:pPr>
        <w:keepNext/>
        <w:rPr>
          <w:b/>
        </w:rPr>
      </w:pPr>
      <w:r w:rsidRPr="0017027E">
        <w:rPr>
          <w:b/>
        </w:rPr>
        <w:t>Parameters</w:t>
      </w:r>
    </w:p>
    <w:tbl>
      <w:tblPr>
        <w:tblStyle w:val="LightGrid-Accent1"/>
        <w:tblW w:w="0" w:type="auto"/>
        <w:tblLook w:val="0420" w:firstRow="1" w:lastRow="0" w:firstColumn="0" w:lastColumn="0" w:noHBand="0" w:noVBand="1"/>
      </w:tblPr>
      <w:tblGrid>
        <w:gridCol w:w="2907"/>
        <w:gridCol w:w="7849"/>
      </w:tblGrid>
      <w:tr w:rsidR="00A1113D" w:rsidRPr="0008739A" w14:paraId="1E58700F" w14:textId="77777777" w:rsidTr="00B2235C">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EE1B7E9" w14:textId="77777777" w:rsidR="00A1113D" w:rsidRPr="0008739A" w:rsidRDefault="00A1113D" w:rsidP="00B2235C">
            <w:r w:rsidRPr="0008739A">
              <w:t>Name</w:t>
            </w:r>
          </w:p>
        </w:tc>
        <w:tc>
          <w:tcPr>
            <w:tcW w:w="0" w:type="auto"/>
          </w:tcPr>
          <w:p w14:paraId="74593BCF" w14:textId="77777777" w:rsidR="00A1113D" w:rsidRPr="0008739A" w:rsidRDefault="00A1113D" w:rsidP="00B2235C">
            <w:r w:rsidRPr="0008739A">
              <w:t>Description</w:t>
            </w:r>
          </w:p>
        </w:tc>
      </w:tr>
      <w:tr w:rsidR="00A1113D" w:rsidRPr="0008739A" w14:paraId="7CB937BD" w14:textId="77777777" w:rsidTr="00B2235C">
        <w:trPr>
          <w:cnfStyle w:val="000000100000" w:firstRow="0" w:lastRow="0" w:firstColumn="0" w:lastColumn="0" w:oddVBand="0" w:evenVBand="0" w:oddHBand="1" w:evenHBand="0" w:firstRowFirstColumn="0" w:firstRowLastColumn="0" w:lastRowFirstColumn="0" w:lastRowLastColumn="0"/>
          <w:cantSplit/>
        </w:trPr>
        <w:tc>
          <w:tcPr>
            <w:tcW w:w="0" w:type="auto"/>
          </w:tcPr>
          <w:p w14:paraId="41CFACAA" w14:textId="77777777" w:rsidR="00A1113D" w:rsidRDefault="00A1113D" w:rsidP="00B2235C">
            <w:r>
              <w:t>businessApplicationName</w:t>
            </w:r>
          </w:p>
        </w:tc>
        <w:tc>
          <w:tcPr>
            <w:tcW w:w="0" w:type="auto"/>
          </w:tcPr>
          <w:p w14:paraId="571FDEF5" w14:textId="77777777" w:rsidR="00A1113D" w:rsidRDefault="00A1113D" w:rsidP="00B2235C">
            <w:r>
              <w:t>The name of the business application.</w:t>
            </w:r>
          </w:p>
        </w:tc>
      </w:tr>
      <w:tr w:rsidR="00A1113D" w:rsidRPr="0008739A" w14:paraId="74458FFE" w14:textId="77777777" w:rsidTr="00B2235C">
        <w:trPr>
          <w:cnfStyle w:val="000000010000" w:firstRow="0" w:lastRow="0" w:firstColumn="0" w:lastColumn="0" w:oddVBand="0" w:evenVBand="0" w:oddHBand="0" w:evenHBand="1" w:firstRowFirstColumn="0" w:firstRowLastColumn="0" w:lastRowFirstColumn="0" w:lastRowLastColumn="0"/>
          <w:cantSplit/>
        </w:trPr>
        <w:tc>
          <w:tcPr>
            <w:tcW w:w="0" w:type="auto"/>
          </w:tcPr>
          <w:p w14:paraId="689C4C96" w14:textId="77777777" w:rsidR="00A1113D" w:rsidRDefault="00A1113D" w:rsidP="00B2235C">
            <w:r>
              <w:t>businessApplicationVersion</w:t>
            </w:r>
          </w:p>
        </w:tc>
        <w:tc>
          <w:tcPr>
            <w:tcW w:w="0" w:type="auto"/>
          </w:tcPr>
          <w:p w14:paraId="4F330B4E" w14:textId="77777777" w:rsidR="00A1113D" w:rsidRDefault="00A1113D" w:rsidP="00B2235C">
            <w:r>
              <w:t>The version of the business application.</w:t>
            </w:r>
          </w:p>
        </w:tc>
      </w:tr>
      <w:tr w:rsidR="00A1113D" w:rsidRPr="0008739A" w14:paraId="46EE73CD" w14:textId="77777777" w:rsidTr="00B2235C">
        <w:trPr>
          <w:cnfStyle w:val="000000100000" w:firstRow="0" w:lastRow="0" w:firstColumn="0" w:lastColumn="0" w:oddVBand="0" w:evenVBand="0" w:oddHBand="1" w:evenHBand="0" w:firstRowFirstColumn="0" w:firstRowLastColumn="0" w:lastRowFirstColumn="0" w:lastRowLastColumn="0"/>
          <w:cantSplit/>
        </w:trPr>
        <w:tc>
          <w:tcPr>
            <w:tcW w:w="0" w:type="auto"/>
          </w:tcPr>
          <w:p w14:paraId="2BB1E941" w14:textId="77777777" w:rsidR="00A1113D" w:rsidRDefault="00A1113D" w:rsidP="00B2235C">
            <w:r>
              <w:t>notificationEmail</w:t>
            </w:r>
          </w:p>
        </w:tc>
        <w:tc>
          <w:tcPr>
            <w:tcW w:w="0" w:type="auto"/>
          </w:tcPr>
          <w:p w14:paraId="634E1E54" w14:textId="77777777" w:rsidR="00A1113D" w:rsidRDefault="00A1113D" w:rsidP="00B2235C">
            <w:r w:rsidRPr="00D92A9F">
              <w:t>The email address to send the job status to when the job is completed.</w:t>
            </w:r>
          </w:p>
        </w:tc>
      </w:tr>
      <w:tr w:rsidR="00A1113D" w:rsidRPr="0008739A" w14:paraId="6D742310" w14:textId="77777777" w:rsidTr="00B2235C">
        <w:trPr>
          <w:cnfStyle w:val="000000010000" w:firstRow="0" w:lastRow="0" w:firstColumn="0" w:lastColumn="0" w:oddVBand="0" w:evenVBand="0" w:oddHBand="0" w:evenHBand="1" w:firstRowFirstColumn="0" w:firstRowLastColumn="0" w:lastRowFirstColumn="0" w:lastRowLastColumn="0"/>
          <w:cantSplit/>
        </w:trPr>
        <w:tc>
          <w:tcPr>
            <w:tcW w:w="0" w:type="auto"/>
          </w:tcPr>
          <w:p w14:paraId="44DD5FE8" w14:textId="77777777" w:rsidR="00A1113D" w:rsidRDefault="00A1113D" w:rsidP="00B2235C">
            <w:r>
              <w:t>notificationUrl</w:t>
            </w:r>
          </w:p>
        </w:tc>
        <w:tc>
          <w:tcPr>
            <w:tcW w:w="0" w:type="auto"/>
          </w:tcPr>
          <w:p w14:paraId="7BB5185A" w14:textId="77777777" w:rsidR="00A1113D" w:rsidRDefault="00A1113D" w:rsidP="00B2235C">
            <w:r w:rsidRPr="00D92A9F">
              <w:t>The http: URL to be notified when the job is completed. A copy of the Job status will be posted to process running at this URL</w:t>
            </w:r>
            <w:r>
              <w:t>.</w:t>
            </w:r>
          </w:p>
        </w:tc>
      </w:tr>
      <w:tr w:rsidR="00A1113D" w:rsidRPr="0008739A" w14:paraId="01AEAD99" w14:textId="77777777" w:rsidTr="00B2235C">
        <w:trPr>
          <w:cnfStyle w:val="000000100000" w:firstRow="0" w:lastRow="0" w:firstColumn="0" w:lastColumn="0" w:oddVBand="0" w:evenVBand="0" w:oddHBand="1" w:evenHBand="0" w:firstRowFirstColumn="0" w:firstRowLastColumn="0" w:lastRowFirstColumn="0" w:lastRowLastColumn="0"/>
          <w:cantSplit/>
        </w:trPr>
        <w:tc>
          <w:tcPr>
            <w:tcW w:w="0" w:type="auto"/>
          </w:tcPr>
          <w:p w14:paraId="1B720C15" w14:textId="77777777" w:rsidR="00A1113D" w:rsidRDefault="00A1113D" w:rsidP="00B2235C">
            <w:r>
              <w:t>resultDataContentType</w:t>
            </w:r>
          </w:p>
        </w:tc>
        <w:tc>
          <w:tcPr>
            <w:tcW w:w="0" w:type="auto"/>
          </w:tcPr>
          <w:p w14:paraId="0146516F" w14:textId="77777777" w:rsidR="00A1113D" w:rsidRDefault="00A1113D" w:rsidP="00B2235C">
            <w:r w:rsidRPr="00D92A9F">
              <w:t>The MIME type of the result data specified to be returned after running the batch job</w:t>
            </w:r>
            <w:r>
              <w:t>.</w:t>
            </w:r>
          </w:p>
        </w:tc>
      </w:tr>
      <w:tr w:rsidR="00A1113D" w:rsidRPr="0008739A" w14:paraId="6E1AAD5D" w14:textId="77777777" w:rsidTr="00B2235C">
        <w:trPr>
          <w:cnfStyle w:val="000000010000" w:firstRow="0" w:lastRow="0" w:firstColumn="0" w:lastColumn="0" w:oddVBand="0" w:evenVBand="0" w:oddHBand="0" w:evenHBand="1" w:firstRowFirstColumn="0" w:firstRowLastColumn="0" w:lastRowFirstColumn="0" w:lastRowLastColumn="0"/>
          <w:cantSplit/>
        </w:trPr>
        <w:tc>
          <w:tcPr>
            <w:tcW w:w="0" w:type="auto"/>
          </w:tcPr>
          <w:p w14:paraId="254688BF" w14:textId="77777777" w:rsidR="00A1113D" w:rsidRDefault="00A1113D" w:rsidP="00B2235C">
            <w:r>
              <w:t>resultSrid</w:t>
            </w:r>
          </w:p>
        </w:tc>
        <w:tc>
          <w:tcPr>
            <w:tcW w:w="0" w:type="auto"/>
          </w:tcPr>
          <w:p w14:paraId="1DF8D546" w14:textId="77777777" w:rsidR="00A1113D" w:rsidRDefault="00A1113D" w:rsidP="00B2235C">
            <w:r w:rsidRPr="006B4B03">
              <w:t>The coordinate system code of the projection for the result geometry</w:t>
            </w:r>
            <w:r>
              <w:t>.</w:t>
            </w:r>
          </w:p>
        </w:tc>
      </w:tr>
      <w:tr w:rsidR="00A1113D" w:rsidRPr="0008739A" w14:paraId="59AC7740" w14:textId="77777777" w:rsidTr="00B2235C">
        <w:trPr>
          <w:cnfStyle w:val="000000100000" w:firstRow="0" w:lastRow="0" w:firstColumn="0" w:lastColumn="0" w:oddVBand="0" w:evenVBand="0" w:oddHBand="1" w:evenHBand="0" w:firstRowFirstColumn="0" w:firstRowLastColumn="0" w:lastRowFirstColumn="0" w:lastRowLastColumn="0"/>
          <w:cantSplit/>
        </w:trPr>
        <w:tc>
          <w:tcPr>
            <w:tcW w:w="0" w:type="auto"/>
          </w:tcPr>
          <w:p w14:paraId="1079C38F" w14:textId="77777777" w:rsidR="00A1113D" w:rsidRDefault="00A1113D" w:rsidP="00B2235C">
            <w:r>
              <w:t>resultNumAxis</w:t>
            </w:r>
          </w:p>
        </w:tc>
        <w:tc>
          <w:tcPr>
            <w:tcW w:w="0" w:type="auto"/>
          </w:tcPr>
          <w:p w14:paraId="2A4FFD12" w14:textId="77777777" w:rsidR="00A1113D" w:rsidRDefault="00A1113D" w:rsidP="00B2235C">
            <w:r w:rsidRPr="006B4B03">
              <w:t>The number of coordinate axis in the result geometry (e.g. 2 for 2D or 3 for 3D)</w:t>
            </w:r>
            <w:r>
              <w:t>.</w:t>
            </w:r>
          </w:p>
        </w:tc>
      </w:tr>
      <w:tr w:rsidR="00A1113D" w:rsidRPr="0008739A" w14:paraId="6FA62390" w14:textId="77777777" w:rsidTr="00B2235C">
        <w:trPr>
          <w:cnfStyle w:val="000000010000" w:firstRow="0" w:lastRow="0" w:firstColumn="0" w:lastColumn="0" w:oddVBand="0" w:evenVBand="0" w:oddHBand="0" w:evenHBand="1" w:firstRowFirstColumn="0" w:firstRowLastColumn="0" w:lastRowFirstColumn="0" w:lastRowLastColumn="0"/>
          <w:cantSplit/>
        </w:trPr>
        <w:tc>
          <w:tcPr>
            <w:tcW w:w="0" w:type="auto"/>
          </w:tcPr>
          <w:p w14:paraId="4867B8AD" w14:textId="77777777" w:rsidR="00A1113D" w:rsidRDefault="00A1113D" w:rsidP="00B2235C">
            <w:r>
              <w:t>resultScaleFactorXy</w:t>
            </w:r>
          </w:p>
        </w:tc>
        <w:tc>
          <w:tcPr>
            <w:tcW w:w="0" w:type="auto"/>
          </w:tcPr>
          <w:p w14:paraId="4E24AA4D" w14:textId="77777777" w:rsidR="00A1113D" w:rsidRDefault="00A1113D" w:rsidP="00B2235C">
            <w:r w:rsidRPr="006B4B03">
              <w:t>The scale factor to apply the x, y coordinates. The scale factor is 1 / minimum unit. For example if the minimum unit was 1mm (0.001) the scale factor is 1000 (1 / 0.001).</w:t>
            </w:r>
          </w:p>
        </w:tc>
      </w:tr>
      <w:tr w:rsidR="00A1113D" w:rsidRPr="0008739A" w14:paraId="59751294" w14:textId="77777777" w:rsidTr="00B2235C">
        <w:trPr>
          <w:cnfStyle w:val="000000100000" w:firstRow="0" w:lastRow="0" w:firstColumn="0" w:lastColumn="0" w:oddVBand="0" w:evenVBand="0" w:oddHBand="1" w:evenHBand="0" w:firstRowFirstColumn="0" w:firstRowLastColumn="0" w:lastRowFirstColumn="0" w:lastRowLastColumn="0"/>
          <w:cantSplit/>
        </w:trPr>
        <w:tc>
          <w:tcPr>
            <w:tcW w:w="0" w:type="auto"/>
          </w:tcPr>
          <w:p w14:paraId="53AF321D" w14:textId="77777777" w:rsidR="00A1113D" w:rsidRDefault="00A1113D" w:rsidP="00B2235C">
            <w:r>
              <w:t>resultScaleFactorZ</w:t>
            </w:r>
          </w:p>
        </w:tc>
        <w:tc>
          <w:tcPr>
            <w:tcW w:w="0" w:type="auto"/>
          </w:tcPr>
          <w:p w14:paraId="03226478" w14:textId="77777777" w:rsidR="00A1113D" w:rsidRDefault="00A1113D" w:rsidP="00B2235C">
            <w:r w:rsidRPr="006B4B03">
              <w:t>The scale factor to apply the z coordinate. The scale factor is 1 / minimum unit. For example if the minimum unit was 1mm (0.001) the scale factor is 1000 (1 / 0.001).</w:t>
            </w:r>
          </w:p>
        </w:tc>
      </w:tr>
      <w:tr w:rsidR="00A1113D" w:rsidRPr="0008739A" w14:paraId="0DD9AD4D" w14:textId="77777777" w:rsidTr="00B2235C">
        <w:trPr>
          <w:cnfStyle w:val="000000010000" w:firstRow="0" w:lastRow="0" w:firstColumn="0" w:lastColumn="0" w:oddVBand="0" w:evenVBand="0" w:oddHBand="0" w:evenHBand="1" w:firstRowFirstColumn="0" w:firstRowLastColumn="0" w:lastRowFirstColumn="0" w:lastRowLastColumn="0"/>
          <w:cantSplit/>
        </w:trPr>
        <w:tc>
          <w:tcPr>
            <w:tcW w:w="0" w:type="auto"/>
          </w:tcPr>
          <w:p w14:paraId="7B56A071" w14:textId="77777777" w:rsidR="00A1113D" w:rsidRPr="00B15488" w:rsidRDefault="00A1113D" w:rsidP="00B2235C">
            <w:pPr>
              <w:rPr>
                <w:i/>
              </w:rPr>
            </w:pPr>
            <w:r w:rsidRPr="00B15488">
              <w:rPr>
                <w:i/>
              </w:rPr>
              <w:t>&lt;jobFieldName&gt;</w:t>
            </w:r>
          </w:p>
        </w:tc>
        <w:tc>
          <w:tcPr>
            <w:tcW w:w="0" w:type="auto"/>
          </w:tcPr>
          <w:p w14:paraId="4555F660" w14:textId="77777777" w:rsidR="00A1113D" w:rsidRDefault="00A1113D" w:rsidP="00B2235C">
            <w:r>
              <w:t>One parameter for each job parameter defined for the business application.</w:t>
            </w:r>
          </w:p>
        </w:tc>
      </w:tr>
      <w:tr w:rsidR="00A1113D" w:rsidRPr="0008739A" w14:paraId="670EEB89" w14:textId="77777777" w:rsidTr="00B2235C">
        <w:trPr>
          <w:cnfStyle w:val="000000100000" w:firstRow="0" w:lastRow="0" w:firstColumn="0" w:lastColumn="0" w:oddVBand="0" w:evenVBand="0" w:oddHBand="1" w:evenHBand="0" w:firstRowFirstColumn="0" w:firstRowLastColumn="0" w:lastRowFirstColumn="0" w:lastRowLastColumn="0"/>
          <w:cantSplit/>
        </w:trPr>
        <w:tc>
          <w:tcPr>
            <w:tcW w:w="0" w:type="auto"/>
          </w:tcPr>
          <w:p w14:paraId="72DA1014" w14:textId="77777777" w:rsidR="00A1113D" w:rsidRPr="00B15488" w:rsidRDefault="00A1113D" w:rsidP="00B2235C">
            <w:pPr>
              <w:rPr>
                <w:i/>
              </w:rPr>
            </w:pPr>
            <w:r>
              <w:rPr>
                <w:i/>
              </w:rPr>
              <w:t>&lt;requestFieldName&gt;</w:t>
            </w:r>
          </w:p>
        </w:tc>
        <w:tc>
          <w:tcPr>
            <w:tcW w:w="0" w:type="auto"/>
          </w:tcPr>
          <w:p w14:paraId="32A7B671" w14:textId="77777777" w:rsidR="00A1113D" w:rsidRDefault="00A1113D" w:rsidP="00B2235C">
            <w:r>
              <w:t>One parameter for each request parameter defined for the structured input data business applications.</w:t>
            </w:r>
          </w:p>
        </w:tc>
      </w:tr>
      <w:tr w:rsidR="00A1113D" w:rsidRPr="0008739A" w14:paraId="48414AA0" w14:textId="77777777" w:rsidTr="00B2235C">
        <w:trPr>
          <w:cnfStyle w:val="000000010000" w:firstRow="0" w:lastRow="0" w:firstColumn="0" w:lastColumn="0" w:oddVBand="0" w:evenVBand="0" w:oddHBand="0" w:evenHBand="1" w:firstRowFirstColumn="0" w:firstRowLastColumn="0" w:lastRowFirstColumn="0" w:lastRowLastColumn="0"/>
          <w:cantSplit/>
        </w:trPr>
        <w:tc>
          <w:tcPr>
            <w:tcW w:w="0" w:type="auto"/>
          </w:tcPr>
          <w:p w14:paraId="426EC27B" w14:textId="77777777" w:rsidR="00A1113D" w:rsidRPr="00B15488" w:rsidRDefault="00A1113D" w:rsidP="00B2235C">
            <w:r>
              <w:t>inputDataContentType</w:t>
            </w:r>
          </w:p>
        </w:tc>
        <w:tc>
          <w:tcPr>
            <w:tcW w:w="0" w:type="auto"/>
          </w:tcPr>
          <w:p w14:paraId="2E27CF1D" w14:textId="77777777" w:rsidR="00A1113D" w:rsidRDefault="00A1113D" w:rsidP="00B2235C">
            <w:r>
              <w:t>The content type of the input data.</w:t>
            </w:r>
          </w:p>
        </w:tc>
      </w:tr>
      <w:tr w:rsidR="00A1113D" w:rsidRPr="0008739A" w14:paraId="4B5B5E16" w14:textId="77777777" w:rsidTr="00B2235C">
        <w:trPr>
          <w:cnfStyle w:val="000000100000" w:firstRow="0" w:lastRow="0" w:firstColumn="0" w:lastColumn="0" w:oddVBand="0" w:evenVBand="0" w:oddHBand="1" w:evenHBand="0" w:firstRowFirstColumn="0" w:firstRowLastColumn="0" w:lastRowFirstColumn="0" w:lastRowLastColumn="0"/>
          <w:cantSplit/>
        </w:trPr>
        <w:tc>
          <w:tcPr>
            <w:tcW w:w="0" w:type="auto"/>
          </w:tcPr>
          <w:p w14:paraId="0BD8B3B8" w14:textId="77777777" w:rsidR="00A1113D" w:rsidRDefault="00A1113D" w:rsidP="00B2235C">
            <w:r>
              <w:t>inputData</w:t>
            </w:r>
          </w:p>
        </w:tc>
        <w:tc>
          <w:tcPr>
            <w:tcW w:w="0" w:type="auto"/>
          </w:tcPr>
          <w:p w14:paraId="13735A49" w14:textId="77777777" w:rsidR="00A1113D" w:rsidRDefault="00A1113D" w:rsidP="00B2235C">
            <w:r>
              <w:t xml:space="preserve">The multi-part form data file containing the input data for a single opaque inout data request. </w:t>
            </w:r>
            <w:r w:rsidRPr="00D92A9F">
              <w:rPr>
                <w:b/>
              </w:rPr>
              <w:t>Either inputData or inputDataUrl can be specified, but not both.</w:t>
            </w:r>
          </w:p>
        </w:tc>
      </w:tr>
      <w:tr w:rsidR="00A1113D" w:rsidRPr="0008739A" w14:paraId="6383F77A" w14:textId="77777777" w:rsidTr="00B2235C">
        <w:trPr>
          <w:cnfStyle w:val="000000010000" w:firstRow="0" w:lastRow="0" w:firstColumn="0" w:lastColumn="0" w:oddVBand="0" w:evenVBand="0" w:oddHBand="0" w:evenHBand="1" w:firstRowFirstColumn="0" w:firstRowLastColumn="0" w:lastRowFirstColumn="0" w:lastRowLastColumn="0"/>
          <w:cantSplit/>
        </w:trPr>
        <w:tc>
          <w:tcPr>
            <w:tcW w:w="0" w:type="auto"/>
          </w:tcPr>
          <w:p w14:paraId="0B355B58" w14:textId="77777777" w:rsidR="00A1113D" w:rsidRDefault="00A1113D" w:rsidP="00B2235C">
            <w:r>
              <w:t>inputDataUrl</w:t>
            </w:r>
          </w:p>
        </w:tc>
        <w:tc>
          <w:tcPr>
            <w:tcW w:w="0" w:type="auto"/>
          </w:tcPr>
          <w:p w14:paraId="18FE0148" w14:textId="77777777" w:rsidR="00A1113D" w:rsidRDefault="00A1113D" w:rsidP="00B2235C">
            <w:r>
              <w:t>The URL to a http server containing the input data for a single opaque inout data request.</w:t>
            </w:r>
            <w:r w:rsidRPr="00D92A9F">
              <w:rPr>
                <w:b/>
              </w:rPr>
              <w:t xml:space="preserve"> Either inputData or inputDataUrl can be specified, but not both.</w:t>
            </w:r>
          </w:p>
        </w:tc>
      </w:tr>
    </w:tbl>
    <w:p w14:paraId="7487D6E2" w14:textId="77777777" w:rsidR="00A1113D" w:rsidRDefault="00A1113D" w:rsidP="00A1113D"/>
    <w:p w14:paraId="1A4B805C" w14:textId="77777777" w:rsidR="00A1113D" w:rsidRDefault="00A1113D" w:rsidP="00A1113D">
      <w:pPr>
        <w:pStyle w:val="Heading4"/>
      </w:pPr>
      <w:r>
        <w:t>JavaScript</w:t>
      </w:r>
    </w:p>
    <w:p w14:paraId="5D87FE65" w14:textId="77777777" w:rsidR="00A1113D" w:rsidRDefault="00A1113D" w:rsidP="00A1113D">
      <w:r>
        <w:t>Not currently supported in the JavaScript API.</w:t>
      </w:r>
    </w:p>
    <w:p w14:paraId="453752A4" w14:textId="77777777" w:rsidR="00A1113D" w:rsidRDefault="00A1113D" w:rsidP="00A1113D"/>
    <w:p w14:paraId="766A3145" w14:textId="77777777" w:rsidR="00A1113D" w:rsidRDefault="00A1113D" w:rsidP="00A1113D">
      <w:pPr>
        <w:pStyle w:val="Heading4"/>
      </w:pPr>
      <w:r w:rsidRPr="009479BB">
        <w:t>Java</w:t>
      </w:r>
    </w:p>
    <w:p w14:paraId="62F12025" w14:textId="77777777" w:rsidR="00A1113D" w:rsidRDefault="00A1113D" w:rsidP="00A1113D">
      <w:r>
        <w:t>Not currently supported in the Java API.</w:t>
      </w:r>
    </w:p>
    <w:p w14:paraId="14CBA5E1" w14:textId="77777777" w:rsidR="00DD482E" w:rsidRPr="00DD482E" w:rsidRDefault="00DD482E" w:rsidP="002B4E33"/>
    <w:p w14:paraId="7E5CF2E8" w14:textId="6B3ABD0A" w:rsidR="00CF0FB8" w:rsidRDefault="0082233C" w:rsidP="00761F1F">
      <w:pPr>
        <w:pStyle w:val="Heading2"/>
      </w:pPr>
      <w:bookmarkStart w:id="19" w:name="_Toc202591145"/>
      <w:r>
        <w:t>Get Users Resources</w:t>
      </w:r>
      <w:bookmarkEnd w:id="19"/>
    </w:p>
    <w:p w14:paraId="08871E8E" w14:textId="458602E1" w:rsidR="00B2235C" w:rsidRDefault="00B2235C" w:rsidP="00B2235C">
      <w:r>
        <w:t>This resource returns a list of the resources available for a user. This can be used to discover the operations possible on the business application as not all users or applications have all the operations available. The following operations are supported and described later in this document.</w:t>
      </w:r>
    </w:p>
    <w:p w14:paraId="42ABE3D6" w14:textId="77777777" w:rsidR="00B2235C" w:rsidRDefault="00B2235C" w:rsidP="00B2235C"/>
    <w:tbl>
      <w:tblPr>
        <w:tblStyle w:val="LightGrid-Accent1"/>
        <w:tblW w:w="0" w:type="auto"/>
        <w:tblLook w:val="0420" w:firstRow="1" w:lastRow="0" w:firstColumn="0" w:lastColumn="0" w:noHBand="0" w:noVBand="1"/>
      </w:tblPr>
      <w:tblGrid>
        <w:gridCol w:w="2088"/>
        <w:gridCol w:w="8668"/>
      </w:tblGrid>
      <w:tr w:rsidR="00B2235C" w:rsidRPr="0008739A" w14:paraId="2594B86B" w14:textId="77777777" w:rsidTr="00B2235C">
        <w:trPr>
          <w:cnfStyle w:val="100000000000" w:firstRow="1" w:lastRow="0" w:firstColumn="0" w:lastColumn="0" w:oddVBand="0" w:evenVBand="0" w:oddHBand="0" w:evenHBand="0" w:firstRowFirstColumn="0" w:firstRowLastColumn="0" w:lastRowFirstColumn="0" w:lastRowLastColumn="0"/>
        </w:trPr>
        <w:tc>
          <w:tcPr>
            <w:tcW w:w="0" w:type="auto"/>
          </w:tcPr>
          <w:p w14:paraId="57504FB3" w14:textId="77777777" w:rsidR="00B2235C" w:rsidRPr="0008739A" w:rsidRDefault="00B2235C" w:rsidP="00B2235C">
            <w:r w:rsidRPr="0008739A">
              <w:t>Name</w:t>
            </w:r>
          </w:p>
        </w:tc>
        <w:tc>
          <w:tcPr>
            <w:tcW w:w="0" w:type="auto"/>
          </w:tcPr>
          <w:p w14:paraId="3F0E6064" w14:textId="77777777" w:rsidR="00B2235C" w:rsidRPr="0008739A" w:rsidRDefault="00B2235C" w:rsidP="00B2235C">
            <w:r w:rsidRPr="0008739A">
              <w:t>Description</w:t>
            </w:r>
          </w:p>
        </w:tc>
      </w:tr>
      <w:tr w:rsidR="00B2235C" w:rsidRPr="0008739A" w14:paraId="4CC8C886" w14:textId="77777777" w:rsidTr="00B2235C">
        <w:trPr>
          <w:cnfStyle w:val="000000100000" w:firstRow="0" w:lastRow="0" w:firstColumn="0" w:lastColumn="0" w:oddVBand="0" w:evenVBand="0" w:oddHBand="1" w:evenHBand="0" w:firstRowFirstColumn="0" w:firstRowLastColumn="0" w:lastRowFirstColumn="0" w:lastRowLastColumn="0"/>
        </w:trPr>
        <w:tc>
          <w:tcPr>
            <w:tcW w:w="0" w:type="auto"/>
          </w:tcPr>
          <w:p w14:paraId="55739D6A" w14:textId="4B50CFDE" w:rsidR="00B2235C" w:rsidRDefault="00B2235C" w:rsidP="00B2235C">
            <w:r>
              <w:t>jobs</w:t>
            </w:r>
          </w:p>
        </w:tc>
        <w:tc>
          <w:tcPr>
            <w:tcW w:w="0" w:type="auto"/>
          </w:tcPr>
          <w:p w14:paraId="4F6ABC5B" w14:textId="048761F6" w:rsidR="00B2235C" w:rsidRDefault="00B2235C" w:rsidP="00B2235C">
            <w:r>
              <w:t>Resource showing the list of the user's jobs.</w:t>
            </w:r>
          </w:p>
        </w:tc>
      </w:tr>
      <w:tr w:rsidR="00B2235C" w:rsidRPr="0008739A" w14:paraId="00214715" w14:textId="77777777" w:rsidTr="00B2235C">
        <w:trPr>
          <w:cnfStyle w:val="000000010000" w:firstRow="0" w:lastRow="0" w:firstColumn="0" w:lastColumn="0" w:oddVBand="0" w:evenVBand="0" w:oddHBand="0" w:evenHBand="1" w:firstRowFirstColumn="0" w:firstRowLastColumn="0" w:lastRowFirstColumn="0" w:lastRowLastColumn="0"/>
        </w:trPr>
        <w:tc>
          <w:tcPr>
            <w:tcW w:w="0" w:type="auto"/>
          </w:tcPr>
          <w:p w14:paraId="4DC191DF" w14:textId="36751959" w:rsidR="00B2235C" w:rsidRDefault="00B2235C" w:rsidP="00B2235C">
            <w:r>
              <w:t>apps</w:t>
            </w:r>
          </w:p>
        </w:tc>
        <w:tc>
          <w:tcPr>
            <w:tcW w:w="0" w:type="auto"/>
          </w:tcPr>
          <w:p w14:paraId="16060602" w14:textId="778F132F" w:rsidR="00B2235C" w:rsidRDefault="00B2235C" w:rsidP="00B2235C">
            <w:r>
              <w:t>Resource showing the list of business applications, from there a</w:t>
            </w:r>
            <w:r w:rsidR="00A914BB">
              <w:t xml:space="preserve"> list of the user's jobs for that application can be obtained.</w:t>
            </w:r>
          </w:p>
        </w:tc>
      </w:tr>
      <w:tr w:rsidR="00B2235C" w:rsidRPr="0008739A" w14:paraId="0EBFD44E" w14:textId="77777777" w:rsidTr="00B2235C">
        <w:trPr>
          <w:cnfStyle w:val="000000100000" w:firstRow="0" w:lastRow="0" w:firstColumn="0" w:lastColumn="0" w:oddVBand="0" w:evenVBand="0" w:oddHBand="1" w:evenHBand="0" w:firstRowFirstColumn="0" w:firstRowLastColumn="0" w:lastRowFirstColumn="0" w:lastRowLastColumn="0"/>
        </w:trPr>
        <w:tc>
          <w:tcPr>
            <w:tcW w:w="0" w:type="auto"/>
          </w:tcPr>
          <w:p w14:paraId="17B0A7A1" w14:textId="30425B82" w:rsidR="00B2235C" w:rsidRDefault="00B2235C" w:rsidP="00B2235C">
            <w:r>
              <w:t>accountInformation</w:t>
            </w:r>
          </w:p>
        </w:tc>
        <w:tc>
          <w:tcPr>
            <w:tcW w:w="0" w:type="auto"/>
          </w:tcPr>
          <w:p w14:paraId="6F1B8B67" w14:textId="15A99EC9" w:rsidR="00B2235C" w:rsidRDefault="00A914BB" w:rsidP="00B2235C">
            <w:r>
              <w:t>Resource showing the user's account information.</w:t>
            </w:r>
          </w:p>
        </w:tc>
      </w:tr>
    </w:tbl>
    <w:p w14:paraId="733A1874" w14:textId="77777777" w:rsidR="00B2235C" w:rsidRDefault="00B2235C" w:rsidP="00B2235C"/>
    <w:p w14:paraId="16C915DA" w14:textId="77777777" w:rsidR="00B2235C" w:rsidRDefault="00B2235C" w:rsidP="00B2235C">
      <w:pPr>
        <w:pStyle w:val="Heading3"/>
      </w:pPr>
      <w:bookmarkStart w:id="20" w:name="_Toc202591146"/>
      <w:r>
        <w:t>Web Service API</w:t>
      </w:r>
      <w:bookmarkEnd w:id="20"/>
    </w:p>
    <w:tbl>
      <w:tblPr>
        <w:tblStyle w:val="TableGrid2"/>
        <w:tblW w:w="0" w:type="auto"/>
        <w:tblLook w:val="0480" w:firstRow="0" w:lastRow="0" w:firstColumn="1" w:lastColumn="0" w:noHBand="0" w:noVBand="1"/>
      </w:tblPr>
      <w:tblGrid>
        <w:gridCol w:w="1745"/>
        <w:gridCol w:w="3577"/>
      </w:tblGrid>
      <w:tr w:rsidR="00B2235C" w:rsidRPr="00C46416" w14:paraId="639B1D0B" w14:textId="77777777" w:rsidTr="00B2235C">
        <w:tc>
          <w:tcPr>
            <w:cnfStyle w:val="001000000000" w:firstRow="0" w:lastRow="0" w:firstColumn="1" w:lastColumn="0" w:oddVBand="0" w:evenVBand="0" w:oddHBand="0" w:evenHBand="0" w:firstRowFirstColumn="0" w:firstRowLastColumn="0" w:lastRowFirstColumn="0" w:lastRowLastColumn="0"/>
            <w:tcW w:w="0" w:type="auto"/>
          </w:tcPr>
          <w:p w14:paraId="3B57FB7A" w14:textId="77777777" w:rsidR="00B2235C" w:rsidRPr="00C46416" w:rsidRDefault="00B2235C" w:rsidP="00B2235C">
            <w:pPr>
              <w:keepNext/>
            </w:pPr>
            <w:r>
              <w:t>Path</w:t>
            </w:r>
          </w:p>
        </w:tc>
        <w:tc>
          <w:tcPr>
            <w:tcW w:w="0" w:type="auto"/>
          </w:tcPr>
          <w:p w14:paraId="39574266" w14:textId="6A9E0368" w:rsidR="00B2235C" w:rsidRPr="00C46416" w:rsidRDefault="00B2235C" w:rsidP="00B2235C">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/users/{consumerKey}</w:t>
            </w:r>
          </w:p>
        </w:tc>
      </w:tr>
      <w:tr w:rsidR="00B2235C" w:rsidRPr="00C46416" w14:paraId="0A1F547B" w14:textId="77777777" w:rsidTr="00B2235C">
        <w:tc>
          <w:tcPr>
            <w:cnfStyle w:val="001000000000" w:firstRow="0" w:lastRow="0" w:firstColumn="1" w:lastColumn="0" w:oddVBand="0" w:evenVBand="0" w:oddHBand="0" w:evenHBand="0" w:firstRowFirstColumn="0" w:firstRowLastColumn="0" w:lastRowFirstColumn="0" w:lastRowLastColumn="0"/>
            <w:tcW w:w="0" w:type="auto"/>
          </w:tcPr>
          <w:p w14:paraId="50B60E9B" w14:textId="77777777" w:rsidR="00B2235C" w:rsidRPr="00C46416" w:rsidRDefault="00B2235C" w:rsidP="00B2235C">
            <w:r>
              <w:t>Method</w:t>
            </w:r>
          </w:p>
        </w:tc>
        <w:tc>
          <w:tcPr>
            <w:tcW w:w="0" w:type="auto"/>
          </w:tcPr>
          <w:p w14:paraId="735B2174" w14:textId="77777777" w:rsidR="00B2235C" w:rsidRPr="00C46416" w:rsidRDefault="00B2235C" w:rsidP="00B2235C">
            <w:pPr>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B2235C" w:rsidRPr="00C46416" w14:paraId="3F223ED9" w14:textId="77777777" w:rsidTr="00B2235C">
        <w:tc>
          <w:tcPr>
            <w:cnfStyle w:val="001000000000" w:firstRow="0" w:lastRow="0" w:firstColumn="1" w:lastColumn="0" w:oddVBand="0" w:evenVBand="0" w:oddHBand="0" w:evenHBand="0" w:firstRowFirstColumn="0" w:firstRowLastColumn="0" w:lastRowFirstColumn="0" w:lastRowLastColumn="0"/>
            <w:tcW w:w="0" w:type="auto"/>
          </w:tcPr>
          <w:p w14:paraId="6EF8B78A" w14:textId="77777777" w:rsidR="00B2235C" w:rsidRDefault="00B2235C" w:rsidP="00B2235C">
            <w:r>
              <w:t>Content Types</w:t>
            </w:r>
          </w:p>
        </w:tc>
        <w:tc>
          <w:tcPr>
            <w:tcW w:w="0" w:type="auto"/>
          </w:tcPr>
          <w:p w14:paraId="56A62690" w14:textId="77777777" w:rsidR="00B2235C" w:rsidRPr="00C46416" w:rsidRDefault="00B2235C" w:rsidP="00B2235C">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json, html, xml, uri-list</w:t>
            </w:r>
          </w:p>
        </w:tc>
      </w:tr>
      <w:tr w:rsidR="00B2235C" w:rsidRPr="00C46416" w14:paraId="2FB727AA" w14:textId="77777777" w:rsidTr="00B2235C">
        <w:tc>
          <w:tcPr>
            <w:cnfStyle w:val="001000000000" w:firstRow="0" w:lastRow="0" w:firstColumn="1" w:lastColumn="0" w:oddVBand="0" w:evenVBand="0" w:oddHBand="0" w:evenHBand="0" w:firstRowFirstColumn="0" w:firstRowLastColumn="0" w:lastRowFirstColumn="0" w:lastRowLastColumn="0"/>
            <w:tcW w:w="0" w:type="auto"/>
          </w:tcPr>
          <w:p w14:paraId="1FD1F130" w14:textId="77777777" w:rsidR="00B2235C" w:rsidRDefault="00B2235C" w:rsidP="00B2235C">
            <w:r>
              <w:t>Response</w:t>
            </w:r>
          </w:p>
        </w:tc>
        <w:tc>
          <w:tcPr>
            <w:tcW w:w="0" w:type="auto"/>
          </w:tcPr>
          <w:p w14:paraId="541E768F" w14:textId="77777777" w:rsidR="00B2235C" w:rsidRPr="00612112" w:rsidRDefault="00B2235C" w:rsidP="00B2235C">
            <w:pPr>
              <w:cnfStyle w:val="000000000000" w:firstRow="0" w:lastRow="0" w:firstColumn="0" w:lastColumn="0" w:oddVBand="0" w:evenVBand="0" w:oddHBand="0" w:evenHBand="0" w:firstRowFirstColumn="0" w:firstRowLastColumn="0" w:lastRowFirstColumn="0" w:lastRowLastColumn="0"/>
            </w:pPr>
            <w:r w:rsidRPr="00612112">
              <w:t>Resource List</w:t>
            </w:r>
          </w:p>
        </w:tc>
      </w:tr>
    </w:tbl>
    <w:p w14:paraId="207964D3" w14:textId="77777777" w:rsidR="00B2235C" w:rsidRDefault="00B2235C" w:rsidP="00B2235C"/>
    <w:p w14:paraId="6C1DB1BD" w14:textId="77777777" w:rsidR="00B2235C" w:rsidRDefault="00B2235C" w:rsidP="00B2235C">
      <w:pPr>
        <w:keepNext/>
        <w:rPr>
          <w:b/>
        </w:rPr>
      </w:pPr>
      <w:r w:rsidRPr="0017027E">
        <w:rPr>
          <w:b/>
        </w:rPr>
        <w:t>Parameters</w:t>
      </w:r>
    </w:p>
    <w:tbl>
      <w:tblPr>
        <w:tblStyle w:val="LightGrid-Accent1"/>
        <w:tblW w:w="0" w:type="auto"/>
        <w:tblLook w:val="0420" w:firstRow="1" w:lastRow="0" w:firstColumn="0" w:lastColumn="0" w:noHBand="0" w:noVBand="1"/>
      </w:tblPr>
      <w:tblGrid>
        <w:gridCol w:w="1562"/>
        <w:gridCol w:w="2729"/>
      </w:tblGrid>
      <w:tr w:rsidR="00B2235C" w:rsidRPr="0008739A" w14:paraId="14F5B18C" w14:textId="77777777" w:rsidTr="00B2235C">
        <w:trPr>
          <w:cnfStyle w:val="100000000000" w:firstRow="1" w:lastRow="0" w:firstColumn="0" w:lastColumn="0" w:oddVBand="0" w:evenVBand="0" w:oddHBand="0" w:evenHBand="0" w:firstRowFirstColumn="0" w:firstRowLastColumn="0" w:lastRowFirstColumn="0" w:lastRowLastColumn="0"/>
        </w:trPr>
        <w:tc>
          <w:tcPr>
            <w:tcW w:w="0" w:type="auto"/>
          </w:tcPr>
          <w:p w14:paraId="4A389D9D" w14:textId="77777777" w:rsidR="00B2235C" w:rsidRPr="0008739A" w:rsidRDefault="00B2235C" w:rsidP="00B2235C">
            <w:r w:rsidRPr="0008739A">
              <w:t>Name</w:t>
            </w:r>
          </w:p>
        </w:tc>
        <w:tc>
          <w:tcPr>
            <w:tcW w:w="0" w:type="auto"/>
          </w:tcPr>
          <w:p w14:paraId="790376E9" w14:textId="77777777" w:rsidR="00B2235C" w:rsidRPr="0008739A" w:rsidRDefault="00B2235C" w:rsidP="00B2235C">
            <w:r w:rsidRPr="0008739A">
              <w:t>Description</w:t>
            </w:r>
          </w:p>
        </w:tc>
      </w:tr>
      <w:tr w:rsidR="00B2235C" w:rsidRPr="0008739A" w14:paraId="790940C6" w14:textId="77777777" w:rsidTr="00B2235C">
        <w:trPr>
          <w:cnfStyle w:val="000000100000" w:firstRow="0" w:lastRow="0" w:firstColumn="0" w:lastColumn="0" w:oddVBand="0" w:evenVBand="0" w:oddHBand="1" w:evenHBand="0" w:firstRowFirstColumn="0" w:firstRowLastColumn="0" w:lastRowFirstColumn="0" w:lastRowLastColumn="0"/>
        </w:trPr>
        <w:tc>
          <w:tcPr>
            <w:tcW w:w="0" w:type="auto"/>
          </w:tcPr>
          <w:p w14:paraId="30A906BA" w14:textId="740EC1E6" w:rsidR="00B2235C" w:rsidRDefault="00A914BB" w:rsidP="00B2235C">
            <w:r>
              <w:t>consumerKey</w:t>
            </w:r>
          </w:p>
        </w:tc>
        <w:tc>
          <w:tcPr>
            <w:tcW w:w="0" w:type="auto"/>
          </w:tcPr>
          <w:p w14:paraId="5F73D041" w14:textId="08DA1706" w:rsidR="00B2235C" w:rsidRDefault="00A914BB" w:rsidP="00B2235C">
            <w:r>
              <w:t>The user's consumer key.</w:t>
            </w:r>
          </w:p>
        </w:tc>
      </w:tr>
    </w:tbl>
    <w:p w14:paraId="7D3896F2" w14:textId="77777777" w:rsidR="00B2235C" w:rsidRDefault="00B2235C" w:rsidP="00B2235C"/>
    <w:p w14:paraId="7F03C7A8" w14:textId="77777777" w:rsidR="00B2235C" w:rsidRDefault="00B2235C" w:rsidP="00B2235C">
      <w:pPr>
        <w:pStyle w:val="Heading4"/>
      </w:pPr>
      <w:r>
        <w:t>JavaScript</w:t>
      </w:r>
    </w:p>
    <w:p w14:paraId="4F0F8113" w14:textId="77777777" w:rsidR="00B2235C" w:rsidRDefault="00B2235C" w:rsidP="00B2235C">
      <w:r>
        <w:t>Not currently supported in the JavaScript API.</w:t>
      </w:r>
    </w:p>
    <w:p w14:paraId="20D79849" w14:textId="77777777" w:rsidR="00B2235C" w:rsidRDefault="00B2235C" w:rsidP="00B2235C"/>
    <w:p w14:paraId="09F9EEF5" w14:textId="77777777" w:rsidR="00B2235C" w:rsidRDefault="00B2235C" w:rsidP="00B2235C">
      <w:pPr>
        <w:pStyle w:val="Heading4"/>
      </w:pPr>
      <w:r w:rsidRPr="009479BB">
        <w:t>Java</w:t>
      </w:r>
    </w:p>
    <w:p w14:paraId="5450D697" w14:textId="77777777" w:rsidR="00B2235C" w:rsidRDefault="00B2235C" w:rsidP="00B2235C">
      <w:r>
        <w:t>Not currently supported in the Java API.</w:t>
      </w:r>
    </w:p>
    <w:p w14:paraId="59546CF0" w14:textId="77777777" w:rsidR="00B2235C" w:rsidRPr="00B2235C" w:rsidRDefault="00B2235C" w:rsidP="00B2235C"/>
    <w:p w14:paraId="76A9CD6D" w14:textId="47731EF2" w:rsidR="0082233C" w:rsidRDefault="0082233C" w:rsidP="00761F1F">
      <w:pPr>
        <w:pStyle w:val="Heading2"/>
      </w:pPr>
      <w:bookmarkStart w:id="21" w:name="_Toc202591147"/>
      <w:r>
        <w:t>Get User Account Information</w:t>
      </w:r>
      <w:bookmarkEnd w:id="21"/>
    </w:p>
    <w:p w14:paraId="710B4B4B" w14:textId="641F30CA" w:rsidR="00B2235C" w:rsidRDefault="00A914BB" w:rsidP="00B2235C">
      <w:r>
        <w:t>Get the user's consumer key and consumer secret as a HTML page for the user's reference. The user can use the reset credentials button to get a new consumer key generated.</w:t>
      </w:r>
    </w:p>
    <w:p w14:paraId="42705760" w14:textId="77777777" w:rsidR="00A914BB" w:rsidRDefault="00A914BB" w:rsidP="00A914BB"/>
    <w:p w14:paraId="6AD4D5FD" w14:textId="77777777" w:rsidR="00A914BB" w:rsidRDefault="00A914BB" w:rsidP="00A914BB">
      <w:pPr>
        <w:pStyle w:val="Heading3"/>
      </w:pPr>
      <w:bookmarkStart w:id="22" w:name="_Toc202591148"/>
      <w:r>
        <w:t>Web Service API</w:t>
      </w:r>
      <w:bookmarkEnd w:id="22"/>
    </w:p>
    <w:tbl>
      <w:tblPr>
        <w:tblStyle w:val="TableGrid2"/>
        <w:tblW w:w="0" w:type="auto"/>
        <w:tblLook w:val="0480" w:firstRow="0" w:lastRow="0" w:firstColumn="1" w:lastColumn="0" w:noHBand="0" w:noVBand="1"/>
      </w:tblPr>
      <w:tblGrid>
        <w:gridCol w:w="1745"/>
        <w:gridCol w:w="4537"/>
      </w:tblGrid>
      <w:tr w:rsidR="00A914BB" w:rsidRPr="00C46416" w14:paraId="48D91562" w14:textId="77777777" w:rsidTr="00A914BB">
        <w:tc>
          <w:tcPr>
            <w:cnfStyle w:val="001000000000" w:firstRow="0" w:lastRow="0" w:firstColumn="1" w:lastColumn="0" w:oddVBand="0" w:evenVBand="0" w:oddHBand="0" w:evenHBand="0" w:firstRowFirstColumn="0" w:firstRowLastColumn="0" w:lastRowFirstColumn="0" w:lastRowLastColumn="0"/>
            <w:tcW w:w="0" w:type="auto"/>
          </w:tcPr>
          <w:p w14:paraId="02223C22" w14:textId="77777777" w:rsidR="00A914BB" w:rsidRPr="00C46416" w:rsidRDefault="00A914BB" w:rsidP="00A914BB">
            <w:pPr>
              <w:keepNext/>
            </w:pPr>
            <w:r>
              <w:t>Path</w:t>
            </w:r>
          </w:p>
        </w:tc>
        <w:tc>
          <w:tcPr>
            <w:tcW w:w="0" w:type="auto"/>
          </w:tcPr>
          <w:p w14:paraId="76698325" w14:textId="72583E63" w:rsidR="00A914BB" w:rsidRPr="00C46416" w:rsidRDefault="00A914BB" w:rsidP="00A914BB">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/users/{consumerKey}/account</w:t>
            </w:r>
          </w:p>
        </w:tc>
      </w:tr>
      <w:tr w:rsidR="00A914BB" w:rsidRPr="00C46416" w14:paraId="146EC343" w14:textId="77777777" w:rsidTr="00A914BB">
        <w:tc>
          <w:tcPr>
            <w:cnfStyle w:val="001000000000" w:firstRow="0" w:lastRow="0" w:firstColumn="1" w:lastColumn="0" w:oddVBand="0" w:evenVBand="0" w:oddHBand="0" w:evenHBand="0" w:firstRowFirstColumn="0" w:firstRowLastColumn="0" w:lastRowFirstColumn="0" w:lastRowLastColumn="0"/>
            <w:tcW w:w="0" w:type="auto"/>
          </w:tcPr>
          <w:p w14:paraId="4B163395" w14:textId="77777777" w:rsidR="00A914BB" w:rsidRPr="00C46416" w:rsidRDefault="00A914BB" w:rsidP="00A914BB">
            <w:r>
              <w:t>Method</w:t>
            </w:r>
          </w:p>
        </w:tc>
        <w:tc>
          <w:tcPr>
            <w:tcW w:w="0" w:type="auto"/>
          </w:tcPr>
          <w:p w14:paraId="2DC5B2F2" w14:textId="77777777" w:rsidR="00A914BB" w:rsidRPr="00C46416" w:rsidRDefault="00A914BB" w:rsidP="00A914BB">
            <w:pPr>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A914BB" w:rsidRPr="00C46416" w14:paraId="32961E48" w14:textId="77777777" w:rsidTr="00A914BB">
        <w:tc>
          <w:tcPr>
            <w:cnfStyle w:val="001000000000" w:firstRow="0" w:lastRow="0" w:firstColumn="1" w:lastColumn="0" w:oddVBand="0" w:evenVBand="0" w:oddHBand="0" w:evenHBand="0" w:firstRowFirstColumn="0" w:firstRowLastColumn="0" w:lastRowFirstColumn="0" w:lastRowLastColumn="0"/>
            <w:tcW w:w="0" w:type="auto"/>
          </w:tcPr>
          <w:p w14:paraId="7845908B" w14:textId="77777777" w:rsidR="00A914BB" w:rsidRDefault="00A914BB" w:rsidP="00A914BB">
            <w:r>
              <w:t>Content Types</w:t>
            </w:r>
          </w:p>
        </w:tc>
        <w:tc>
          <w:tcPr>
            <w:tcW w:w="0" w:type="auto"/>
          </w:tcPr>
          <w:p w14:paraId="1FC70EF9" w14:textId="40CF9FBC" w:rsidR="00A914BB" w:rsidRPr="00C46416" w:rsidRDefault="00A914BB" w:rsidP="00A914BB">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html</w:t>
            </w:r>
          </w:p>
        </w:tc>
      </w:tr>
      <w:tr w:rsidR="00A914BB" w:rsidRPr="00C46416" w14:paraId="6AA5A107" w14:textId="77777777" w:rsidTr="00A914BB">
        <w:tc>
          <w:tcPr>
            <w:cnfStyle w:val="001000000000" w:firstRow="0" w:lastRow="0" w:firstColumn="1" w:lastColumn="0" w:oddVBand="0" w:evenVBand="0" w:oddHBand="0" w:evenHBand="0" w:firstRowFirstColumn="0" w:firstRowLastColumn="0" w:lastRowFirstColumn="0" w:lastRowLastColumn="0"/>
            <w:tcW w:w="0" w:type="auto"/>
          </w:tcPr>
          <w:p w14:paraId="44146FFF" w14:textId="77777777" w:rsidR="00A914BB" w:rsidRDefault="00A914BB" w:rsidP="00A914BB">
            <w:r>
              <w:t>Response</w:t>
            </w:r>
          </w:p>
        </w:tc>
        <w:tc>
          <w:tcPr>
            <w:tcW w:w="0" w:type="auto"/>
          </w:tcPr>
          <w:p w14:paraId="5F195A2F" w14:textId="5E40DE7F" w:rsidR="00A914BB" w:rsidRPr="00612112" w:rsidRDefault="00A914BB" w:rsidP="00A914BB">
            <w:pPr>
              <w:cnfStyle w:val="000000000000" w:firstRow="0" w:lastRow="0" w:firstColumn="0" w:lastColumn="0" w:oddVBand="0" w:evenVBand="0" w:oddHBand="0" w:evenHBand="0" w:firstRowFirstColumn="0" w:firstRowLastColumn="0" w:lastRowFirstColumn="0" w:lastRowLastColumn="0"/>
            </w:pPr>
            <w:r>
              <w:t>Object View</w:t>
            </w:r>
          </w:p>
        </w:tc>
      </w:tr>
    </w:tbl>
    <w:p w14:paraId="6F1F6F38" w14:textId="77777777" w:rsidR="00A914BB" w:rsidRDefault="00A914BB" w:rsidP="00A914BB"/>
    <w:p w14:paraId="23FAA3D8" w14:textId="77777777" w:rsidR="00A914BB" w:rsidRDefault="00A914BB" w:rsidP="00A914BB">
      <w:pPr>
        <w:keepNext/>
        <w:rPr>
          <w:b/>
        </w:rPr>
      </w:pPr>
      <w:r w:rsidRPr="0017027E">
        <w:rPr>
          <w:b/>
        </w:rPr>
        <w:t>Parameters</w:t>
      </w:r>
    </w:p>
    <w:tbl>
      <w:tblPr>
        <w:tblStyle w:val="LightGrid-Accent1"/>
        <w:tblW w:w="0" w:type="auto"/>
        <w:tblLook w:val="0420" w:firstRow="1" w:lastRow="0" w:firstColumn="0" w:lastColumn="0" w:noHBand="0" w:noVBand="1"/>
      </w:tblPr>
      <w:tblGrid>
        <w:gridCol w:w="1562"/>
        <w:gridCol w:w="2729"/>
      </w:tblGrid>
      <w:tr w:rsidR="00A914BB" w:rsidRPr="0008739A" w14:paraId="5E75CC01" w14:textId="77777777" w:rsidTr="00A914BB">
        <w:trPr>
          <w:cnfStyle w:val="100000000000" w:firstRow="1" w:lastRow="0" w:firstColumn="0" w:lastColumn="0" w:oddVBand="0" w:evenVBand="0" w:oddHBand="0" w:evenHBand="0" w:firstRowFirstColumn="0" w:firstRowLastColumn="0" w:lastRowFirstColumn="0" w:lastRowLastColumn="0"/>
        </w:trPr>
        <w:tc>
          <w:tcPr>
            <w:tcW w:w="0" w:type="auto"/>
          </w:tcPr>
          <w:p w14:paraId="616C498B" w14:textId="77777777" w:rsidR="00A914BB" w:rsidRPr="0008739A" w:rsidRDefault="00A914BB" w:rsidP="00A914BB">
            <w:r w:rsidRPr="0008739A">
              <w:t>Name</w:t>
            </w:r>
          </w:p>
        </w:tc>
        <w:tc>
          <w:tcPr>
            <w:tcW w:w="0" w:type="auto"/>
          </w:tcPr>
          <w:p w14:paraId="124E3C8E" w14:textId="77777777" w:rsidR="00A914BB" w:rsidRPr="0008739A" w:rsidRDefault="00A914BB" w:rsidP="00A914BB">
            <w:r w:rsidRPr="0008739A">
              <w:t>Description</w:t>
            </w:r>
          </w:p>
        </w:tc>
      </w:tr>
      <w:tr w:rsidR="00A914BB" w:rsidRPr="0008739A" w14:paraId="5DDB4C4B" w14:textId="77777777" w:rsidTr="00A914BB">
        <w:trPr>
          <w:cnfStyle w:val="000000100000" w:firstRow="0" w:lastRow="0" w:firstColumn="0" w:lastColumn="0" w:oddVBand="0" w:evenVBand="0" w:oddHBand="1" w:evenHBand="0" w:firstRowFirstColumn="0" w:firstRowLastColumn="0" w:lastRowFirstColumn="0" w:lastRowLastColumn="0"/>
        </w:trPr>
        <w:tc>
          <w:tcPr>
            <w:tcW w:w="0" w:type="auto"/>
          </w:tcPr>
          <w:p w14:paraId="682039F2" w14:textId="77777777" w:rsidR="00A914BB" w:rsidRDefault="00A914BB" w:rsidP="00A914BB">
            <w:r>
              <w:t>consumerKey</w:t>
            </w:r>
          </w:p>
        </w:tc>
        <w:tc>
          <w:tcPr>
            <w:tcW w:w="0" w:type="auto"/>
          </w:tcPr>
          <w:p w14:paraId="375BF539" w14:textId="77777777" w:rsidR="00A914BB" w:rsidRDefault="00A914BB" w:rsidP="00A914BB">
            <w:r>
              <w:t>The user's consumer key.</w:t>
            </w:r>
          </w:p>
        </w:tc>
      </w:tr>
    </w:tbl>
    <w:p w14:paraId="641206A4" w14:textId="77777777" w:rsidR="00A914BB" w:rsidRDefault="00A914BB" w:rsidP="00A914BB"/>
    <w:p w14:paraId="2295B44C" w14:textId="77777777" w:rsidR="00A914BB" w:rsidRDefault="00A914BB" w:rsidP="00A914BB">
      <w:pPr>
        <w:pStyle w:val="Heading4"/>
      </w:pPr>
      <w:r>
        <w:t>JavaScript</w:t>
      </w:r>
    </w:p>
    <w:p w14:paraId="64327E9B" w14:textId="77777777" w:rsidR="00A914BB" w:rsidRDefault="00A914BB" w:rsidP="00A914BB">
      <w:r>
        <w:t>Not currently supported in the JavaScript API.</w:t>
      </w:r>
    </w:p>
    <w:p w14:paraId="002FE697" w14:textId="77777777" w:rsidR="00A914BB" w:rsidRDefault="00A914BB" w:rsidP="00A914BB"/>
    <w:p w14:paraId="48ADE002" w14:textId="77777777" w:rsidR="00A914BB" w:rsidRDefault="00A914BB" w:rsidP="00A914BB">
      <w:pPr>
        <w:pStyle w:val="Heading4"/>
      </w:pPr>
      <w:r w:rsidRPr="009479BB">
        <w:t>Java</w:t>
      </w:r>
    </w:p>
    <w:p w14:paraId="51778C90" w14:textId="77777777" w:rsidR="00A914BB" w:rsidRDefault="00A914BB" w:rsidP="00A914BB">
      <w:r>
        <w:t>Not currently supported in the Java API.</w:t>
      </w:r>
    </w:p>
    <w:p w14:paraId="26165966" w14:textId="77777777" w:rsidR="00A914BB" w:rsidRPr="00B2235C" w:rsidRDefault="00A914BB" w:rsidP="00B2235C"/>
    <w:p w14:paraId="7A799147" w14:textId="77777777" w:rsidR="0088331A" w:rsidRDefault="0088331A" w:rsidP="00761F1F">
      <w:pPr>
        <w:pStyle w:val="Heading2"/>
      </w:pPr>
      <w:bookmarkStart w:id="23" w:name="_Toc202591149"/>
      <w:r>
        <w:t>Get User Batch Jobs List</w:t>
      </w:r>
      <w:bookmarkEnd w:id="23"/>
    </w:p>
    <w:p w14:paraId="1A09CE6F" w14:textId="5299E632" w:rsidR="00A914BB" w:rsidRDefault="00A914BB" w:rsidP="00A914BB">
      <w:r>
        <w:t>Get the list of batch jobs for a user. The HTML page includes a custom table showing the status of the batch job</w:t>
      </w:r>
      <w:r w:rsidR="003060F6">
        <w:t>s</w:t>
      </w:r>
      <w:r>
        <w:t>.</w:t>
      </w:r>
    </w:p>
    <w:p w14:paraId="009E6B69" w14:textId="77777777" w:rsidR="00A914BB" w:rsidRDefault="00A914BB" w:rsidP="00A914BB"/>
    <w:p w14:paraId="71E12C1D" w14:textId="5DF7198C" w:rsidR="00A914BB" w:rsidRDefault="00A914BB" w:rsidP="00A914BB">
      <w:r>
        <w:rPr>
          <w:noProof/>
        </w:rPr>
        <w:drawing>
          <wp:inline distT="0" distB="0" distL="0" distR="0" wp14:anchorId="131D1A0D" wp14:editId="37731B0C">
            <wp:extent cx="6691630" cy="925619"/>
            <wp:effectExtent l="25400" t="25400" r="13970" b="1460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1630" cy="925619"/>
                    </a:xfrm>
                    <a:prstGeom prst="rect">
                      <a:avLst/>
                    </a:prstGeom>
                    <a:noFill/>
                    <a:ln>
                      <a:solidFill>
                        <a:schemeClr val="tx1"/>
                      </a:solidFill>
                    </a:ln>
                  </pic:spPr>
                </pic:pic>
              </a:graphicData>
            </a:graphic>
          </wp:inline>
        </w:drawing>
      </w:r>
    </w:p>
    <w:p w14:paraId="05412FDA" w14:textId="77777777" w:rsidR="00A914BB" w:rsidRDefault="00A914BB" w:rsidP="00A914BB"/>
    <w:p w14:paraId="30D5622A" w14:textId="77777777" w:rsidR="00A914BB" w:rsidRDefault="00A914BB" w:rsidP="00A914BB">
      <w:pPr>
        <w:pStyle w:val="Heading3"/>
      </w:pPr>
      <w:bookmarkStart w:id="24" w:name="_Toc202591150"/>
      <w:r>
        <w:t>Web Service API</w:t>
      </w:r>
      <w:bookmarkEnd w:id="24"/>
    </w:p>
    <w:tbl>
      <w:tblPr>
        <w:tblStyle w:val="TableGrid2"/>
        <w:tblW w:w="0" w:type="auto"/>
        <w:tblLook w:val="0480" w:firstRow="0" w:lastRow="0" w:firstColumn="1" w:lastColumn="0" w:noHBand="0" w:noVBand="1"/>
      </w:tblPr>
      <w:tblGrid>
        <w:gridCol w:w="1745"/>
        <w:gridCol w:w="4177"/>
      </w:tblGrid>
      <w:tr w:rsidR="003060F6" w:rsidRPr="00C46416" w14:paraId="2135F9FD" w14:textId="77777777" w:rsidTr="00A914BB">
        <w:tc>
          <w:tcPr>
            <w:cnfStyle w:val="001000000000" w:firstRow="0" w:lastRow="0" w:firstColumn="1" w:lastColumn="0" w:oddVBand="0" w:evenVBand="0" w:oddHBand="0" w:evenHBand="0" w:firstRowFirstColumn="0" w:firstRowLastColumn="0" w:lastRowFirstColumn="0" w:lastRowLastColumn="0"/>
            <w:tcW w:w="0" w:type="auto"/>
          </w:tcPr>
          <w:p w14:paraId="05239FEE" w14:textId="77777777" w:rsidR="003060F6" w:rsidRPr="00C46416" w:rsidRDefault="003060F6" w:rsidP="00A914BB">
            <w:pPr>
              <w:keepNext/>
            </w:pPr>
            <w:r>
              <w:t>Path</w:t>
            </w:r>
          </w:p>
        </w:tc>
        <w:tc>
          <w:tcPr>
            <w:tcW w:w="0" w:type="auto"/>
          </w:tcPr>
          <w:p w14:paraId="42BB298E" w14:textId="381B50D8" w:rsidR="003060F6" w:rsidRPr="00C46416" w:rsidRDefault="003060F6" w:rsidP="003060F6">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/users/{consumerKey}/jobs</w:t>
            </w:r>
          </w:p>
        </w:tc>
      </w:tr>
      <w:tr w:rsidR="00A914BB" w:rsidRPr="00C46416" w14:paraId="759B8211" w14:textId="77777777" w:rsidTr="00A914BB">
        <w:tc>
          <w:tcPr>
            <w:cnfStyle w:val="001000000000" w:firstRow="0" w:lastRow="0" w:firstColumn="1" w:lastColumn="0" w:oddVBand="0" w:evenVBand="0" w:oddHBand="0" w:evenHBand="0" w:firstRowFirstColumn="0" w:firstRowLastColumn="0" w:lastRowFirstColumn="0" w:lastRowLastColumn="0"/>
            <w:tcW w:w="0" w:type="auto"/>
          </w:tcPr>
          <w:p w14:paraId="2EC42ABD" w14:textId="77777777" w:rsidR="00A914BB" w:rsidRPr="00C46416" w:rsidRDefault="00A914BB" w:rsidP="00A914BB">
            <w:r>
              <w:t>Method</w:t>
            </w:r>
          </w:p>
        </w:tc>
        <w:tc>
          <w:tcPr>
            <w:tcW w:w="0" w:type="auto"/>
          </w:tcPr>
          <w:p w14:paraId="36A8679B" w14:textId="77777777" w:rsidR="00A914BB" w:rsidRPr="00C46416" w:rsidRDefault="00A914BB" w:rsidP="00A914BB">
            <w:pPr>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A914BB" w:rsidRPr="00C46416" w14:paraId="32817F1F" w14:textId="77777777" w:rsidTr="00A914BB">
        <w:tc>
          <w:tcPr>
            <w:cnfStyle w:val="001000000000" w:firstRow="0" w:lastRow="0" w:firstColumn="1" w:lastColumn="0" w:oddVBand="0" w:evenVBand="0" w:oddHBand="0" w:evenHBand="0" w:firstRowFirstColumn="0" w:firstRowLastColumn="0" w:lastRowFirstColumn="0" w:lastRowLastColumn="0"/>
            <w:tcW w:w="0" w:type="auto"/>
          </w:tcPr>
          <w:p w14:paraId="69D9C16E" w14:textId="77777777" w:rsidR="00A914BB" w:rsidRDefault="00A914BB" w:rsidP="00A914BB">
            <w:r>
              <w:t>Content Types</w:t>
            </w:r>
          </w:p>
        </w:tc>
        <w:tc>
          <w:tcPr>
            <w:tcW w:w="0" w:type="auto"/>
          </w:tcPr>
          <w:p w14:paraId="61DE9185" w14:textId="77777777" w:rsidR="00A914BB" w:rsidRPr="00C46416" w:rsidRDefault="00A914BB" w:rsidP="00A914BB">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json, html, xml, uri-list</w:t>
            </w:r>
          </w:p>
        </w:tc>
      </w:tr>
      <w:tr w:rsidR="00A914BB" w:rsidRPr="00C46416" w14:paraId="1CD9705A" w14:textId="77777777" w:rsidTr="00A914BB">
        <w:tc>
          <w:tcPr>
            <w:cnfStyle w:val="001000000000" w:firstRow="0" w:lastRow="0" w:firstColumn="1" w:lastColumn="0" w:oddVBand="0" w:evenVBand="0" w:oddHBand="0" w:evenHBand="0" w:firstRowFirstColumn="0" w:firstRowLastColumn="0" w:lastRowFirstColumn="0" w:lastRowLastColumn="0"/>
            <w:tcW w:w="0" w:type="auto"/>
          </w:tcPr>
          <w:p w14:paraId="2CF6A001" w14:textId="77777777" w:rsidR="00A914BB" w:rsidRDefault="00A914BB" w:rsidP="00A914BB">
            <w:r>
              <w:t>Response</w:t>
            </w:r>
          </w:p>
        </w:tc>
        <w:tc>
          <w:tcPr>
            <w:tcW w:w="0" w:type="auto"/>
          </w:tcPr>
          <w:p w14:paraId="0C6514BE" w14:textId="77777777" w:rsidR="00A914BB" w:rsidRPr="00612112" w:rsidRDefault="00A914BB" w:rsidP="00A914BB">
            <w:pPr>
              <w:cnfStyle w:val="000000000000" w:firstRow="0" w:lastRow="0" w:firstColumn="0" w:lastColumn="0" w:oddVBand="0" w:evenVBand="0" w:oddHBand="0" w:evenHBand="0" w:firstRowFirstColumn="0" w:firstRowLastColumn="0" w:lastRowFirstColumn="0" w:lastRowLastColumn="0"/>
            </w:pPr>
            <w:r w:rsidRPr="00612112">
              <w:t>Resource List</w:t>
            </w:r>
          </w:p>
        </w:tc>
      </w:tr>
    </w:tbl>
    <w:p w14:paraId="5CB7F06E" w14:textId="77777777" w:rsidR="00A914BB" w:rsidRDefault="00A914BB" w:rsidP="00A914BB"/>
    <w:p w14:paraId="178F8D98" w14:textId="77777777" w:rsidR="00A914BB" w:rsidRDefault="00A914BB" w:rsidP="00A914BB">
      <w:pPr>
        <w:keepNext/>
        <w:rPr>
          <w:b/>
        </w:rPr>
      </w:pPr>
      <w:r w:rsidRPr="0017027E">
        <w:rPr>
          <w:b/>
        </w:rPr>
        <w:t>Parameters</w:t>
      </w:r>
    </w:p>
    <w:tbl>
      <w:tblPr>
        <w:tblStyle w:val="LightGrid-Accent1"/>
        <w:tblW w:w="0" w:type="auto"/>
        <w:tblLook w:val="0420" w:firstRow="1" w:lastRow="0" w:firstColumn="0" w:lastColumn="0" w:noHBand="0" w:noVBand="1"/>
      </w:tblPr>
      <w:tblGrid>
        <w:gridCol w:w="1562"/>
        <w:gridCol w:w="2729"/>
      </w:tblGrid>
      <w:tr w:rsidR="00A914BB" w:rsidRPr="0008739A" w14:paraId="277A95C5" w14:textId="77777777" w:rsidTr="00A914BB">
        <w:trPr>
          <w:cnfStyle w:val="100000000000" w:firstRow="1" w:lastRow="0" w:firstColumn="0" w:lastColumn="0" w:oddVBand="0" w:evenVBand="0" w:oddHBand="0" w:evenHBand="0" w:firstRowFirstColumn="0" w:firstRowLastColumn="0" w:lastRowFirstColumn="0" w:lastRowLastColumn="0"/>
        </w:trPr>
        <w:tc>
          <w:tcPr>
            <w:tcW w:w="0" w:type="auto"/>
          </w:tcPr>
          <w:p w14:paraId="7937CDB1" w14:textId="77777777" w:rsidR="00A914BB" w:rsidRPr="0008739A" w:rsidRDefault="00A914BB" w:rsidP="00A914BB">
            <w:r w:rsidRPr="0008739A">
              <w:t>Name</w:t>
            </w:r>
          </w:p>
        </w:tc>
        <w:tc>
          <w:tcPr>
            <w:tcW w:w="0" w:type="auto"/>
          </w:tcPr>
          <w:p w14:paraId="6CDAF875" w14:textId="77777777" w:rsidR="00A914BB" w:rsidRPr="0008739A" w:rsidRDefault="00A914BB" w:rsidP="00A914BB">
            <w:r w:rsidRPr="0008739A">
              <w:t>Description</w:t>
            </w:r>
          </w:p>
        </w:tc>
      </w:tr>
      <w:tr w:rsidR="003060F6" w:rsidRPr="0008739A" w14:paraId="438D6DFB" w14:textId="77777777" w:rsidTr="009262CC">
        <w:trPr>
          <w:cnfStyle w:val="000000100000" w:firstRow="0" w:lastRow="0" w:firstColumn="0" w:lastColumn="0" w:oddVBand="0" w:evenVBand="0" w:oddHBand="1" w:evenHBand="0" w:firstRowFirstColumn="0" w:firstRowLastColumn="0" w:lastRowFirstColumn="0" w:lastRowLastColumn="0"/>
        </w:trPr>
        <w:tc>
          <w:tcPr>
            <w:tcW w:w="0" w:type="auto"/>
          </w:tcPr>
          <w:p w14:paraId="068914D1" w14:textId="77777777" w:rsidR="003060F6" w:rsidRDefault="003060F6" w:rsidP="009262CC">
            <w:r>
              <w:t>consumerKey</w:t>
            </w:r>
          </w:p>
        </w:tc>
        <w:tc>
          <w:tcPr>
            <w:tcW w:w="0" w:type="auto"/>
          </w:tcPr>
          <w:p w14:paraId="53F044D4" w14:textId="77777777" w:rsidR="003060F6" w:rsidRDefault="003060F6" w:rsidP="009262CC">
            <w:r>
              <w:t>The user's consumer key.</w:t>
            </w:r>
          </w:p>
        </w:tc>
      </w:tr>
    </w:tbl>
    <w:p w14:paraId="56CBD1CC" w14:textId="77777777" w:rsidR="00A914BB" w:rsidRDefault="00A914BB" w:rsidP="00A914BB"/>
    <w:p w14:paraId="643C5799" w14:textId="77777777" w:rsidR="00A914BB" w:rsidRDefault="00A914BB" w:rsidP="00A914BB">
      <w:pPr>
        <w:keepNext/>
        <w:rPr>
          <w:b/>
        </w:rPr>
      </w:pPr>
      <w:r>
        <w:rPr>
          <w:b/>
        </w:rPr>
        <w:t>Additional Fields</w:t>
      </w:r>
    </w:p>
    <w:tbl>
      <w:tblPr>
        <w:tblStyle w:val="LightGrid-Accent1"/>
        <w:tblW w:w="0" w:type="auto"/>
        <w:tblLook w:val="0420" w:firstRow="1" w:lastRow="0" w:firstColumn="0" w:lastColumn="0" w:noHBand="0" w:noVBand="1"/>
      </w:tblPr>
      <w:tblGrid>
        <w:gridCol w:w="2087"/>
        <w:gridCol w:w="3616"/>
      </w:tblGrid>
      <w:tr w:rsidR="00A914BB" w:rsidRPr="0008739A" w14:paraId="69C42CC5" w14:textId="77777777" w:rsidTr="00A914BB">
        <w:trPr>
          <w:cnfStyle w:val="100000000000" w:firstRow="1" w:lastRow="0" w:firstColumn="0" w:lastColumn="0" w:oddVBand="0" w:evenVBand="0" w:oddHBand="0" w:evenHBand="0" w:firstRowFirstColumn="0" w:firstRowLastColumn="0" w:lastRowFirstColumn="0" w:lastRowLastColumn="0"/>
        </w:trPr>
        <w:tc>
          <w:tcPr>
            <w:tcW w:w="0" w:type="auto"/>
          </w:tcPr>
          <w:p w14:paraId="79F97646" w14:textId="77777777" w:rsidR="00A914BB" w:rsidRPr="0008739A" w:rsidRDefault="00A914BB" w:rsidP="00A914BB">
            <w:r w:rsidRPr="0008739A">
              <w:t>Name</w:t>
            </w:r>
          </w:p>
        </w:tc>
        <w:tc>
          <w:tcPr>
            <w:tcW w:w="0" w:type="auto"/>
          </w:tcPr>
          <w:p w14:paraId="723B58A2" w14:textId="77777777" w:rsidR="00A914BB" w:rsidRPr="0008739A" w:rsidRDefault="00A914BB" w:rsidP="00A914BB">
            <w:r w:rsidRPr="0008739A">
              <w:t>Description</w:t>
            </w:r>
          </w:p>
        </w:tc>
      </w:tr>
      <w:tr w:rsidR="00A914BB" w:rsidRPr="0008739A" w14:paraId="22595F4B" w14:textId="77777777" w:rsidTr="00A914BB">
        <w:trPr>
          <w:cnfStyle w:val="000000100000" w:firstRow="0" w:lastRow="0" w:firstColumn="0" w:lastColumn="0" w:oddVBand="0" w:evenVBand="0" w:oddHBand="1" w:evenHBand="0" w:firstRowFirstColumn="0" w:firstRowLastColumn="0" w:lastRowFirstColumn="0" w:lastRowLastColumn="0"/>
        </w:trPr>
        <w:tc>
          <w:tcPr>
            <w:tcW w:w="0" w:type="auto"/>
          </w:tcPr>
          <w:p w14:paraId="25F66D64" w14:textId="75BA4050" w:rsidR="00A914BB" w:rsidRDefault="00A914BB" w:rsidP="00A914BB">
            <w:r>
              <w:t>batchJobId</w:t>
            </w:r>
          </w:p>
        </w:tc>
        <w:tc>
          <w:tcPr>
            <w:tcW w:w="0" w:type="auto"/>
          </w:tcPr>
          <w:p w14:paraId="79CF5769" w14:textId="35D66CE4" w:rsidR="00A914BB" w:rsidRDefault="00A914BB" w:rsidP="00A914BB">
            <w:r>
              <w:t>The identifier of the batch job.</w:t>
            </w:r>
          </w:p>
        </w:tc>
      </w:tr>
      <w:tr w:rsidR="00A914BB" w:rsidRPr="0008739A" w14:paraId="446417B9" w14:textId="77777777" w:rsidTr="00A914BB">
        <w:trPr>
          <w:cnfStyle w:val="000000010000" w:firstRow="0" w:lastRow="0" w:firstColumn="0" w:lastColumn="0" w:oddVBand="0" w:evenVBand="0" w:oddHBand="0" w:evenHBand="1" w:firstRowFirstColumn="0" w:firstRowLastColumn="0" w:lastRowFirstColumn="0" w:lastRowLastColumn="0"/>
        </w:trPr>
        <w:tc>
          <w:tcPr>
            <w:tcW w:w="0" w:type="auto"/>
          </w:tcPr>
          <w:p w14:paraId="59A9755E" w14:textId="56274EA0" w:rsidR="00A914BB" w:rsidRDefault="00A914BB" w:rsidP="00A914BB">
            <w:r>
              <w:t>jobStatus</w:t>
            </w:r>
          </w:p>
        </w:tc>
        <w:tc>
          <w:tcPr>
            <w:tcW w:w="0" w:type="auto"/>
          </w:tcPr>
          <w:p w14:paraId="55088F08" w14:textId="18F8BF30" w:rsidR="00A914BB" w:rsidRDefault="00A914BB" w:rsidP="00A914BB">
            <w:r>
              <w:t>The current status of the batch job.</w:t>
            </w:r>
          </w:p>
        </w:tc>
      </w:tr>
      <w:tr w:rsidR="00A914BB" w:rsidRPr="0008739A" w14:paraId="29BFB338" w14:textId="77777777" w:rsidTr="00A914BB">
        <w:trPr>
          <w:cnfStyle w:val="000000100000" w:firstRow="0" w:lastRow="0" w:firstColumn="0" w:lastColumn="0" w:oddVBand="0" w:evenVBand="0" w:oddHBand="1" w:evenHBand="0" w:firstRowFirstColumn="0" w:firstRowLastColumn="0" w:lastRowFirstColumn="0" w:lastRowLastColumn="0"/>
        </w:trPr>
        <w:tc>
          <w:tcPr>
            <w:tcW w:w="0" w:type="auto"/>
          </w:tcPr>
          <w:p w14:paraId="4EEEEAAC" w14:textId="4C92C0AB" w:rsidR="00A914BB" w:rsidRDefault="00A914BB" w:rsidP="00A914BB">
            <w:r>
              <w:t>userId</w:t>
            </w:r>
          </w:p>
        </w:tc>
        <w:tc>
          <w:tcPr>
            <w:tcW w:w="0" w:type="auto"/>
          </w:tcPr>
          <w:p w14:paraId="3EADB9DA" w14:textId="2A91FFA4" w:rsidR="00A914BB" w:rsidRDefault="00A914BB" w:rsidP="00A914BB">
            <w:r>
              <w:t>The consumer key of the user.</w:t>
            </w:r>
          </w:p>
        </w:tc>
      </w:tr>
      <w:tr w:rsidR="00A914BB" w:rsidRPr="0008739A" w14:paraId="1164301B" w14:textId="77777777" w:rsidTr="00A914BB">
        <w:trPr>
          <w:cnfStyle w:val="000000010000" w:firstRow="0" w:lastRow="0" w:firstColumn="0" w:lastColumn="0" w:oddVBand="0" w:evenVBand="0" w:oddHBand="0" w:evenHBand="1" w:firstRowFirstColumn="0" w:firstRowLastColumn="0" w:lastRowFirstColumn="0" w:lastRowLastColumn="0"/>
        </w:trPr>
        <w:tc>
          <w:tcPr>
            <w:tcW w:w="0" w:type="auto"/>
          </w:tcPr>
          <w:p w14:paraId="07C05CC9" w14:textId="4B96435D" w:rsidR="00A914BB" w:rsidRDefault="00A914BB" w:rsidP="00A914BB">
            <w:r>
              <w:t>creationTimestamp</w:t>
            </w:r>
          </w:p>
        </w:tc>
        <w:tc>
          <w:tcPr>
            <w:tcW w:w="0" w:type="auto"/>
          </w:tcPr>
          <w:p w14:paraId="79B4350D" w14:textId="125AF812" w:rsidR="00A914BB" w:rsidRDefault="00A914BB" w:rsidP="00A914BB">
            <w:r>
              <w:t>The creation timestamp</w:t>
            </w:r>
            <w:r w:rsidR="003060F6">
              <w:t>.</w:t>
            </w:r>
          </w:p>
        </w:tc>
      </w:tr>
    </w:tbl>
    <w:p w14:paraId="3A4B28B6" w14:textId="77777777" w:rsidR="00A914BB" w:rsidRDefault="00A914BB" w:rsidP="00A914BB"/>
    <w:p w14:paraId="70659EE3" w14:textId="77777777" w:rsidR="00A914BB" w:rsidRDefault="00A914BB" w:rsidP="00A914BB">
      <w:pPr>
        <w:pStyle w:val="Heading3"/>
      </w:pPr>
      <w:bookmarkStart w:id="25" w:name="_Toc202591151"/>
      <w:r w:rsidRPr="00B645A7">
        <w:t>Java</w:t>
      </w:r>
      <w:r>
        <w:t>Script</w:t>
      </w:r>
      <w:bookmarkEnd w:id="25"/>
    </w:p>
    <w:p w14:paraId="14314F96" w14:textId="42C6DE92" w:rsidR="009566AC" w:rsidRDefault="009566AC" w:rsidP="009566AC">
      <w:r>
        <w:t>The JavaScript client returns the URLs to the Batch Job Info page for each job. The job status can be downloaded from there.</w:t>
      </w:r>
    </w:p>
    <w:p w14:paraId="13252CB8" w14:textId="77777777" w:rsidR="009566AC" w:rsidRPr="009566AC" w:rsidRDefault="009566AC" w:rsidP="009566AC"/>
    <w:p w14:paraId="058D6354" w14:textId="350EC2FB" w:rsidR="00A914BB" w:rsidRDefault="00A914BB" w:rsidP="00A914BB">
      <w:r>
        <w:t xml:space="preserve">The following JavaScript example will replace the contents of the unordered list with the id </w:t>
      </w:r>
      <w:r w:rsidR="009566AC">
        <w:t>jobUrls</w:t>
      </w:r>
      <w:r>
        <w:t xml:space="preserve"> with the list of </w:t>
      </w:r>
      <w:r w:rsidR="003060F6">
        <w:t>links to the batch job status pages</w:t>
      </w:r>
      <w:r>
        <w:t>.</w:t>
      </w:r>
    </w:p>
    <w:p w14:paraId="1C28408B" w14:textId="77777777" w:rsidR="00A914BB" w:rsidRDefault="00A914BB" w:rsidP="00A914BB"/>
    <w:p w14:paraId="4F40E2B8" w14:textId="5B605886" w:rsidR="00A914BB" w:rsidRDefault="00A914BB" w:rsidP="00A914BB">
      <w:pPr>
        <w:pStyle w:val="PlainText"/>
        <w:pBdr>
          <w:top w:val="single" w:sz="4" w:space="1" w:color="auto"/>
          <w:left w:val="single" w:sz="4" w:space="4" w:color="auto"/>
          <w:bottom w:val="single" w:sz="4" w:space="1" w:color="auto"/>
          <w:right w:val="single" w:sz="4" w:space="4" w:color="auto"/>
        </w:pBdr>
      </w:pPr>
      <w:r>
        <w:t>client.</w:t>
      </w:r>
      <w:r w:rsidR="009566AC">
        <w:t>getJobIdUrls</w:t>
      </w:r>
      <w:r>
        <w:t>(function(</w:t>
      </w:r>
      <w:r w:rsidR="009566AC">
        <w:t>jobUrls</w:t>
      </w:r>
      <w:r>
        <w:t>) {</w:t>
      </w:r>
    </w:p>
    <w:p w14:paraId="07469EF7" w14:textId="2E775E79" w:rsidR="00A914BB" w:rsidRDefault="00A914BB" w:rsidP="00A914BB">
      <w:pPr>
        <w:pStyle w:val="PlainText"/>
        <w:pBdr>
          <w:top w:val="single" w:sz="4" w:space="1" w:color="auto"/>
          <w:left w:val="single" w:sz="4" w:space="4" w:color="auto"/>
          <w:bottom w:val="single" w:sz="4" w:space="1" w:color="auto"/>
          <w:right w:val="single" w:sz="4" w:space="4" w:color="auto"/>
        </w:pBdr>
      </w:pPr>
      <w:r>
        <w:t xml:space="preserve">  var ul = $('#</w:t>
      </w:r>
      <w:r w:rsidR="009566AC">
        <w:t>jobUrls</w:t>
      </w:r>
      <w:r w:rsidR="00BB2E34">
        <w:t>'</w:t>
      </w:r>
      <w:r>
        <w:t>);</w:t>
      </w:r>
    </w:p>
    <w:p w14:paraId="3B4D0F58" w14:textId="77777777" w:rsidR="00A914BB" w:rsidRDefault="00A914BB" w:rsidP="00A914BB">
      <w:pPr>
        <w:pStyle w:val="PlainText"/>
        <w:pBdr>
          <w:top w:val="single" w:sz="4" w:space="1" w:color="auto"/>
          <w:left w:val="single" w:sz="4" w:space="4" w:color="auto"/>
          <w:bottom w:val="single" w:sz="4" w:space="1" w:color="auto"/>
          <w:right w:val="single" w:sz="4" w:space="4" w:color="auto"/>
        </w:pBdr>
      </w:pPr>
      <w:r>
        <w:t xml:space="preserve">  ul.empty();</w:t>
      </w:r>
    </w:p>
    <w:p w14:paraId="165283DB" w14:textId="5EF440A1" w:rsidR="00A914BB" w:rsidRDefault="00A914BB" w:rsidP="00A914BB">
      <w:pPr>
        <w:pStyle w:val="PlainText"/>
        <w:pBdr>
          <w:top w:val="single" w:sz="4" w:space="1" w:color="auto"/>
          <w:left w:val="single" w:sz="4" w:space="4" w:color="auto"/>
          <w:bottom w:val="single" w:sz="4" w:space="1" w:color="auto"/>
          <w:right w:val="single" w:sz="4" w:space="4" w:color="auto"/>
        </w:pBdr>
      </w:pPr>
      <w:r>
        <w:t xml:space="preserve">  $(</w:t>
      </w:r>
      <w:r w:rsidR="009566AC" w:rsidRPr="009566AC">
        <w:t xml:space="preserve"> </w:t>
      </w:r>
      <w:r w:rsidR="009566AC">
        <w:t>jobUrls</w:t>
      </w:r>
      <w:r>
        <w:t>).each(function() {</w:t>
      </w:r>
    </w:p>
    <w:p w14:paraId="769916B6" w14:textId="20A501B8" w:rsidR="00A914BB" w:rsidRDefault="00A914BB" w:rsidP="00A914BB">
      <w:pPr>
        <w:pStyle w:val="PlainText"/>
        <w:pBdr>
          <w:top w:val="single" w:sz="4" w:space="1" w:color="auto"/>
          <w:left w:val="single" w:sz="4" w:space="4" w:color="auto"/>
          <w:bottom w:val="single" w:sz="4" w:space="1" w:color="auto"/>
          <w:right w:val="single" w:sz="4" w:space="4" w:color="auto"/>
        </w:pBdr>
      </w:pPr>
      <w:r>
        <w:t xml:space="preserve">    ul.append('</w:t>
      </w:r>
      <w:r w:rsidR="009566AC">
        <w:t>&lt;li&gt;</w:t>
      </w:r>
      <w:r>
        <w:t>&lt;</w:t>
      </w:r>
      <w:r w:rsidR="009566AC">
        <w:t>a href="</w:t>
      </w:r>
      <w:r>
        <w:t>' + $(this)</w:t>
      </w:r>
      <w:r w:rsidR="009566AC">
        <w:t xml:space="preserve"> + '"&gt;' + $(this)</w:t>
      </w:r>
      <w:r>
        <w:t xml:space="preserve"> + '</w:t>
      </w:r>
      <w:r w:rsidR="009566AC">
        <w:t>&lt;/a&gt;</w:t>
      </w:r>
      <w:r>
        <w:t>&lt;/li&gt;');</w:t>
      </w:r>
    </w:p>
    <w:p w14:paraId="6A09401F" w14:textId="77777777" w:rsidR="00A914BB" w:rsidRDefault="00A914BB" w:rsidP="00A914BB">
      <w:pPr>
        <w:pStyle w:val="PlainText"/>
        <w:pBdr>
          <w:top w:val="single" w:sz="4" w:space="1" w:color="auto"/>
          <w:left w:val="single" w:sz="4" w:space="4" w:color="auto"/>
          <w:bottom w:val="single" w:sz="4" w:space="1" w:color="auto"/>
          <w:right w:val="single" w:sz="4" w:space="4" w:color="auto"/>
        </w:pBdr>
      </w:pPr>
      <w:r>
        <w:t xml:space="preserve">  });</w:t>
      </w:r>
    </w:p>
    <w:p w14:paraId="7FEDD6C6" w14:textId="77777777" w:rsidR="00A914BB" w:rsidRDefault="00A914BB" w:rsidP="00A914BB">
      <w:pPr>
        <w:pStyle w:val="PlainText"/>
        <w:pBdr>
          <w:top w:val="single" w:sz="4" w:space="1" w:color="auto"/>
          <w:left w:val="single" w:sz="4" w:space="4" w:color="auto"/>
          <w:bottom w:val="single" w:sz="4" w:space="1" w:color="auto"/>
          <w:right w:val="single" w:sz="4" w:space="4" w:color="auto"/>
        </w:pBdr>
      </w:pPr>
      <w:r>
        <w:t>});</w:t>
      </w:r>
    </w:p>
    <w:p w14:paraId="62557140" w14:textId="77777777" w:rsidR="00A914BB" w:rsidRDefault="00A914BB" w:rsidP="00A914BB"/>
    <w:p w14:paraId="02E67FE4" w14:textId="77777777" w:rsidR="00A914BB" w:rsidRDefault="00A914BB" w:rsidP="00A914BB">
      <w:pPr>
        <w:pStyle w:val="Heading3"/>
      </w:pPr>
      <w:bookmarkStart w:id="26" w:name="_Toc202591152"/>
      <w:r w:rsidRPr="00B645A7">
        <w:t>Java</w:t>
      </w:r>
      <w:bookmarkEnd w:id="26"/>
    </w:p>
    <w:p w14:paraId="18DC9B8E" w14:textId="76AAF569" w:rsidR="00A914BB" w:rsidRDefault="00A914BB" w:rsidP="00A914BB">
      <w:r>
        <w:t>The Java client returns the URLs to the Batch Job Info page for each job. The job status can be downloaded from there.</w:t>
      </w:r>
    </w:p>
    <w:p w14:paraId="0CFA3AB5" w14:textId="77777777" w:rsidR="00A914BB" w:rsidRPr="00A914BB" w:rsidRDefault="00A914BB" w:rsidP="00A914BB"/>
    <w:p w14:paraId="542329A1" w14:textId="2EDE151C" w:rsidR="00A914BB" w:rsidRPr="00D96854" w:rsidRDefault="00A914BB" w:rsidP="00A914BB">
      <w:pPr>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 xml:space="preserve">List&lt;String&gt; </w:t>
      </w:r>
      <w:r>
        <w:rPr>
          <w:rFonts w:ascii="Courier" w:hAnsi="Courier"/>
          <w:szCs w:val="21"/>
        </w:rPr>
        <w:t>jobUrls</w:t>
      </w:r>
      <w:r w:rsidRPr="00D96854">
        <w:rPr>
          <w:rFonts w:ascii="Courier" w:hAnsi="Courier"/>
          <w:szCs w:val="21"/>
        </w:rPr>
        <w:t xml:space="preserve"> = client.</w:t>
      </w:r>
      <w:r>
        <w:rPr>
          <w:rFonts w:ascii="Courier" w:hAnsi="Courier"/>
          <w:szCs w:val="21"/>
        </w:rPr>
        <w:t>getUserJobIdUrls</w:t>
      </w:r>
      <w:r w:rsidRPr="00D96854">
        <w:rPr>
          <w:rFonts w:ascii="Courier" w:hAnsi="Courier"/>
          <w:szCs w:val="21"/>
        </w:rPr>
        <w:t>();</w:t>
      </w:r>
    </w:p>
    <w:p w14:paraId="253B5A7E" w14:textId="77777777" w:rsidR="00B2235C" w:rsidRPr="00B2235C" w:rsidRDefault="00B2235C" w:rsidP="00B2235C"/>
    <w:p w14:paraId="3FE9E9D6" w14:textId="77777777" w:rsidR="00303D24" w:rsidRDefault="00303D24" w:rsidP="00761F1F">
      <w:pPr>
        <w:pStyle w:val="Heading2"/>
      </w:pPr>
      <w:bookmarkStart w:id="27" w:name="_Toc202591153"/>
      <w:r>
        <w:t>Get User Business Applications List</w:t>
      </w:r>
      <w:bookmarkEnd w:id="27"/>
    </w:p>
    <w:p w14:paraId="52242824" w14:textId="77777777" w:rsidR="00303D24" w:rsidRDefault="00303D24" w:rsidP="00303D24">
      <w:r>
        <w:t>The User Business Applications List web service resource returns a list of the business applications deployed to the CPF server. This can be used to navigate to the user's jobs for each application.</w:t>
      </w:r>
    </w:p>
    <w:p w14:paraId="5024CCB0" w14:textId="77777777" w:rsidR="00303D24" w:rsidRDefault="00303D24" w:rsidP="00303D24"/>
    <w:p w14:paraId="2ECD4D16" w14:textId="77777777" w:rsidR="00303D24" w:rsidRDefault="00303D24" w:rsidP="00303D24"/>
    <w:p w14:paraId="151313F8" w14:textId="77777777" w:rsidR="00303D24" w:rsidRDefault="00303D24" w:rsidP="00303D24">
      <w:pPr>
        <w:pStyle w:val="Heading3"/>
      </w:pPr>
      <w:bookmarkStart w:id="28" w:name="_Toc202591154"/>
      <w:r>
        <w:t>Web Service API</w:t>
      </w:r>
      <w:bookmarkEnd w:id="28"/>
    </w:p>
    <w:tbl>
      <w:tblPr>
        <w:tblStyle w:val="TableGrid2"/>
        <w:tblW w:w="0" w:type="auto"/>
        <w:tblLook w:val="0480" w:firstRow="0" w:lastRow="0" w:firstColumn="1" w:lastColumn="0" w:noHBand="0" w:noVBand="1"/>
      </w:tblPr>
      <w:tblGrid>
        <w:gridCol w:w="1745"/>
        <w:gridCol w:w="4177"/>
      </w:tblGrid>
      <w:tr w:rsidR="00303D24" w:rsidRPr="00C46416" w14:paraId="36F8D05C" w14:textId="77777777" w:rsidTr="00303D24">
        <w:tc>
          <w:tcPr>
            <w:cnfStyle w:val="001000000000" w:firstRow="0" w:lastRow="0" w:firstColumn="1" w:lastColumn="0" w:oddVBand="0" w:evenVBand="0" w:oddHBand="0" w:evenHBand="0" w:firstRowFirstColumn="0" w:firstRowLastColumn="0" w:lastRowFirstColumn="0" w:lastRowLastColumn="0"/>
            <w:tcW w:w="0" w:type="auto"/>
          </w:tcPr>
          <w:p w14:paraId="17F1D5CE" w14:textId="77777777" w:rsidR="00303D24" w:rsidRPr="00C46416" w:rsidRDefault="00303D24" w:rsidP="00303D24">
            <w:pPr>
              <w:keepNext/>
            </w:pPr>
            <w:r>
              <w:t>Path</w:t>
            </w:r>
          </w:p>
        </w:tc>
        <w:tc>
          <w:tcPr>
            <w:tcW w:w="0" w:type="auto"/>
          </w:tcPr>
          <w:p w14:paraId="33A408F8" w14:textId="77777777" w:rsidR="00303D24" w:rsidRPr="00C46416" w:rsidRDefault="00303D24" w:rsidP="00303D24">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/users/{consumerKey}/apps</w:t>
            </w:r>
          </w:p>
        </w:tc>
      </w:tr>
      <w:tr w:rsidR="00303D24" w:rsidRPr="00C46416" w14:paraId="4DA644A7" w14:textId="77777777" w:rsidTr="00303D24">
        <w:tc>
          <w:tcPr>
            <w:cnfStyle w:val="001000000000" w:firstRow="0" w:lastRow="0" w:firstColumn="1" w:lastColumn="0" w:oddVBand="0" w:evenVBand="0" w:oddHBand="0" w:evenHBand="0" w:firstRowFirstColumn="0" w:firstRowLastColumn="0" w:lastRowFirstColumn="0" w:lastRowLastColumn="0"/>
            <w:tcW w:w="0" w:type="auto"/>
          </w:tcPr>
          <w:p w14:paraId="025E3118" w14:textId="77777777" w:rsidR="00303D24" w:rsidRPr="00C46416" w:rsidRDefault="00303D24" w:rsidP="00303D24">
            <w:r>
              <w:t>Method</w:t>
            </w:r>
          </w:p>
        </w:tc>
        <w:tc>
          <w:tcPr>
            <w:tcW w:w="0" w:type="auto"/>
          </w:tcPr>
          <w:p w14:paraId="728E06C2" w14:textId="77777777" w:rsidR="00303D24" w:rsidRPr="00C46416" w:rsidRDefault="00303D24" w:rsidP="00303D24">
            <w:pPr>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303D24" w:rsidRPr="00C46416" w14:paraId="0FE27039" w14:textId="77777777" w:rsidTr="00303D24">
        <w:tc>
          <w:tcPr>
            <w:cnfStyle w:val="001000000000" w:firstRow="0" w:lastRow="0" w:firstColumn="1" w:lastColumn="0" w:oddVBand="0" w:evenVBand="0" w:oddHBand="0" w:evenHBand="0" w:firstRowFirstColumn="0" w:firstRowLastColumn="0" w:lastRowFirstColumn="0" w:lastRowLastColumn="0"/>
            <w:tcW w:w="0" w:type="auto"/>
          </w:tcPr>
          <w:p w14:paraId="7EA4951A" w14:textId="77777777" w:rsidR="00303D24" w:rsidRDefault="00303D24" w:rsidP="00303D24">
            <w:r>
              <w:t>Content Types</w:t>
            </w:r>
          </w:p>
        </w:tc>
        <w:tc>
          <w:tcPr>
            <w:tcW w:w="0" w:type="auto"/>
          </w:tcPr>
          <w:p w14:paraId="0AF90FDE" w14:textId="77777777" w:rsidR="00303D24" w:rsidRPr="00C46416" w:rsidRDefault="00303D24" w:rsidP="00303D24">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json, html, xml, uri-list</w:t>
            </w:r>
          </w:p>
        </w:tc>
      </w:tr>
      <w:tr w:rsidR="00303D24" w:rsidRPr="00C46416" w14:paraId="34EFA117" w14:textId="77777777" w:rsidTr="00303D24">
        <w:tc>
          <w:tcPr>
            <w:cnfStyle w:val="001000000000" w:firstRow="0" w:lastRow="0" w:firstColumn="1" w:lastColumn="0" w:oddVBand="0" w:evenVBand="0" w:oddHBand="0" w:evenHBand="0" w:firstRowFirstColumn="0" w:firstRowLastColumn="0" w:lastRowFirstColumn="0" w:lastRowLastColumn="0"/>
            <w:tcW w:w="0" w:type="auto"/>
          </w:tcPr>
          <w:p w14:paraId="7CF7F380" w14:textId="77777777" w:rsidR="00303D24" w:rsidRDefault="00303D24" w:rsidP="00303D24">
            <w:r>
              <w:t>Response</w:t>
            </w:r>
          </w:p>
        </w:tc>
        <w:tc>
          <w:tcPr>
            <w:tcW w:w="0" w:type="auto"/>
          </w:tcPr>
          <w:p w14:paraId="4F456990" w14:textId="77777777" w:rsidR="00303D24" w:rsidRPr="00612112" w:rsidRDefault="00303D24" w:rsidP="00303D24">
            <w:pPr>
              <w:cnfStyle w:val="000000000000" w:firstRow="0" w:lastRow="0" w:firstColumn="0" w:lastColumn="0" w:oddVBand="0" w:evenVBand="0" w:oddHBand="0" w:evenHBand="0" w:firstRowFirstColumn="0" w:firstRowLastColumn="0" w:lastRowFirstColumn="0" w:lastRowLastColumn="0"/>
            </w:pPr>
            <w:r w:rsidRPr="00612112">
              <w:t>Resource List</w:t>
            </w:r>
          </w:p>
        </w:tc>
      </w:tr>
    </w:tbl>
    <w:p w14:paraId="6803B8C8" w14:textId="77777777" w:rsidR="00303D24" w:rsidRDefault="00303D24" w:rsidP="00303D24"/>
    <w:p w14:paraId="71D4D128" w14:textId="77777777" w:rsidR="00303D24" w:rsidRDefault="00303D24" w:rsidP="00303D24">
      <w:pPr>
        <w:keepNext/>
        <w:rPr>
          <w:b/>
        </w:rPr>
      </w:pPr>
      <w:r w:rsidRPr="0017027E">
        <w:rPr>
          <w:b/>
        </w:rPr>
        <w:t>Parameters</w:t>
      </w:r>
    </w:p>
    <w:tbl>
      <w:tblPr>
        <w:tblStyle w:val="LightGrid-Accent1"/>
        <w:tblW w:w="0" w:type="auto"/>
        <w:tblLook w:val="0420" w:firstRow="1" w:lastRow="0" w:firstColumn="0" w:lastColumn="0" w:noHBand="0" w:noVBand="1"/>
      </w:tblPr>
      <w:tblGrid>
        <w:gridCol w:w="1562"/>
        <w:gridCol w:w="2729"/>
      </w:tblGrid>
      <w:tr w:rsidR="00303D24" w:rsidRPr="0008739A" w14:paraId="550C3073" w14:textId="77777777" w:rsidTr="00303D24">
        <w:trPr>
          <w:cnfStyle w:val="100000000000" w:firstRow="1" w:lastRow="0" w:firstColumn="0" w:lastColumn="0" w:oddVBand="0" w:evenVBand="0" w:oddHBand="0" w:evenHBand="0" w:firstRowFirstColumn="0" w:firstRowLastColumn="0" w:lastRowFirstColumn="0" w:lastRowLastColumn="0"/>
        </w:trPr>
        <w:tc>
          <w:tcPr>
            <w:tcW w:w="0" w:type="auto"/>
          </w:tcPr>
          <w:p w14:paraId="0C68D914" w14:textId="77777777" w:rsidR="00303D24" w:rsidRPr="0008739A" w:rsidRDefault="00303D24" w:rsidP="00303D24">
            <w:r w:rsidRPr="0008739A">
              <w:t>Name</w:t>
            </w:r>
          </w:p>
        </w:tc>
        <w:tc>
          <w:tcPr>
            <w:tcW w:w="0" w:type="auto"/>
          </w:tcPr>
          <w:p w14:paraId="2D5C9D52" w14:textId="77777777" w:rsidR="00303D24" w:rsidRPr="0008739A" w:rsidRDefault="00303D24" w:rsidP="00303D24">
            <w:r w:rsidRPr="0008739A">
              <w:t>Description</w:t>
            </w:r>
          </w:p>
        </w:tc>
      </w:tr>
      <w:tr w:rsidR="00303D24" w:rsidRPr="0008739A" w14:paraId="7F2EDD15" w14:textId="77777777" w:rsidTr="00303D24">
        <w:trPr>
          <w:cnfStyle w:val="000000100000" w:firstRow="0" w:lastRow="0" w:firstColumn="0" w:lastColumn="0" w:oddVBand="0" w:evenVBand="0" w:oddHBand="1" w:evenHBand="0" w:firstRowFirstColumn="0" w:firstRowLastColumn="0" w:lastRowFirstColumn="0" w:lastRowLastColumn="0"/>
        </w:trPr>
        <w:tc>
          <w:tcPr>
            <w:tcW w:w="0" w:type="auto"/>
          </w:tcPr>
          <w:p w14:paraId="4FAB8790" w14:textId="77777777" w:rsidR="00303D24" w:rsidRDefault="00303D24" w:rsidP="00303D24">
            <w:r>
              <w:t>consumerKey</w:t>
            </w:r>
          </w:p>
        </w:tc>
        <w:tc>
          <w:tcPr>
            <w:tcW w:w="0" w:type="auto"/>
          </w:tcPr>
          <w:p w14:paraId="027C8CB6" w14:textId="77777777" w:rsidR="00303D24" w:rsidRDefault="00303D24" w:rsidP="00303D24">
            <w:r>
              <w:t>The user's consumer key.</w:t>
            </w:r>
          </w:p>
        </w:tc>
      </w:tr>
    </w:tbl>
    <w:p w14:paraId="43E46CF6" w14:textId="77777777" w:rsidR="00303D24" w:rsidRDefault="00303D24" w:rsidP="00303D24"/>
    <w:p w14:paraId="2D34ED5D" w14:textId="77777777" w:rsidR="00303D24" w:rsidRDefault="00303D24" w:rsidP="00303D24">
      <w:pPr>
        <w:pStyle w:val="Heading4"/>
      </w:pPr>
      <w:r>
        <w:t>JavaScript</w:t>
      </w:r>
    </w:p>
    <w:p w14:paraId="6282D403" w14:textId="77777777" w:rsidR="00303D24" w:rsidRDefault="00303D24" w:rsidP="00303D24">
      <w:r>
        <w:t>Not currently supported in the JavaScript API.</w:t>
      </w:r>
    </w:p>
    <w:p w14:paraId="500C5F04" w14:textId="77777777" w:rsidR="00303D24" w:rsidRDefault="00303D24" w:rsidP="00303D24"/>
    <w:p w14:paraId="05A5F3D3" w14:textId="77777777" w:rsidR="00303D24" w:rsidRDefault="00303D24" w:rsidP="00303D24">
      <w:pPr>
        <w:pStyle w:val="Heading4"/>
      </w:pPr>
      <w:r w:rsidRPr="009479BB">
        <w:t>Java</w:t>
      </w:r>
    </w:p>
    <w:p w14:paraId="4A87912F" w14:textId="77777777" w:rsidR="00303D24" w:rsidRDefault="00303D24" w:rsidP="00303D24">
      <w:r>
        <w:t>Not currently supported in the Java API.</w:t>
      </w:r>
    </w:p>
    <w:p w14:paraId="2D0C7653" w14:textId="77777777" w:rsidR="00303D24" w:rsidRPr="00303D24" w:rsidRDefault="00303D24" w:rsidP="00303D24"/>
    <w:p w14:paraId="598422BC" w14:textId="77777777" w:rsidR="00140B97" w:rsidRDefault="00140B97" w:rsidP="00761F1F">
      <w:pPr>
        <w:pStyle w:val="Heading2"/>
      </w:pPr>
      <w:bookmarkStart w:id="29" w:name="_Toc202591155"/>
      <w:r>
        <w:t>Get User Business Application Resources List</w:t>
      </w:r>
      <w:bookmarkEnd w:id="29"/>
    </w:p>
    <w:p w14:paraId="1C21CF61" w14:textId="6E13B880" w:rsidR="00CA7C9A" w:rsidRDefault="00CA7C9A" w:rsidP="00CA7C9A">
      <w:r>
        <w:t>The User Business Applications</w:t>
      </w:r>
      <w:r w:rsidR="00303D24">
        <w:t xml:space="preserve"> Resources</w:t>
      </w:r>
      <w:r>
        <w:t xml:space="preserve"> List web service resource returns a list of </w:t>
      </w:r>
      <w:r w:rsidR="00303D24">
        <w:t xml:space="preserve">the resources available for a user for </w:t>
      </w:r>
      <w:r>
        <w:t>the business applications deployed to the CPF server. This can be used to navigate to the user's jobs for each application.</w:t>
      </w:r>
    </w:p>
    <w:p w14:paraId="05796882" w14:textId="77777777" w:rsidR="00CA7C9A" w:rsidRDefault="00CA7C9A" w:rsidP="00CA7C9A"/>
    <w:tbl>
      <w:tblPr>
        <w:tblStyle w:val="LightGrid-Accent1"/>
        <w:tblW w:w="0" w:type="auto"/>
        <w:tblLook w:val="0420" w:firstRow="1" w:lastRow="0" w:firstColumn="0" w:lastColumn="0" w:noHBand="0" w:noVBand="1"/>
      </w:tblPr>
      <w:tblGrid>
        <w:gridCol w:w="816"/>
        <w:gridCol w:w="7229"/>
      </w:tblGrid>
      <w:tr w:rsidR="00303D24" w:rsidRPr="0008739A" w14:paraId="71001265" w14:textId="77777777" w:rsidTr="00303D24">
        <w:trPr>
          <w:cnfStyle w:val="100000000000" w:firstRow="1" w:lastRow="0" w:firstColumn="0" w:lastColumn="0" w:oddVBand="0" w:evenVBand="0" w:oddHBand="0" w:evenHBand="0" w:firstRowFirstColumn="0" w:firstRowLastColumn="0" w:lastRowFirstColumn="0" w:lastRowLastColumn="0"/>
        </w:trPr>
        <w:tc>
          <w:tcPr>
            <w:tcW w:w="0" w:type="auto"/>
          </w:tcPr>
          <w:p w14:paraId="0A70C7E7" w14:textId="77777777" w:rsidR="00303D24" w:rsidRPr="0008739A" w:rsidRDefault="00303D24" w:rsidP="00303D24">
            <w:r w:rsidRPr="0008739A">
              <w:t>Name</w:t>
            </w:r>
          </w:p>
        </w:tc>
        <w:tc>
          <w:tcPr>
            <w:tcW w:w="0" w:type="auto"/>
          </w:tcPr>
          <w:p w14:paraId="23B1A47D" w14:textId="77777777" w:rsidR="00303D24" w:rsidRPr="0008739A" w:rsidRDefault="00303D24" w:rsidP="00303D24">
            <w:r w:rsidRPr="0008739A">
              <w:t>Description</w:t>
            </w:r>
          </w:p>
        </w:tc>
      </w:tr>
      <w:tr w:rsidR="00303D24" w:rsidRPr="0008739A" w14:paraId="3D3F5BE1" w14:textId="77777777" w:rsidTr="00303D24">
        <w:trPr>
          <w:cnfStyle w:val="000000100000" w:firstRow="0" w:lastRow="0" w:firstColumn="0" w:lastColumn="0" w:oddVBand="0" w:evenVBand="0" w:oddHBand="1" w:evenHBand="0" w:firstRowFirstColumn="0" w:firstRowLastColumn="0" w:lastRowFirstColumn="0" w:lastRowLastColumn="0"/>
        </w:trPr>
        <w:tc>
          <w:tcPr>
            <w:tcW w:w="0" w:type="auto"/>
          </w:tcPr>
          <w:p w14:paraId="2ACE955E" w14:textId="77777777" w:rsidR="00303D24" w:rsidRDefault="00303D24" w:rsidP="00303D24">
            <w:r>
              <w:t>jobs</w:t>
            </w:r>
          </w:p>
        </w:tc>
        <w:tc>
          <w:tcPr>
            <w:tcW w:w="0" w:type="auto"/>
          </w:tcPr>
          <w:p w14:paraId="5245078C" w14:textId="500C7AC7" w:rsidR="00303D24" w:rsidRDefault="00303D24" w:rsidP="00303D24">
            <w:r>
              <w:t>Resource showing the list of the user's jobs for the business application.</w:t>
            </w:r>
          </w:p>
        </w:tc>
      </w:tr>
    </w:tbl>
    <w:p w14:paraId="48D74EE6" w14:textId="77777777" w:rsidR="00CA7C9A" w:rsidRDefault="00CA7C9A" w:rsidP="00CA7C9A"/>
    <w:p w14:paraId="06FAB08A" w14:textId="77777777" w:rsidR="00CA7C9A" w:rsidRDefault="00CA7C9A" w:rsidP="00CA7C9A">
      <w:pPr>
        <w:pStyle w:val="Heading3"/>
      </w:pPr>
      <w:bookmarkStart w:id="30" w:name="_Toc202591156"/>
      <w:r>
        <w:t>Web Service API</w:t>
      </w:r>
      <w:bookmarkEnd w:id="30"/>
    </w:p>
    <w:tbl>
      <w:tblPr>
        <w:tblStyle w:val="TableGrid2"/>
        <w:tblW w:w="0" w:type="auto"/>
        <w:tblLook w:val="0480" w:firstRow="0" w:lastRow="0" w:firstColumn="1" w:lastColumn="0" w:noHBand="0" w:noVBand="1"/>
      </w:tblPr>
      <w:tblGrid>
        <w:gridCol w:w="1745"/>
        <w:gridCol w:w="7298"/>
      </w:tblGrid>
      <w:tr w:rsidR="00CA7C9A" w:rsidRPr="00C46416" w14:paraId="1276A150" w14:textId="77777777" w:rsidTr="00CA7C9A">
        <w:tc>
          <w:tcPr>
            <w:cnfStyle w:val="001000000000" w:firstRow="0" w:lastRow="0" w:firstColumn="1" w:lastColumn="0" w:oddVBand="0" w:evenVBand="0" w:oddHBand="0" w:evenHBand="0" w:firstRowFirstColumn="0" w:firstRowLastColumn="0" w:lastRowFirstColumn="0" w:lastRowLastColumn="0"/>
            <w:tcW w:w="0" w:type="auto"/>
          </w:tcPr>
          <w:p w14:paraId="5A534F96" w14:textId="77777777" w:rsidR="00CA7C9A" w:rsidRPr="00C46416" w:rsidRDefault="00CA7C9A" w:rsidP="00CA7C9A">
            <w:pPr>
              <w:keepNext/>
            </w:pPr>
            <w:r>
              <w:t>Path</w:t>
            </w:r>
          </w:p>
        </w:tc>
        <w:tc>
          <w:tcPr>
            <w:tcW w:w="0" w:type="auto"/>
          </w:tcPr>
          <w:p w14:paraId="492102D6" w14:textId="09CF02B5" w:rsidR="00CA7C9A" w:rsidRPr="00C46416" w:rsidRDefault="00CA7C9A" w:rsidP="00CA7C9A">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/users/{consumerKey}</w:t>
            </w:r>
            <w:r w:rsidR="00303D24">
              <w:rPr>
                <w:rStyle w:val="PlainTextChar1"/>
              </w:rPr>
              <w:t>/apps/{businessApplicationName}</w:t>
            </w:r>
          </w:p>
        </w:tc>
      </w:tr>
      <w:tr w:rsidR="00CA7C9A" w:rsidRPr="00C46416" w14:paraId="1DAC03F4" w14:textId="77777777" w:rsidTr="00CA7C9A">
        <w:tc>
          <w:tcPr>
            <w:cnfStyle w:val="001000000000" w:firstRow="0" w:lastRow="0" w:firstColumn="1" w:lastColumn="0" w:oddVBand="0" w:evenVBand="0" w:oddHBand="0" w:evenHBand="0" w:firstRowFirstColumn="0" w:firstRowLastColumn="0" w:lastRowFirstColumn="0" w:lastRowLastColumn="0"/>
            <w:tcW w:w="0" w:type="auto"/>
          </w:tcPr>
          <w:p w14:paraId="6C173E2C" w14:textId="77777777" w:rsidR="00CA7C9A" w:rsidRPr="00C46416" w:rsidRDefault="00CA7C9A" w:rsidP="00CA7C9A">
            <w:r>
              <w:t>Method</w:t>
            </w:r>
          </w:p>
        </w:tc>
        <w:tc>
          <w:tcPr>
            <w:tcW w:w="0" w:type="auto"/>
          </w:tcPr>
          <w:p w14:paraId="52B8FC18" w14:textId="77777777" w:rsidR="00CA7C9A" w:rsidRPr="00C46416" w:rsidRDefault="00CA7C9A" w:rsidP="00CA7C9A">
            <w:pPr>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CA7C9A" w:rsidRPr="00C46416" w14:paraId="3ABC7B11" w14:textId="77777777" w:rsidTr="00CA7C9A">
        <w:tc>
          <w:tcPr>
            <w:cnfStyle w:val="001000000000" w:firstRow="0" w:lastRow="0" w:firstColumn="1" w:lastColumn="0" w:oddVBand="0" w:evenVBand="0" w:oddHBand="0" w:evenHBand="0" w:firstRowFirstColumn="0" w:firstRowLastColumn="0" w:lastRowFirstColumn="0" w:lastRowLastColumn="0"/>
            <w:tcW w:w="0" w:type="auto"/>
          </w:tcPr>
          <w:p w14:paraId="6B207C4F" w14:textId="77777777" w:rsidR="00CA7C9A" w:rsidRDefault="00CA7C9A" w:rsidP="00CA7C9A">
            <w:r>
              <w:t>Content Types</w:t>
            </w:r>
          </w:p>
        </w:tc>
        <w:tc>
          <w:tcPr>
            <w:tcW w:w="0" w:type="auto"/>
          </w:tcPr>
          <w:p w14:paraId="584DC647" w14:textId="77777777" w:rsidR="00CA7C9A" w:rsidRPr="00C46416" w:rsidRDefault="00CA7C9A" w:rsidP="00CA7C9A">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json, html, xml, uri-list</w:t>
            </w:r>
          </w:p>
        </w:tc>
      </w:tr>
      <w:tr w:rsidR="00CA7C9A" w:rsidRPr="00C46416" w14:paraId="25E06F9C" w14:textId="77777777" w:rsidTr="00CA7C9A">
        <w:tc>
          <w:tcPr>
            <w:cnfStyle w:val="001000000000" w:firstRow="0" w:lastRow="0" w:firstColumn="1" w:lastColumn="0" w:oddVBand="0" w:evenVBand="0" w:oddHBand="0" w:evenHBand="0" w:firstRowFirstColumn="0" w:firstRowLastColumn="0" w:lastRowFirstColumn="0" w:lastRowLastColumn="0"/>
            <w:tcW w:w="0" w:type="auto"/>
          </w:tcPr>
          <w:p w14:paraId="6BCA1CE1" w14:textId="77777777" w:rsidR="00CA7C9A" w:rsidRDefault="00CA7C9A" w:rsidP="00CA7C9A">
            <w:r>
              <w:t>Response</w:t>
            </w:r>
          </w:p>
        </w:tc>
        <w:tc>
          <w:tcPr>
            <w:tcW w:w="0" w:type="auto"/>
          </w:tcPr>
          <w:p w14:paraId="43C2DE8C" w14:textId="77777777" w:rsidR="00CA7C9A" w:rsidRPr="00612112" w:rsidRDefault="00CA7C9A" w:rsidP="00CA7C9A">
            <w:pPr>
              <w:cnfStyle w:val="000000000000" w:firstRow="0" w:lastRow="0" w:firstColumn="0" w:lastColumn="0" w:oddVBand="0" w:evenVBand="0" w:oddHBand="0" w:evenHBand="0" w:firstRowFirstColumn="0" w:firstRowLastColumn="0" w:lastRowFirstColumn="0" w:lastRowLastColumn="0"/>
            </w:pPr>
            <w:r w:rsidRPr="00612112">
              <w:t>Resource List</w:t>
            </w:r>
          </w:p>
        </w:tc>
      </w:tr>
    </w:tbl>
    <w:p w14:paraId="2E2689D7" w14:textId="77777777" w:rsidR="00CA7C9A" w:rsidRDefault="00CA7C9A" w:rsidP="00CA7C9A"/>
    <w:p w14:paraId="1782D29A" w14:textId="77777777" w:rsidR="00CA7C9A" w:rsidRDefault="00CA7C9A" w:rsidP="00CA7C9A">
      <w:pPr>
        <w:keepNext/>
        <w:rPr>
          <w:b/>
        </w:rPr>
      </w:pPr>
      <w:r w:rsidRPr="0017027E">
        <w:rPr>
          <w:b/>
        </w:rPr>
        <w:t>Parameters</w:t>
      </w:r>
    </w:p>
    <w:tbl>
      <w:tblPr>
        <w:tblStyle w:val="LightGrid-Accent1"/>
        <w:tblW w:w="0" w:type="auto"/>
        <w:tblLook w:val="0420" w:firstRow="1" w:lastRow="0" w:firstColumn="0" w:lastColumn="0" w:noHBand="0" w:noVBand="1"/>
      </w:tblPr>
      <w:tblGrid>
        <w:gridCol w:w="2748"/>
        <w:gridCol w:w="3922"/>
      </w:tblGrid>
      <w:tr w:rsidR="00CA7C9A" w:rsidRPr="0008739A" w14:paraId="45D45291" w14:textId="77777777" w:rsidTr="00CA7C9A">
        <w:trPr>
          <w:cnfStyle w:val="100000000000" w:firstRow="1" w:lastRow="0" w:firstColumn="0" w:lastColumn="0" w:oddVBand="0" w:evenVBand="0" w:oddHBand="0" w:evenHBand="0" w:firstRowFirstColumn="0" w:firstRowLastColumn="0" w:lastRowFirstColumn="0" w:lastRowLastColumn="0"/>
        </w:trPr>
        <w:tc>
          <w:tcPr>
            <w:tcW w:w="0" w:type="auto"/>
          </w:tcPr>
          <w:p w14:paraId="10D61B17" w14:textId="77777777" w:rsidR="00CA7C9A" w:rsidRPr="0008739A" w:rsidRDefault="00CA7C9A" w:rsidP="00CA7C9A">
            <w:r w:rsidRPr="0008739A">
              <w:t>Name</w:t>
            </w:r>
          </w:p>
        </w:tc>
        <w:tc>
          <w:tcPr>
            <w:tcW w:w="0" w:type="auto"/>
          </w:tcPr>
          <w:p w14:paraId="00D9FD3A" w14:textId="77777777" w:rsidR="00CA7C9A" w:rsidRPr="0008739A" w:rsidRDefault="00CA7C9A" w:rsidP="00CA7C9A">
            <w:r w:rsidRPr="0008739A">
              <w:t>Description</w:t>
            </w:r>
          </w:p>
        </w:tc>
      </w:tr>
      <w:tr w:rsidR="00CA7C9A" w:rsidRPr="0008739A" w14:paraId="68FCE935" w14:textId="77777777" w:rsidTr="00CA7C9A">
        <w:trPr>
          <w:cnfStyle w:val="000000100000" w:firstRow="0" w:lastRow="0" w:firstColumn="0" w:lastColumn="0" w:oddVBand="0" w:evenVBand="0" w:oddHBand="1" w:evenHBand="0" w:firstRowFirstColumn="0" w:firstRowLastColumn="0" w:lastRowFirstColumn="0" w:lastRowLastColumn="0"/>
        </w:trPr>
        <w:tc>
          <w:tcPr>
            <w:tcW w:w="0" w:type="auto"/>
          </w:tcPr>
          <w:p w14:paraId="7D705CDD" w14:textId="77777777" w:rsidR="00CA7C9A" w:rsidRDefault="00CA7C9A" w:rsidP="00CA7C9A">
            <w:r>
              <w:t>consumerKey</w:t>
            </w:r>
          </w:p>
        </w:tc>
        <w:tc>
          <w:tcPr>
            <w:tcW w:w="0" w:type="auto"/>
          </w:tcPr>
          <w:p w14:paraId="5AA78DEF" w14:textId="77777777" w:rsidR="00CA7C9A" w:rsidRDefault="00CA7C9A" w:rsidP="00CA7C9A">
            <w:r>
              <w:t>The user's consumer key.</w:t>
            </w:r>
          </w:p>
        </w:tc>
      </w:tr>
      <w:tr w:rsidR="00303D24" w:rsidRPr="0008739A" w14:paraId="432142FD" w14:textId="77777777" w:rsidTr="00303D24">
        <w:tblPrEx>
          <w:tblLook w:val="04A0" w:firstRow="1"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4C7F8" w14:textId="77777777" w:rsidR="00303D24" w:rsidRPr="006A6FF7" w:rsidRDefault="00303D24" w:rsidP="00303D24">
            <w:pPr>
              <w:rPr>
                <w:b w:val="0"/>
              </w:rPr>
            </w:pPr>
            <w:r w:rsidRPr="006A6FF7">
              <w:rPr>
                <w:b w:val="0"/>
              </w:rPr>
              <w:t>businessApplicationName</w:t>
            </w:r>
          </w:p>
        </w:tc>
        <w:tc>
          <w:tcPr>
            <w:tcW w:w="0" w:type="auto"/>
          </w:tcPr>
          <w:p w14:paraId="121823C7" w14:textId="77777777" w:rsidR="00303D24" w:rsidRDefault="00303D24" w:rsidP="00303D24">
            <w:pPr>
              <w:cnfStyle w:val="000000010000" w:firstRow="0" w:lastRow="0" w:firstColumn="0" w:lastColumn="0" w:oddVBand="0" w:evenVBand="0" w:oddHBand="0" w:evenHBand="1" w:firstRowFirstColumn="0" w:firstRowLastColumn="0" w:lastRowFirstColumn="0" w:lastRowLastColumn="0"/>
            </w:pPr>
            <w:r>
              <w:t>The name of the business application.</w:t>
            </w:r>
          </w:p>
        </w:tc>
      </w:tr>
    </w:tbl>
    <w:p w14:paraId="498B78DC" w14:textId="77777777" w:rsidR="00CA7C9A" w:rsidRDefault="00CA7C9A" w:rsidP="00CA7C9A"/>
    <w:p w14:paraId="06A86B43" w14:textId="77777777" w:rsidR="00CA7C9A" w:rsidRDefault="00CA7C9A" w:rsidP="00CA7C9A">
      <w:pPr>
        <w:pStyle w:val="Heading4"/>
      </w:pPr>
      <w:r>
        <w:t>JavaScript</w:t>
      </w:r>
    </w:p>
    <w:p w14:paraId="0627ACEE" w14:textId="77777777" w:rsidR="00CA7C9A" w:rsidRDefault="00CA7C9A" w:rsidP="00CA7C9A">
      <w:r>
        <w:t>Not currently supported in the JavaScript API.</w:t>
      </w:r>
    </w:p>
    <w:p w14:paraId="3B21D3CB" w14:textId="77777777" w:rsidR="00CA7C9A" w:rsidRDefault="00CA7C9A" w:rsidP="00CA7C9A"/>
    <w:p w14:paraId="1BC6E877" w14:textId="77777777" w:rsidR="00CA7C9A" w:rsidRDefault="00CA7C9A" w:rsidP="00CA7C9A">
      <w:pPr>
        <w:pStyle w:val="Heading4"/>
      </w:pPr>
      <w:r w:rsidRPr="009479BB">
        <w:t>Java</w:t>
      </w:r>
    </w:p>
    <w:p w14:paraId="38D0EF47" w14:textId="77777777" w:rsidR="00CA7C9A" w:rsidRDefault="00CA7C9A" w:rsidP="00CA7C9A">
      <w:r>
        <w:t>Not currently supported in the Java API.</w:t>
      </w:r>
    </w:p>
    <w:p w14:paraId="3F697A22" w14:textId="77777777" w:rsidR="006A6FF7" w:rsidRPr="006A6FF7" w:rsidRDefault="006A6FF7" w:rsidP="006A6FF7"/>
    <w:p w14:paraId="3D35750B" w14:textId="77777777" w:rsidR="00140B97" w:rsidRDefault="00140B97" w:rsidP="00761F1F">
      <w:pPr>
        <w:pStyle w:val="Heading2"/>
      </w:pPr>
      <w:bookmarkStart w:id="31" w:name="_Toc202591157"/>
      <w:r>
        <w:t>Get User Business Application Batch Job List</w:t>
      </w:r>
      <w:bookmarkEnd w:id="31"/>
    </w:p>
    <w:p w14:paraId="1003F40A" w14:textId="289E8BF3" w:rsidR="009262CC" w:rsidRDefault="009262CC" w:rsidP="009262CC">
      <w:r>
        <w:t>Get the list of the user's batch jobs for a business application. The HTML page includes a custom table showing the status of the batch jobs.</w:t>
      </w:r>
    </w:p>
    <w:p w14:paraId="02B5CCD9" w14:textId="77777777" w:rsidR="009262CC" w:rsidRDefault="009262CC" w:rsidP="009262CC"/>
    <w:p w14:paraId="13805090" w14:textId="77777777" w:rsidR="009262CC" w:rsidRDefault="009262CC" w:rsidP="009262CC">
      <w:r>
        <w:rPr>
          <w:noProof/>
        </w:rPr>
        <w:drawing>
          <wp:inline distT="0" distB="0" distL="0" distR="0" wp14:anchorId="4E51E8AA" wp14:editId="37579514">
            <wp:extent cx="6691630" cy="925619"/>
            <wp:effectExtent l="25400" t="25400" r="13970" b="1460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1630" cy="925619"/>
                    </a:xfrm>
                    <a:prstGeom prst="rect">
                      <a:avLst/>
                    </a:prstGeom>
                    <a:noFill/>
                    <a:ln>
                      <a:solidFill>
                        <a:schemeClr val="tx1"/>
                      </a:solidFill>
                    </a:ln>
                  </pic:spPr>
                </pic:pic>
              </a:graphicData>
            </a:graphic>
          </wp:inline>
        </w:drawing>
      </w:r>
    </w:p>
    <w:p w14:paraId="3C9F72D7" w14:textId="77777777" w:rsidR="009262CC" w:rsidRDefault="009262CC" w:rsidP="009262CC"/>
    <w:p w14:paraId="4C057A5F" w14:textId="77777777" w:rsidR="009262CC" w:rsidRDefault="009262CC" w:rsidP="009262CC">
      <w:pPr>
        <w:pStyle w:val="Heading3"/>
      </w:pPr>
      <w:bookmarkStart w:id="32" w:name="_Toc202591158"/>
      <w:r>
        <w:t>Web Service API</w:t>
      </w:r>
      <w:bookmarkEnd w:id="32"/>
    </w:p>
    <w:tbl>
      <w:tblPr>
        <w:tblStyle w:val="TableGrid2"/>
        <w:tblW w:w="0" w:type="auto"/>
        <w:tblLook w:val="0480" w:firstRow="0" w:lastRow="0" w:firstColumn="1" w:lastColumn="0" w:noHBand="0" w:noVBand="1"/>
      </w:tblPr>
      <w:tblGrid>
        <w:gridCol w:w="1745"/>
        <w:gridCol w:w="7898"/>
      </w:tblGrid>
      <w:tr w:rsidR="009262CC" w:rsidRPr="00C46416" w14:paraId="56512311" w14:textId="77777777" w:rsidTr="009262CC">
        <w:tc>
          <w:tcPr>
            <w:cnfStyle w:val="001000000000" w:firstRow="0" w:lastRow="0" w:firstColumn="1" w:lastColumn="0" w:oddVBand="0" w:evenVBand="0" w:oddHBand="0" w:evenHBand="0" w:firstRowFirstColumn="0" w:firstRowLastColumn="0" w:lastRowFirstColumn="0" w:lastRowLastColumn="0"/>
            <w:tcW w:w="0" w:type="auto"/>
          </w:tcPr>
          <w:p w14:paraId="0934674E" w14:textId="77777777" w:rsidR="009262CC" w:rsidRPr="00C46416" w:rsidRDefault="009262CC" w:rsidP="009262CC">
            <w:pPr>
              <w:keepNext/>
            </w:pPr>
            <w:r>
              <w:t>Path</w:t>
            </w:r>
          </w:p>
        </w:tc>
        <w:tc>
          <w:tcPr>
            <w:tcW w:w="0" w:type="auto"/>
          </w:tcPr>
          <w:p w14:paraId="3A6BD82E" w14:textId="303D3CC0" w:rsidR="009262CC" w:rsidRPr="00C46416" w:rsidRDefault="009262CC" w:rsidP="009262CC">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/users/{consumerKey}/</w:t>
            </w:r>
            <w:r w:rsidR="006A6FF7">
              <w:rPr>
                <w:rStyle w:val="PlainTextChar1"/>
              </w:rPr>
              <w:t>apps/{businessApplicationName}/</w:t>
            </w:r>
            <w:r>
              <w:rPr>
                <w:rStyle w:val="PlainTextChar1"/>
              </w:rPr>
              <w:t>jobs</w:t>
            </w:r>
          </w:p>
        </w:tc>
      </w:tr>
      <w:tr w:rsidR="009262CC" w:rsidRPr="00C46416" w14:paraId="3116FFA3" w14:textId="77777777" w:rsidTr="009262CC">
        <w:tc>
          <w:tcPr>
            <w:cnfStyle w:val="001000000000" w:firstRow="0" w:lastRow="0" w:firstColumn="1" w:lastColumn="0" w:oddVBand="0" w:evenVBand="0" w:oddHBand="0" w:evenHBand="0" w:firstRowFirstColumn="0" w:firstRowLastColumn="0" w:lastRowFirstColumn="0" w:lastRowLastColumn="0"/>
            <w:tcW w:w="0" w:type="auto"/>
          </w:tcPr>
          <w:p w14:paraId="01BB3286" w14:textId="77777777" w:rsidR="009262CC" w:rsidRPr="00C46416" w:rsidRDefault="009262CC" w:rsidP="009262CC">
            <w:r>
              <w:t>Method</w:t>
            </w:r>
          </w:p>
        </w:tc>
        <w:tc>
          <w:tcPr>
            <w:tcW w:w="0" w:type="auto"/>
          </w:tcPr>
          <w:p w14:paraId="058DEF03" w14:textId="77777777" w:rsidR="009262CC" w:rsidRPr="00C46416" w:rsidRDefault="009262CC" w:rsidP="009262CC">
            <w:pPr>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9262CC" w:rsidRPr="00C46416" w14:paraId="78EA4EFF" w14:textId="77777777" w:rsidTr="009262CC">
        <w:tc>
          <w:tcPr>
            <w:cnfStyle w:val="001000000000" w:firstRow="0" w:lastRow="0" w:firstColumn="1" w:lastColumn="0" w:oddVBand="0" w:evenVBand="0" w:oddHBand="0" w:evenHBand="0" w:firstRowFirstColumn="0" w:firstRowLastColumn="0" w:lastRowFirstColumn="0" w:lastRowLastColumn="0"/>
            <w:tcW w:w="0" w:type="auto"/>
          </w:tcPr>
          <w:p w14:paraId="5A59EDDD" w14:textId="77777777" w:rsidR="009262CC" w:rsidRDefault="009262CC" w:rsidP="009262CC">
            <w:r>
              <w:t>Content Types</w:t>
            </w:r>
          </w:p>
        </w:tc>
        <w:tc>
          <w:tcPr>
            <w:tcW w:w="0" w:type="auto"/>
          </w:tcPr>
          <w:p w14:paraId="47072A30" w14:textId="77777777" w:rsidR="009262CC" w:rsidRPr="00C46416" w:rsidRDefault="009262CC" w:rsidP="009262CC">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json, html, xml, uri-list</w:t>
            </w:r>
          </w:p>
        </w:tc>
      </w:tr>
      <w:tr w:rsidR="009262CC" w:rsidRPr="00C46416" w14:paraId="10834A86" w14:textId="77777777" w:rsidTr="009262CC">
        <w:tc>
          <w:tcPr>
            <w:cnfStyle w:val="001000000000" w:firstRow="0" w:lastRow="0" w:firstColumn="1" w:lastColumn="0" w:oddVBand="0" w:evenVBand="0" w:oddHBand="0" w:evenHBand="0" w:firstRowFirstColumn="0" w:firstRowLastColumn="0" w:lastRowFirstColumn="0" w:lastRowLastColumn="0"/>
            <w:tcW w:w="0" w:type="auto"/>
          </w:tcPr>
          <w:p w14:paraId="4FE58B7D" w14:textId="77777777" w:rsidR="009262CC" w:rsidRDefault="009262CC" w:rsidP="009262CC">
            <w:r>
              <w:t>Response</w:t>
            </w:r>
          </w:p>
        </w:tc>
        <w:tc>
          <w:tcPr>
            <w:tcW w:w="0" w:type="auto"/>
          </w:tcPr>
          <w:p w14:paraId="3425282E" w14:textId="77777777" w:rsidR="009262CC" w:rsidRPr="00612112" w:rsidRDefault="009262CC" w:rsidP="009262CC">
            <w:pPr>
              <w:cnfStyle w:val="000000000000" w:firstRow="0" w:lastRow="0" w:firstColumn="0" w:lastColumn="0" w:oddVBand="0" w:evenVBand="0" w:oddHBand="0" w:evenHBand="0" w:firstRowFirstColumn="0" w:firstRowLastColumn="0" w:lastRowFirstColumn="0" w:lastRowLastColumn="0"/>
            </w:pPr>
            <w:r w:rsidRPr="00612112">
              <w:t>Resource List</w:t>
            </w:r>
          </w:p>
        </w:tc>
      </w:tr>
    </w:tbl>
    <w:p w14:paraId="17CEBA0B" w14:textId="77777777" w:rsidR="009262CC" w:rsidRDefault="009262CC" w:rsidP="009262CC"/>
    <w:p w14:paraId="70C3F6C9" w14:textId="77777777" w:rsidR="009262CC" w:rsidRDefault="009262CC" w:rsidP="009262CC">
      <w:pPr>
        <w:keepNext/>
        <w:rPr>
          <w:b/>
        </w:rPr>
      </w:pPr>
      <w:r w:rsidRPr="0017027E">
        <w:rPr>
          <w:b/>
        </w:rPr>
        <w:t>Parameters</w:t>
      </w:r>
    </w:p>
    <w:tbl>
      <w:tblPr>
        <w:tblStyle w:val="LightGrid-Accent1"/>
        <w:tblW w:w="0" w:type="auto"/>
        <w:tblLook w:val="0420" w:firstRow="1" w:lastRow="0" w:firstColumn="0" w:lastColumn="0" w:noHBand="0" w:noVBand="1"/>
      </w:tblPr>
      <w:tblGrid>
        <w:gridCol w:w="2748"/>
        <w:gridCol w:w="3922"/>
      </w:tblGrid>
      <w:tr w:rsidR="009262CC" w:rsidRPr="0008739A" w14:paraId="4CB88B74" w14:textId="77777777" w:rsidTr="009262CC">
        <w:trPr>
          <w:cnfStyle w:val="100000000000" w:firstRow="1" w:lastRow="0" w:firstColumn="0" w:lastColumn="0" w:oddVBand="0" w:evenVBand="0" w:oddHBand="0" w:evenHBand="0" w:firstRowFirstColumn="0" w:firstRowLastColumn="0" w:lastRowFirstColumn="0" w:lastRowLastColumn="0"/>
        </w:trPr>
        <w:tc>
          <w:tcPr>
            <w:tcW w:w="0" w:type="auto"/>
          </w:tcPr>
          <w:p w14:paraId="28DF5F1A" w14:textId="77777777" w:rsidR="009262CC" w:rsidRPr="0008739A" w:rsidRDefault="009262CC" w:rsidP="009262CC">
            <w:r w:rsidRPr="0008739A">
              <w:t>Name</w:t>
            </w:r>
          </w:p>
        </w:tc>
        <w:tc>
          <w:tcPr>
            <w:tcW w:w="0" w:type="auto"/>
          </w:tcPr>
          <w:p w14:paraId="1C503972" w14:textId="77777777" w:rsidR="009262CC" w:rsidRPr="0008739A" w:rsidRDefault="009262CC" w:rsidP="009262CC">
            <w:r w:rsidRPr="0008739A">
              <w:t>Description</w:t>
            </w:r>
          </w:p>
        </w:tc>
      </w:tr>
      <w:tr w:rsidR="009262CC" w:rsidRPr="0008739A" w14:paraId="400285C1" w14:textId="77777777" w:rsidTr="009262CC">
        <w:trPr>
          <w:cnfStyle w:val="000000100000" w:firstRow="0" w:lastRow="0" w:firstColumn="0" w:lastColumn="0" w:oddVBand="0" w:evenVBand="0" w:oddHBand="1" w:evenHBand="0" w:firstRowFirstColumn="0" w:firstRowLastColumn="0" w:lastRowFirstColumn="0" w:lastRowLastColumn="0"/>
        </w:trPr>
        <w:tc>
          <w:tcPr>
            <w:tcW w:w="0" w:type="auto"/>
          </w:tcPr>
          <w:p w14:paraId="5ECAAE17" w14:textId="77777777" w:rsidR="009262CC" w:rsidRDefault="009262CC" w:rsidP="009262CC">
            <w:r>
              <w:t>consumerKey</w:t>
            </w:r>
          </w:p>
        </w:tc>
        <w:tc>
          <w:tcPr>
            <w:tcW w:w="0" w:type="auto"/>
          </w:tcPr>
          <w:p w14:paraId="2085971A" w14:textId="77777777" w:rsidR="009262CC" w:rsidRDefault="009262CC" w:rsidP="009262CC">
            <w:r>
              <w:t>The user's consumer key.</w:t>
            </w:r>
          </w:p>
        </w:tc>
      </w:tr>
      <w:tr w:rsidR="006A6FF7" w:rsidRPr="0008739A" w14:paraId="0B2FAF6C" w14:textId="77777777" w:rsidTr="006A6FF7">
        <w:tblPrEx>
          <w:tblLook w:val="04A0" w:firstRow="1"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1B88A" w14:textId="77777777" w:rsidR="006A6FF7" w:rsidRPr="006A6FF7" w:rsidRDefault="006A6FF7" w:rsidP="00CA7C9A">
            <w:pPr>
              <w:rPr>
                <w:b w:val="0"/>
              </w:rPr>
            </w:pPr>
            <w:r w:rsidRPr="006A6FF7">
              <w:rPr>
                <w:b w:val="0"/>
              </w:rPr>
              <w:t>businessApplicationName</w:t>
            </w:r>
          </w:p>
        </w:tc>
        <w:tc>
          <w:tcPr>
            <w:tcW w:w="0" w:type="auto"/>
          </w:tcPr>
          <w:p w14:paraId="2A514779" w14:textId="77777777" w:rsidR="006A6FF7" w:rsidRDefault="006A6FF7" w:rsidP="00CA7C9A">
            <w:pPr>
              <w:cnfStyle w:val="000000010000" w:firstRow="0" w:lastRow="0" w:firstColumn="0" w:lastColumn="0" w:oddVBand="0" w:evenVBand="0" w:oddHBand="0" w:evenHBand="1" w:firstRowFirstColumn="0" w:firstRowLastColumn="0" w:lastRowFirstColumn="0" w:lastRowLastColumn="0"/>
            </w:pPr>
            <w:r>
              <w:t>The name of the business application.</w:t>
            </w:r>
          </w:p>
        </w:tc>
      </w:tr>
    </w:tbl>
    <w:p w14:paraId="3BD217A1" w14:textId="77777777" w:rsidR="009262CC" w:rsidRDefault="009262CC" w:rsidP="009262CC"/>
    <w:p w14:paraId="05E13F27" w14:textId="77777777" w:rsidR="009262CC" w:rsidRDefault="009262CC" w:rsidP="009262CC">
      <w:pPr>
        <w:keepNext/>
        <w:rPr>
          <w:b/>
        </w:rPr>
      </w:pPr>
      <w:r>
        <w:rPr>
          <w:b/>
        </w:rPr>
        <w:t>Additional Fields</w:t>
      </w:r>
    </w:p>
    <w:tbl>
      <w:tblPr>
        <w:tblStyle w:val="LightGrid-Accent1"/>
        <w:tblW w:w="0" w:type="auto"/>
        <w:tblLook w:val="0420" w:firstRow="1" w:lastRow="0" w:firstColumn="0" w:lastColumn="0" w:noHBand="0" w:noVBand="1"/>
      </w:tblPr>
      <w:tblGrid>
        <w:gridCol w:w="2087"/>
        <w:gridCol w:w="3616"/>
      </w:tblGrid>
      <w:tr w:rsidR="009262CC" w:rsidRPr="0008739A" w14:paraId="723CCA38" w14:textId="77777777" w:rsidTr="009262CC">
        <w:trPr>
          <w:cnfStyle w:val="100000000000" w:firstRow="1" w:lastRow="0" w:firstColumn="0" w:lastColumn="0" w:oddVBand="0" w:evenVBand="0" w:oddHBand="0" w:evenHBand="0" w:firstRowFirstColumn="0" w:firstRowLastColumn="0" w:lastRowFirstColumn="0" w:lastRowLastColumn="0"/>
        </w:trPr>
        <w:tc>
          <w:tcPr>
            <w:tcW w:w="0" w:type="auto"/>
          </w:tcPr>
          <w:p w14:paraId="2D406F78" w14:textId="77777777" w:rsidR="009262CC" w:rsidRPr="0008739A" w:rsidRDefault="009262CC" w:rsidP="009262CC">
            <w:r w:rsidRPr="0008739A">
              <w:t>Name</w:t>
            </w:r>
          </w:p>
        </w:tc>
        <w:tc>
          <w:tcPr>
            <w:tcW w:w="0" w:type="auto"/>
          </w:tcPr>
          <w:p w14:paraId="1C012031" w14:textId="77777777" w:rsidR="009262CC" w:rsidRPr="0008739A" w:rsidRDefault="009262CC" w:rsidP="009262CC">
            <w:r w:rsidRPr="0008739A">
              <w:t>Description</w:t>
            </w:r>
          </w:p>
        </w:tc>
      </w:tr>
      <w:tr w:rsidR="009262CC" w:rsidRPr="0008739A" w14:paraId="48D14F9A" w14:textId="77777777" w:rsidTr="009262CC">
        <w:trPr>
          <w:cnfStyle w:val="000000100000" w:firstRow="0" w:lastRow="0" w:firstColumn="0" w:lastColumn="0" w:oddVBand="0" w:evenVBand="0" w:oddHBand="1" w:evenHBand="0" w:firstRowFirstColumn="0" w:firstRowLastColumn="0" w:lastRowFirstColumn="0" w:lastRowLastColumn="0"/>
        </w:trPr>
        <w:tc>
          <w:tcPr>
            <w:tcW w:w="0" w:type="auto"/>
          </w:tcPr>
          <w:p w14:paraId="2126BF0E" w14:textId="77777777" w:rsidR="009262CC" w:rsidRDefault="009262CC" w:rsidP="009262CC">
            <w:r>
              <w:t>batchJobId</w:t>
            </w:r>
          </w:p>
        </w:tc>
        <w:tc>
          <w:tcPr>
            <w:tcW w:w="0" w:type="auto"/>
          </w:tcPr>
          <w:p w14:paraId="667C4789" w14:textId="77777777" w:rsidR="009262CC" w:rsidRDefault="009262CC" w:rsidP="009262CC">
            <w:r>
              <w:t>The identifier of the batch job.</w:t>
            </w:r>
          </w:p>
        </w:tc>
      </w:tr>
      <w:tr w:rsidR="009262CC" w:rsidRPr="0008739A" w14:paraId="45E74957" w14:textId="77777777" w:rsidTr="009262CC">
        <w:trPr>
          <w:cnfStyle w:val="000000010000" w:firstRow="0" w:lastRow="0" w:firstColumn="0" w:lastColumn="0" w:oddVBand="0" w:evenVBand="0" w:oddHBand="0" w:evenHBand="1" w:firstRowFirstColumn="0" w:firstRowLastColumn="0" w:lastRowFirstColumn="0" w:lastRowLastColumn="0"/>
        </w:trPr>
        <w:tc>
          <w:tcPr>
            <w:tcW w:w="0" w:type="auto"/>
          </w:tcPr>
          <w:p w14:paraId="20E791F3" w14:textId="77777777" w:rsidR="009262CC" w:rsidRDefault="009262CC" w:rsidP="009262CC">
            <w:r>
              <w:t>jobStatus</w:t>
            </w:r>
          </w:p>
        </w:tc>
        <w:tc>
          <w:tcPr>
            <w:tcW w:w="0" w:type="auto"/>
          </w:tcPr>
          <w:p w14:paraId="6ED6EA4C" w14:textId="77777777" w:rsidR="009262CC" w:rsidRDefault="009262CC" w:rsidP="009262CC">
            <w:r>
              <w:t>The current status of the batch job.</w:t>
            </w:r>
          </w:p>
        </w:tc>
      </w:tr>
      <w:tr w:rsidR="009262CC" w:rsidRPr="0008739A" w14:paraId="2EAC1581" w14:textId="77777777" w:rsidTr="009262CC">
        <w:trPr>
          <w:cnfStyle w:val="000000100000" w:firstRow="0" w:lastRow="0" w:firstColumn="0" w:lastColumn="0" w:oddVBand="0" w:evenVBand="0" w:oddHBand="1" w:evenHBand="0" w:firstRowFirstColumn="0" w:firstRowLastColumn="0" w:lastRowFirstColumn="0" w:lastRowLastColumn="0"/>
        </w:trPr>
        <w:tc>
          <w:tcPr>
            <w:tcW w:w="0" w:type="auto"/>
          </w:tcPr>
          <w:p w14:paraId="54F55F74" w14:textId="77777777" w:rsidR="009262CC" w:rsidRDefault="009262CC" w:rsidP="009262CC">
            <w:r>
              <w:t>userId</w:t>
            </w:r>
          </w:p>
        </w:tc>
        <w:tc>
          <w:tcPr>
            <w:tcW w:w="0" w:type="auto"/>
          </w:tcPr>
          <w:p w14:paraId="645BBE9A" w14:textId="77777777" w:rsidR="009262CC" w:rsidRDefault="009262CC" w:rsidP="009262CC">
            <w:r>
              <w:t>The consumer key of the user.</w:t>
            </w:r>
          </w:p>
        </w:tc>
      </w:tr>
      <w:tr w:rsidR="009262CC" w:rsidRPr="0008739A" w14:paraId="3CCE01C5" w14:textId="77777777" w:rsidTr="009262CC">
        <w:trPr>
          <w:cnfStyle w:val="000000010000" w:firstRow="0" w:lastRow="0" w:firstColumn="0" w:lastColumn="0" w:oddVBand="0" w:evenVBand="0" w:oddHBand="0" w:evenHBand="1" w:firstRowFirstColumn="0" w:firstRowLastColumn="0" w:lastRowFirstColumn="0" w:lastRowLastColumn="0"/>
        </w:trPr>
        <w:tc>
          <w:tcPr>
            <w:tcW w:w="0" w:type="auto"/>
          </w:tcPr>
          <w:p w14:paraId="1AC1BD7F" w14:textId="77777777" w:rsidR="009262CC" w:rsidRDefault="009262CC" w:rsidP="009262CC">
            <w:r>
              <w:t>creationTimestamp</w:t>
            </w:r>
          </w:p>
        </w:tc>
        <w:tc>
          <w:tcPr>
            <w:tcW w:w="0" w:type="auto"/>
          </w:tcPr>
          <w:p w14:paraId="158F7D7E" w14:textId="77777777" w:rsidR="009262CC" w:rsidRDefault="009262CC" w:rsidP="009262CC">
            <w:r>
              <w:t>The creation timestamp.</w:t>
            </w:r>
          </w:p>
        </w:tc>
      </w:tr>
    </w:tbl>
    <w:p w14:paraId="4626C8D8" w14:textId="77777777" w:rsidR="009262CC" w:rsidRDefault="009262CC" w:rsidP="009262CC"/>
    <w:p w14:paraId="58F3DDFC" w14:textId="77777777" w:rsidR="009262CC" w:rsidRDefault="009262CC" w:rsidP="009262CC">
      <w:pPr>
        <w:pStyle w:val="Heading3"/>
      </w:pPr>
      <w:bookmarkStart w:id="33" w:name="_Toc202591159"/>
      <w:r w:rsidRPr="00B645A7">
        <w:t>Java</w:t>
      </w:r>
      <w:r>
        <w:t>Script</w:t>
      </w:r>
      <w:bookmarkEnd w:id="33"/>
    </w:p>
    <w:p w14:paraId="1E97EC62" w14:textId="77777777" w:rsidR="009262CC" w:rsidRDefault="009262CC" w:rsidP="009262CC">
      <w:r>
        <w:t>The JavaScript client returns the URLs to the Batch Job Info page for each job. The job status can be downloaded from there.</w:t>
      </w:r>
    </w:p>
    <w:p w14:paraId="45542B4A" w14:textId="77777777" w:rsidR="009262CC" w:rsidRPr="009566AC" w:rsidRDefault="009262CC" w:rsidP="009262CC"/>
    <w:p w14:paraId="490D9EDB" w14:textId="77777777" w:rsidR="009262CC" w:rsidRDefault="009262CC" w:rsidP="009262CC">
      <w:r>
        <w:t>The following JavaScript example will replace the contents of the unordered list with the id jobUrls with the list of links to the batch job status pages.</w:t>
      </w:r>
    </w:p>
    <w:p w14:paraId="2A9423C2" w14:textId="77777777" w:rsidR="009262CC" w:rsidRDefault="009262CC" w:rsidP="009262CC"/>
    <w:p w14:paraId="102C880C" w14:textId="77777777" w:rsidR="009262CC" w:rsidRDefault="009262CC" w:rsidP="009262CC">
      <w:pPr>
        <w:pStyle w:val="PlainText"/>
        <w:pBdr>
          <w:top w:val="single" w:sz="4" w:space="1" w:color="auto"/>
          <w:left w:val="single" w:sz="4" w:space="4" w:color="auto"/>
          <w:bottom w:val="single" w:sz="4" w:space="1" w:color="auto"/>
          <w:right w:val="single" w:sz="4" w:space="4" w:color="auto"/>
        </w:pBdr>
      </w:pPr>
      <w:r>
        <w:t>client.getJobIdUrls(function(jobUrls) {</w:t>
      </w:r>
    </w:p>
    <w:p w14:paraId="176BDB2D" w14:textId="34700D91" w:rsidR="009262CC" w:rsidRDefault="009262CC" w:rsidP="009262CC">
      <w:pPr>
        <w:pStyle w:val="PlainText"/>
        <w:pBdr>
          <w:top w:val="single" w:sz="4" w:space="1" w:color="auto"/>
          <w:left w:val="single" w:sz="4" w:space="4" w:color="auto"/>
          <w:bottom w:val="single" w:sz="4" w:space="1" w:color="auto"/>
          <w:right w:val="single" w:sz="4" w:space="4" w:color="auto"/>
        </w:pBdr>
      </w:pPr>
      <w:r>
        <w:t xml:space="preserve">  var ul = $('#jobUrls</w:t>
      </w:r>
      <w:r w:rsidR="00BB2E34">
        <w:t>'</w:t>
      </w:r>
      <w:r>
        <w:t>);</w:t>
      </w:r>
    </w:p>
    <w:p w14:paraId="1FC40446" w14:textId="77777777" w:rsidR="009262CC" w:rsidRDefault="009262CC" w:rsidP="009262CC">
      <w:pPr>
        <w:pStyle w:val="PlainText"/>
        <w:pBdr>
          <w:top w:val="single" w:sz="4" w:space="1" w:color="auto"/>
          <w:left w:val="single" w:sz="4" w:space="4" w:color="auto"/>
          <w:bottom w:val="single" w:sz="4" w:space="1" w:color="auto"/>
          <w:right w:val="single" w:sz="4" w:space="4" w:color="auto"/>
        </w:pBdr>
      </w:pPr>
      <w:r>
        <w:t xml:space="preserve">  ul.empty();</w:t>
      </w:r>
    </w:p>
    <w:p w14:paraId="3DE4AA60" w14:textId="77777777" w:rsidR="009262CC" w:rsidRDefault="009262CC" w:rsidP="009262CC">
      <w:pPr>
        <w:pStyle w:val="PlainText"/>
        <w:pBdr>
          <w:top w:val="single" w:sz="4" w:space="1" w:color="auto"/>
          <w:left w:val="single" w:sz="4" w:space="4" w:color="auto"/>
          <w:bottom w:val="single" w:sz="4" w:space="1" w:color="auto"/>
          <w:right w:val="single" w:sz="4" w:space="4" w:color="auto"/>
        </w:pBdr>
      </w:pPr>
      <w:r>
        <w:t xml:space="preserve">  $(</w:t>
      </w:r>
      <w:r w:rsidRPr="009566AC">
        <w:t xml:space="preserve"> </w:t>
      </w:r>
      <w:r>
        <w:t>jobUrls).each(function() {</w:t>
      </w:r>
    </w:p>
    <w:p w14:paraId="08690084" w14:textId="77777777" w:rsidR="009262CC" w:rsidRDefault="009262CC" w:rsidP="009262CC">
      <w:pPr>
        <w:pStyle w:val="PlainText"/>
        <w:pBdr>
          <w:top w:val="single" w:sz="4" w:space="1" w:color="auto"/>
          <w:left w:val="single" w:sz="4" w:space="4" w:color="auto"/>
          <w:bottom w:val="single" w:sz="4" w:space="1" w:color="auto"/>
          <w:right w:val="single" w:sz="4" w:space="4" w:color="auto"/>
        </w:pBdr>
      </w:pPr>
      <w:r>
        <w:t xml:space="preserve">    ul.append('&lt;li&gt;&lt;a href="' + $(this) + '"&gt;' + $(this) + '&lt;/a&gt;&lt;/li&gt;');</w:t>
      </w:r>
    </w:p>
    <w:p w14:paraId="3F45810D" w14:textId="77777777" w:rsidR="009262CC" w:rsidRDefault="009262CC" w:rsidP="009262CC">
      <w:pPr>
        <w:pStyle w:val="PlainText"/>
        <w:pBdr>
          <w:top w:val="single" w:sz="4" w:space="1" w:color="auto"/>
          <w:left w:val="single" w:sz="4" w:space="4" w:color="auto"/>
          <w:bottom w:val="single" w:sz="4" w:space="1" w:color="auto"/>
          <w:right w:val="single" w:sz="4" w:space="4" w:color="auto"/>
        </w:pBdr>
      </w:pPr>
      <w:r>
        <w:t xml:space="preserve">  });</w:t>
      </w:r>
    </w:p>
    <w:p w14:paraId="687492EE" w14:textId="77777777" w:rsidR="009262CC" w:rsidRDefault="009262CC" w:rsidP="009262CC">
      <w:pPr>
        <w:pStyle w:val="PlainText"/>
        <w:pBdr>
          <w:top w:val="single" w:sz="4" w:space="1" w:color="auto"/>
          <w:left w:val="single" w:sz="4" w:space="4" w:color="auto"/>
          <w:bottom w:val="single" w:sz="4" w:space="1" w:color="auto"/>
          <w:right w:val="single" w:sz="4" w:space="4" w:color="auto"/>
        </w:pBdr>
      </w:pPr>
      <w:r>
        <w:t>});</w:t>
      </w:r>
    </w:p>
    <w:p w14:paraId="5B35B20A" w14:textId="77777777" w:rsidR="009262CC" w:rsidRDefault="009262CC" w:rsidP="009262CC"/>
    <w:p w14:paraId="35FC13F5" w14:textId="77777777" w:rsidR="009262CC" w:rsidRDefault="009262CC" w:rsidP="009262CC">
      <w:pPr>
        <w:pStyle w:val="Heading3"/>
      </w:pPr>
      <w:bookmarkStart w:id="34" w:name="_Toc202591160"/>
      <w:r w:rsidRPr="00B645A7">
        <w:t>Java</w:t>
      </w:r>
      <w:bookmarkEnd w:id="34"/>
    </w:p>
    <w:p w14:paraId="22966E2E" w14:textId="77777777" w:rsidR="009262CC" w:rsidRDefault="009262CC" w:rsidP="00303D24">
      <w:pPr>
        <w:keepNext/>
      </w:pPr>
      <w:r>
        <w:t>The Java client returns the URLs to the Batch Job Info page for each job. The job status can be downloaded from there.</w:t>
      </w:r>
    </w:p>
    <w:p w14:paraId="000D9BD4" w14:textId="77777777" w:rsidR="009262CC" w:rsidRPr="00A914BB" w:rsidRDefault="009262CC" w:rsidP="00303D24">
      <w:pPr>
        <w:keepNext/>
      </w:pPr>
    </w:p>
    <w:p w14:paraId="251FC193" w14:textId="77777777" w:rsidR="009262CC" w:rsidRPr="00D96854" w:rsidRDefault="009262CC" w:rsidP="009262CC">
      <w:pPr>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 xml:space="preserve">List&lt;String&gt; </w:t>
      </w:r>
      <w:r>
        <w:rPr>
          <w:rFonts w:ascii="Courier" w:hAnsi="Courier"/>
          <w:szCs w:val="21"/>
        </w:rPr>
        <w:t>jobUrls</w:t>
      </w:r>
      <w:r w:rsidRPr="00D96854">
        <w:rPr>
          <w:rFonts w:ascii="Courier" w:hAnsi="Courier"/>
          <w:szCs w:val="21"/>
        </w:rPr>
        <w:t xml:space="preserve"> = client.</w:t>
      </w:r>
      <w:r>
        <w:rPr>
          <w:rFonts w:ascii="Courier" w:hAnsi="Courier"/>
          <w:szCs w:val="21"/>
        </w:rPr>
        <w:t>getUserJobIdUrls</w:t>
      </w:r>
      <w:r w:rsidRPr="00D96854">
        <w:rPr>
          <w:rFonts w:ascii="Courier" w:hAnsi="Courier"/>
          <w:szCs w:val="21"/>
        </w:rPr>
        <w:t>();</w:t>
      </w:r>
    </w:p>
    <w:p w14:paraId="7B6DD120" w14:textId="77777777" w:rsidR="009262CC" w:rsidRPr="009262CC" w:rsidRDefault="009262CC" w:rsidP="009262CC"/>
    <w:p w14:paraId="48C75B5F" w14:textId="24C756FE" w:rsidR="002037FE" w:rsidRDefault="005A5BF0" w:rsidP="00761F1F">
      <w:pPr>
        <w:pStyle w:val="Heading2"/>
      </w:pPr>
      <w:bookmarkStart w:id="35" w:name="_Toc202591161"/>
      <w:r>
        <w:t xml:space="preserve">Get User </w:t>
      </w:r>
      <w:r w:rsidR="0088331A">
        <w:t xml:space="preserve">Batch </w:t>
      </w:r>
      <w:r>
        <w:t>Job Info</w:t>
      </w:r>
      <w:bookmarkEnd w:id="35"/>
    </w:p>
    <w:p w14:paraId="6F7A57FE" w14:textId="211FA22B" w:rsidR="003060F6" w:rsidRDefault="003060F6" w:rsidP="003060F6">
      <w:r>
        <w:t>Get current status of a batch job for a user. The HTML page includes a custom view showing the status of a batch job.</w:t>
      </w:r>
    </w:p>
    <w:p w14:paraId="438EA3D5" w14:textId="77777777" w:rsidR="003060F6" w:rsidRDefault="003060F6" w:rsidP="003060F6"/>
    <w:p w14:paraId="559D1460" w14:textId="432DFCCA" w:rsidR="003060F6" w:rsidRDefault="003060F6" w:rsidP="003060F6">
      <w:r>
        <w:rPr>
          <w:noProof/>
        </w:rPr>
        <w:drawing>
          <wp:inline distT="0" distB="0" distL="0" distR="0" wp14:anchorId="3FCDB8AD" wp14:editId="0DEBD46E">
            <wp:extent cx="6691630" cy="2928652"/>
            <wp:effectExtent l="25400" t="25400" r="13970" b="1778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91630" cy="2928652"/>
                    </a:xfrm>
                    <a:prstGeom prst="rect">
                      <a:avLst/>
                    </a:prstGeom>
                    <a:noFill/>
                    <a:ln>
                      <a:solidFill>
                        <a:schemeClr val="tx1"/>
                      </a:solidFill>
                    </a:ln>
                  </pic:spPr>
                </pic:pic>
              </a:graphicData>
            </a:graphic>
          </wp:inline>
        </w:drawing>
      </w:r>
    </w:p>
    <w:p w14:paraId="176CF0B0" w14:textId="77777777" w:rsidR="003060F6" w:rsidRDefault="003060F6" w:rsidP="003060F6"/>
    <w:p w14:paraId="495A5A31" w14:textId="77777777" w:rsidR="003060F6" w:rsidRDefault="003060F6" w:rsidP="003060F6">
      <w:pPr>
        <w:pStyle w:val="Heading3"/>
      </w:pPr>
      <w:bookmarkStart w:id="36" w:name="_Toc202591162"/>
      <w:r>
        <w:t>Web Service API</w:t>
      </w:r>
      <w:bookmarkEnd w:id="36"/>
    </w:p>
    <w:tbl>
      <w:tblPr>
        <w:tblStyle w:val="TableGrid2"/>
        <w:tblW w:w="0" w:type="auto"/>
        <w:tblLook w:val="0480" w:firstRow="0" w:lastRow="0" w:firstColumn="1" w:lastColumn="0" w:noHBand="0" w:noVBand="1"/>
      </w:tblPr>
      <w:tblGrid>
        <w:gridCol w:w="1745"/>
        <w:gridCol w:w="5137"/>
      </w:tblGrid>
      <w:tr w:rsidR="003060F6" w:rsidRPr="00C46416" w14:paraId="3C989A50" w14:textId="77777777" w:rsidTr="003060F6">
        <w:tc>
          <w:tcPr>
            <w:cnfStyle w:val="001000000000" w:firstRow="0" w:lastRow="0" w:firstColumn="1" w:lastColumn="0" w:oddVBand="0" w:evenVBand="0" w:oddHBand="0" w:evenHBand="0" w:firstRowFirstColumn="0" w:firstRowLastColumn="0" w:lastRowFirstColumn="0" w:lastRowLastColumn="0"/>
            <w:tcW w:w="0" w:type="auto"/>
          </w:tcPr>
          <w:p w14:paraId="2A42E3DE" w14:textId="77777777" w:rsidR="003060F6" w:rsidRPr="00C46416" w:rsidRDefault="003060F6" w:rsidP="00303D24">
            <w:pPr>
              <w:keepNext/>
            </w:pPr>
            <w:r>
              <w:t>Path</w:t>
            </w:r>
          </w:p>
        </w:tc>
        <w:tc>
          <w:tcPr>
            <w:tcW w:w="0" w:type="auto"/>
          </w:tcPr>
          <w:p w14:paraId="632C7BDC" w14:textId="2B413C34" w:rsidR="003060F6" w:rsidRPr="00C46416" w:rsidRDefault="003060F6" w:rsidP="00303D24">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/users/{consumerKey}/jobs/{jobId}</w:t>
            </w:r>
          </w:p>
        </w:tc>
      </w:tr>
      <w:tr w:rsidR="003060F6" w:rsidRPr="00C46416" w14:paraId="531FEC8D" w14:textId="77777777" w:rsidTr="003060F6">
        <w:tc>
          <w:tcPr>
            <w:cnfStyle w:val="001000000000" w:firstRow="0" w:lastRow="0" w:firstColumn="1" w:lastColumn="0" w:oddVBand="0" w:evenVBand="0" w:oddHBand="0" w:evenHBand="0" w:firstRowFirstColumn="0" w:firstRowLastColumn="0" w:lastRowFirstColumn="0" w:lastRowLastColumn="0"/>
            <w:tcW w:w="0" w:type="auto"/>
          </w:tcPr>
          <w:p w14:paraId="4564BE69" w14:textId="77777777" w:rsidR="003060F6" w:rsidRPr="00C46416" w:rsidRDefault="003060F6" w:rsidP="00303D24">
            <w:pPr>
              <w:keepNext/>
            </w:pPr>
            <w:r>
              <w:t>Method</w:t>
            </w:r>
          </w:p>
        </w:tc>
        <w:tc>
          <w:tcPr>
            <w:tcW w:w="0" w:type="auto"/>
          </w:tcPr>
          <w:p w14:paraId="44E9A9B2" w14:textId="77777777" w:rsidR="003060F6" w:rsidRPr="00C46416" w:rsidRDefault="003060F6" w:rsidP="00303D24">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3060F6" w:rsidRPr="00C46416" w14:paraId="3B48FFF6" w14:textId="77777777" w:rsidTr="003060F6">
        <w:tc>
          <w:tcPr>
            <w:cnfStyle w:val="001000000000" w:firstRow="0" w:lastRow="0" w:firstColumn="1" w:lastColumn="0" w:oddVBand="0" w:evenVBand="0" w:oddHBand="0" w:evenHBand="0" w:firstRowFirstColumn="0" w:firstRowLastColumn="0" w:lastRowFirstColumn="0" w:lastRowLastColumn="0"/>
            <w:tcW w:w="0" w:type="auto"/>
          </w:tcPr>
          <w:p w14:paraId="0AC2C3BA" w14:textId="77777777" w:rsidR="003060F6" w:rsidRDefault="003060F6" w:rsidP="00303D24">
            <w:pPr>
              <w:keepNext/>
            </w:pPr>
            <w:r>
              <w:t>Content Types</w:t>
            </w:r>
          </w:p>
        </w:tc>
        <w:tc>
          <w:tcPr>
            <w:tcW w:w="0" w:type="auto"/>
          </w:tcPr>
          <w:p w14:paraId="6CDB7CA0" w14:textId="77777777" w:rsidR="003060F6" w:rsidRPr="00C46416" w:rsidRDefault="003060F6" w:rsidP="00303D24">
            <w:pPr>
              <w:keepNext/>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json, html, xml, uri-list</w:t>
            </w:r>
          </w:p>
        </w:tc>
      </w:tr>
      <w:tr w:rsidR="003060F6" w:rsidRPr="00C46416" w14:paraId="76FE2DEF" w14:textId="77777777" w:rsidTr="003060F6">
        <w:tc>
          <w:tcPr>
            <w:cnfStyle w:val="001000000000" w:firstRow="0" w:lastRow="0" w:firstColumn="1" w:lastColumn="0" w:oddVBand="0" w:evenVBand="0" w:oddHBand="0" w:evenHBand="0" w:firstRowFirstColumn="0" w:firstRowLastColumn="0" w:lastRowFirstColumn="0" w:lastRowLastColumn="0"/>
            <w:tcW w:w="0" w:type="auto"/>
          </w:tcPr>
          <w:p w14:paraId="7A904154" w14:textId="77777777" w:rsidR="003060F6" w:rsidRDefault="003060F6" w:rsidP="003060F6">
            <w:r>
              <w:t>Response</w:t>
            </w:r>
          </w:p>
        </w:tc>
        <w:tc>
          <w:tcPr>
            <w:tcW w:w="0" w:type="auto"/>
          </w:tcPr>
          <w:p w14:paraId="0B271FDE" w14:textId="26E9E14A" w:rsidR="003060F6" w:rsidRPr="00612112" w:rsidRDefault="003060F6" w:rsidP="003060F6">
            <w:pPr>
              <w:cnfStyle w:val="000000000000" w:firstRow="0" w:lastRow="0" w:firstColumn="0" w:lastColumn="0" w:oddVBand="0" w:evenVBand="0" w:oddHBand="0" w:evenHBand="0" w:firstRowFirstColumn="0" w:firstRowLastColumn="0" w:lastRowFirstColumn="0" w:lastRowLastColumn="0"/>
            </w:pPr>
            <w:r>
              <w:t>Object Detail</w:t>
            </w:r>
          </w:p>
        </w:tc>
      </w:tr>
    </w:tbl>
    <w:p w14:paraId="10352310" w14:textId="77777777" w:rsidR="003060F6" w:rsidRDefault="003060F6" w:rsidP="003060F6"/>
    <w:p w14:paraId="618ECC64" w14:textId="77777777" w:rsidR="003060F6" w:rsidRDefault="003060F6" w:rsidP="003060F6">
      <w:pPr>
        <w:keepNext/>
        <w:rPr>
          <w:b/>
        </w:rPr>
      </w:pPr>
      <w:r w:rsidRPr="0017027E">
        <w:rPr>
          <w:b/>
        </w:rPr>
        <w:t>Parameters</w:t>
      </w:r>
    </w:p>
    <w:tbl>
      <w:tblPr>
        <w:tblStyle w:val="LightGrid-Accent1"/>
        <w:tblW w:w="0" w:type="auto"/>
        <w:tblLook w:val="0420" w:firstRow="1" w:lastRow="0" w:firstColumn="0" w:lastColumn="0" w:noHBand="0" w:noVBand="1"/>
      </w:tblPr>
      <w:tblGrid>
        <w:gridCol w:w="1562"/>
        <w:gridCol w:w="3115"/>
      </w:tblGrid>
      <w:tr w:rsidR="003060F6" w:rsidRPr="0008739A" w14:paraId="4A2ED280" w14:textId="77777777" w:rsidTr="009262CC">
        <w:trPr>
          <w:cnfStyle w:val="100000000000" w:firstRow="1" w:lastRow="0" w:firstColumn="0" w:lastColumn="0" w:oddVBand="0" w:evenVBand="0" w:oddHBand="0" w:evenHBand="0" w:firstRowFirstColumn="0" w:firstRowLastColumn="0" w:lastRowFirstColumn="0" w:lastRowLastColumn="0"/>
        </w:trPr>
        <w:tc>
          <w:tcPr>
            <w:tcW w:w="0" w:type="auto"/>
          </w:tcPr>
          <w:p w14:paraId="3E43FF48" w14:textId="77777777" w:rsidR="003060F6" w:rsidRPr="0008739A" w:rsidRDefault="003060F6" w:rsidP="009262CC">
            <w:r w:rsidRPr="0008739A">
              <w:t>Name</w:t>
            </w:r>
          </w:p>
        </w:tc>
        <w:tc>
          <w:tcPr>
            <w:tcW w:w="0" w:type="auto"/>
          </w:tcPr>
          <w:p w14:paraId="51A536A9" w14:textId="77777777" w:rsidR="003060F6" w:rsidRPr="0008739A" w:rsidRDefault="003060F6" w:rsidP="009262CC">
            <w:r w:rsidRPr="0008739A">
              <w:t>Description</w:t>
            </w:r>
          </w:p>
        </w:tc>
      </w:tr>
      <w:tr w:rsidR="00D35239" w:rsidRPr="0008739A" w14:paraId="404E9919" w14:textId="77777777" w:rsidTr="009262CC">
        <w:trPr>
          <w:cnfStyle w:val="000000100000" w:firstRow="0" w:lastRow="0" w:firstColumn="0" w:lastColumn="0" w:oddVBand="0" w:evenVBand="0" w:oddHBand="1" w:evenHBand="0" w:firstRowFirstColumn="0" w:firstRowLastColumn="0" w:lastRowFirstColumn="0" w:lastRowLastColumn="0"/>
        </w:trPr>
        <w:tc>
          <w:tcPr>
            <w:tcW w:w="0" w:type="auto"/>
          </w:tcPr>
          <w:p w14:paraId="59A119F2" w14:textId="77777777" w:rsidR="00D35239" w:rsidRDefault="00D35239" w:rsidP="009262CC">
            <w:r>
              <w:t>consumerKey</w:t>
            </w:r>
          </w:p>
        </w:tc>
        <w:tc>
          <w:tcPr>
            <w:tcW w:w="0" w:type="auto"/>
          </w:tcPr>
          <w:p w14:paraId="146D4DCE" w14:textId="77777777" w:rsidR="00D35239" w:rsidRDefault="00D35239" w:rsidP="009262CC">
            <w:r>
              <w:t>The user's consumer key.</w:t>
            </w:r>
          </w:p>
        </w:tc>
      </w:tr>
      <w:tr w:rsidR="00036744" w:rsidRPr="0008739A" w14:paraId="36EE5C95" w14:textId="77777777" w:rsidTr="009262CC">
        <w:trPr>
          <w:cnfStyle w:val="000000010000" w:firstRow="0" w:lastRow="0" w:firstColumn="0" w:lastColumn="0" w:oddVBand="0" w:evenVBand="0" w:oddHBand="0" w:evenHBand="1" w:firstRowFirstColumn="0" w:firstRowLastColumn="0" w:lastRowFirstColumn="0" w:lastRowLastColumn="0"/>
        </w:trPr>
        <w:tc>
          <w:tcPr>
            <w:tcW w:w="0" w:type="auto"/>
          </w:tcPr>
          <w:p w14:paraId="34E4A08E" w14:textId="7162A102" w:rsidR="00036744" w:rsidRDefault="00036744" w:rsidP="009262CC">
            <w:r>
              <w:t>jobId</w:t>
            </w:r>
          </w:p>
        </w:tc>
        <w:tc>
          <w:tcPr>
            <w:tcW w:w="0" w:type="auto"/>
          </w:tcPr>
          <w:p w14:paraId="41F03357" w14:textId="38B17D4C" w:rsidR="00036744" w:rsidRDefault="00036744" w:rsidP="009262CC">
            <w:r>
              <w:t>The identifier of the batch job.</w:t>
            </w:r>
          </w:p>
        </w:tc>
      </w:tr>
    </w:tbl>
    <w:p w14:paraId="2CBF04F1" w14:textId="77777777" w:rsidR="003060F6" w:rsidRDefault="003060F6" w:rsidP="003060F6"/>
    <w:p w14:paraId="216B6CF6" w14:textId="77777777" w:rsidR="00D35239" w:rsidRDefault="00D35239" w:rsidP="00D35239"/>
    <w:p w14:paraId="313FDFE0" w14:textId="77777777" w:rsidR="00D35239" w:rsidRDefault="00D35239" w:rsidP="00D35239">
      <w:pPr>
        <w:keepNext/>
        <w:rPr>
          <w:b/>
        </w:rPr>
      </w:pPr>
      <w:r>
        <w:rPr>
          <w:b/>
        </w:rPr>
        <w:t>Fields</w:t>
      </w:r>
    </w:p>
    <w:tbl>
      <w:tblPr>
        <w:tblStyle w:val="LightGrid-Accent1"/>
        <w:tblW w:w="0" w:type="auto"/>
        <w:tblLook w:val="0420" w:firstRow="1" w:lastRow="0" w:firstColumn="0" w:lastColumn="0" w:noHBand="0" w:noVBand="1"/>
      </w:tblPr>
      <w:tblGrid>
        <w:gridCol w:w="3310"/>
        <w:gridCol w:w="7113"/>
      </w:tblGrid>
      <w:tr w:rsidR="00D35239" w:rsidRPr="0008739A" w14:paraId="60348F65" w14:textId="77777777" w:rsidTr="00303D24">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7A7C6B4A" w14:textId="77777777" w:rsidR="00D35239" w:rsidRPr="0008739A" w:rsidRDefault="00D35239" w:rsidP="009262CC">
            <w:r w:rsidRPr="0008739A">
              <w:t>Name</w:t>
            </w:r>
          </w:p>
        </w:tc>
        <w:tc>
          <w:tcPr>
            <w:tcW w:w="0" w:type="auto"/>
          </w:tcPr>
          <w:p w14:paraId="122CEAB3" w14:textId="77777777" w:rsidR="00D35239" w:rsidRPr="0008739A" w:rsidRDefault="00D35239" w:rsidP="009262CC">
            <w:r w:rsidRPr="0008739A">
              <w:t>Description</w:t>
            </w:r>
          </w:p>
        </w:tc>
      </w:tr>
      <w:tr w:rsidR="00D35239" w:rsidRPr="0008739A" w14:paraId="7F9880C5" w14:textId="77777777" w:rsidTr="00303D24">
        <w:trPr>
          <w:cnfStyle w:val="000000100000" w:firstRow="0" w:lastRow="0" w:firstColumn="0" w:lastColumn="0" w:oddVBand="0" w:evenVBand="0" w:oddHBand="1" w:evenHBand="0" w:firstRowFirstColumn="0" w:firstRowLastColumn="0" w:lastRowFirstColumn="0" w:lastRowLastColumn="0"/>
          <w:cantSplit/>
        </w:trPr>
        <w:tc>
          <w:tcPr>
            <w:tcW w:w="0" w:type="auto"/>
          </w:tcPr>
          <w:p w14:paraId="5B6E02A3" w14:textId="77777777" w:rsidR="00D35239" w:rsidRDefault="00D35239" w:rsidP="009262CC">
            <w:r>
              <w:t>id</w:t>
            </w:r>
          </w:p>
        </w:tc>
        <w:tc>
          <w:tcPr>
            <w:tcW w:w="0" w:type="auto"/>
          </w:tcPr>
          <w:p w14:paraId="2668051A" w14:textId="77777777" w:rsidR="00D35239" w:rsidRDefault="00D35239" w:rsidP="009262CC">
            <w:r>
              <w:t>The identifier of the batch job.</w:t>
            </w:r>
          </w:p>
        </w:tc>
      </w:tr>
      <w:tr w:rsidR="00D35239" w:rsidRPr="0008739A" w14:paraId="325A1AED" w14:textId="77777777" w:rsidTr="00303D24">
        <w:trPr>
          <w:cnfStyle w:val="000000010000" w:firstRow="0" w:lastRow="0" w:firstColumn="0" w:lastColumn="0" w:oddVBand="0" w:evenVBand="0" w:oddHBand="0" w:evenHBand="1" w:firstRowFirstColumn="0" w:firstRowLastColumn="0" w:lastRowFirstColumn="0" w:lastRowLastColumn="0"/>
          <w:cantSplit/>
        </w:trPr>
        <w:tc>
          <w:tcPr>
            <w:tcW w:w="0" w:type="auto"/>
          </w:tcPr>
          <w:p w14:paraId="18910CF7" w14:textId="77777777" w:rsidR="00D35239" w:rsidRDefault="00D35239" w:rsidP="009262CC">
            <w:r>
              <w:t>userId</w:t>
            </w:r>
          </w:p>
        </w:tc>
        <w:tc>
          <w:tcPr>
            <w:tcW w:w="0" w:type="auto"/>
          </w:tcPr>
          <w:p w14:paraId="0FAB1BE7" w14:textId="77777777" w:rsidR="00D35239" w:rsidRDefault="00D35239" w:rsidP="009262CC">
            <w:r>
              <w:t>The consumer key of the user.</w:t>
            </w:r>
          </w:p>
        </w:tc>
      </w:tr>
      <w:tr w:rsidR="00D35239" w:rsidRPr="0008739A" w14:paraId="39BAE6C6" w14:textId="77777777" w:rsidTr="00303D24">
        <w:trPr>
          <w:cnfStyle w:val="000000100000" w:firstRow="0" w:lastRow="0" w:firstColumn="0" w:lastColumn="0" w:oddVBand="0" w:evenVBand="0" w:oddHBand="1" w:evenHBand="0" w:firstRowFirstColumn="0" w:firstRowLastColumn="0" w:lastRowFirstColumn="0" w:lastRowLastColumn="0"/>
          <w:cantSplit/>
        </w:trPr>
        <w:tc>
          <w:tcPr>
            <w:tcW w:w="0" w:type="auto"/>
          </w:tcPr>
          <w:p w14:paraId="45C7BDCE" w14:textId="77777777" w:rsidR="00D35239" w:rsidRDefault="00D35239" w:rsidP="009262CC">
            <w:r>
              <w:t>businessApplicationName</w:t>
            </w:r>
          </w:p>
        </w:tc>
        <w:tc>
          <w:tcPr>
            <w:tcW w:w="0" w:type="auto"/>
          </w:tcPr>
          <w:p w14:paraId="1AC95B29" w14:textId="77777777" w:rsidR="00D35239" w:rsidRDefault="00D35239" w:rsidP="009262CC">
            <w:r>
              <w:t>The name of the business application.</w:t>
            </w:r>
          </w:p>
        </w:tc>
      </w:tr>
      <w:tr w:rsidR="00D35239" w:rsidRPr="0008739A" w14:paraId="088076D6" w14:textId="77777777" w:rsidTr="00303D24">
        <w:trPr>
          <w:cnfStyle w:val="000000010000" w:firstRow="0" w:lastRow="0" w:firstColumn="0" w:lastColumn="0" w:oddVBand="0" w:evenVBand="0" w:oddHBand="0" w:evenHBand="1" w:firstRowFirstColumn="0" w:firstRowLastColumn="0" w:lastRowFirstColumn="0" w:lastRowLastColumn="0"/>
          <w:cantSplit/>
        </w:trPr>
        <w:tc>
          <w:tcPr>
            <w:tcW w:w="0" w:type="auto"/>
          </w:tcPr>
          <w:p w14:paraId="5233FA38" w14:textId="77777777" w:rsidR="00D35239" w:rsidRDefault="00D35239" w:rsidP="009262CC">
            <w:r>
              <w:t>businessApplicationVersion</w:t>
            </w:r>
          </w:p>
        </w:tc>
        <w:tc>
          <w:tcPr>
            <w:tcW w:w="0" w:type="auto"/>
          </w:tcPr>
          <w:p w14:paraId="2F130A57" w14:textId="77777777" w:rsidR="00D35239" w:rsidRDefault="00D35239" w:rsidP="009262CC">
            <w:r>
              <w:t>The version of the business application.</w:t>
            </w:r>
          </w:p>
        </w:tc>
      </w:tr>
      <w:tr w:rsidR="00D35239" w:rsidRPr="0008739A" w14:paraId="3AC5CF4A" w14:textId="77777777" w:rsidTr="00303D24">
        <w:trPr>
          <w:cnfStyle w:val="000000100000" w:firstRow="0" w:lastRow="0" w:firstColumn="0" w:lastColumn="0" w:oddVBand="0" w:evenVBand="0" w:oddHBand="1" w:evenHBand="0" w:firstRowFirstColumn="0" w:firstRowLastColumn="0" w:lastRowFirstColumn="0" w:lastRowLastColumn="0"/>
          <w:cantSplit/>
        </w:trPr>
        <w:tc>
          <w:tcPr>
            <w:tcW w:w="0" w:type="auto"/>
          </w:tcPr>
          <w:p w14:paraId="435BB14E" w14:textId="77777777" w:rsidR="00D35239" w:rsidRPr="00B15488" w:rsidRDefault="00D35239" w:rsidP="009262CC">
            <w:pPr>
              <w:rPr>
                <w:i/>
              </w:rPr>
            </w:pPr>
            <w:r w:rsidRPr="00B15488">
              <w:rPr>
                <w:i/>
              </w:rPr>
              <w:t>&lt;jobFieldName&gt;</w:t>
            </w:r>
          </w:p>
        </w:tc>
        <w:tc>
          <w:tcPr>
            <w:tcW w:w="0" w:type="auto"/>
          </w:tcPr>
          <w:p w14:paraId="2FADD4B4" w14:textId="77777777" w:rsidR="00D35239" w:rsidRDefault="00D35239" w:rsidP="009262CC">
            <w:r>
              <w:t>One field for each job parameter defined for the business application.</w:t>
            </w:r>
          </w:p>
        </w:tc>
      </w:tr>
      <w:tr w:rsidR="00D35239" w:rsidRPr="0008739A" w14:paraId="58385242" w14:textId="77777777" w:rsidTr="00303D24">
        <w:trPr>
          <w:cnfStyle w:val="000000010000" w:firstRow="0" w:lastRow="0" w:firstColumn="0" w:lastColumn="0" w:oddVBand="0" w:evenVBand="0" w:oddHBand="0" w:evenHBand="1" w:firstRowFirstColumn="0" w:firstRowLastColumn="0" w:lastRowFirstColumn="0" w:lastRowLastColumn="0"/>
          <w:cantSplit/>
        </w:trPr>
        <w:tc>
          <w:tcPr>
            <w:tcW w:w="0" w:type="auto"/>
          </w:tcPr>
          <w:p w14:paraId="51AE11D0" w14:textId="77777777" w:rsidR="00D35239" w:rsidRDefault="00D35239" w:rsidP="009262CC">
            <w:r>
              <w:t>jobStatus</w:t>
            </w:r>
          </w:p>
        </w:tc>
        <w:tc>
          <w:tcPr>
            <w:tcW w:w="0" w:type="auto"/>
          </w:tcPr>
          <w:p w14:paraId="1DEE40CA" w14:textId="77777777" w:rsidR="00D35239" w:rsidRDefault="00D35239" w:rsidP="009262CC">
            <w:r>
              <w:t>The current status of the batch job.</w:t>
            </w:r>
          </w:p>
        </w:tc>
      </w:tr>
      <w:tr w:rsidR="00D35239" w:rsidRPr="0008739A" w14:paraId="07146CA3" w14:textId="77777777" w:rsidTr="00303D24">
        <w:trPr>
          <w:cnfStyle w:val="000000100000" w:firstRow="0" w:lastRow="0" w:firstColumn="0" w:lastColumn="0" w:oddVBand="0" w:evenVBand="0" w:oddHBand="1" w:evenHBand="0" w:firstRowFirstColumn="0" w:firstRowLastColumn="0" w:lastRowFirstColumn="0" w:lastRowLastColumn="0"/>
          <w:cantSplit/>
        </w:trPr>
        <w:tc>
          <w:tcPr>
            <w:tcW w:w="0" w:type="auto"/>
          </w:tcPr>
          <w:p w14:paraId="03B895C2" w14:textId="77777777" w:rsidR="00D35239" w:rsidRDefault="00D35239" w:rsidP="009262CC">
            <w:r w:rsidRPr="003060F6">
              <w:t>secondsToWaitForStatusCheck</w:t>
            </w:r>
          </w:p>
        </w:tc>
        <w:tc>
          <w:tcPr>
            <w:tcW w:w="0" w:type="auto"/>
          </w:tcPr>
          <w:p w14:paraId="5B55D68B" w14:textId="77777777" w:rsidR="00D35239" w:rsidRDefault="00D35239" w:rsidP="009262CC">
            <w:r>
              <w:t>The number of seconds to wait before checking the status again.</w:t>
            </w:r>
          </w:p>
        </w:tc>
      </w:tr>
      <w:tr w:rsidR="00D35239" w:rsidRPr="0008739A" w14:paraId="4E49CA17" w14:textId="77777777" w:rsidTr="00303D24">
        <w:trPr>
          <w:cnfStyle w:val="000000010000" w:firstRow="0" w:lastRow="0" w:firstColumn="0" w:lastColumn="0" w:oddVBand="0" w:evenVBand="0" w:oddHBand="0" w:evenHBand="1" w:firstRowFirstColumn="0" w:firstRowLastColumn="0" w:lastRowFirstColumn="0" w:lastRowLastColumn="0"/>
          <w:cantSplit/>
        </w:trPr>
        <w:tc>
          <w:tcPr>
            <w:tcW w:w="0" w:type="auto"/>
          </w:tcPr>
          <w:p w14:paraId="35987066" w14:textId="77777777" w:rsidR="00D35239" w:rsidRDefault="00D35239" w:rsidP="009262CC">
            <w:r>
              <w:t>numSubmittedRequests</w:t>
            </w:r>
          </w:p>
        </w:tc>
        <w:tc>
          <w:tcPr>
            <w:tcW w:w="0" w:type="auto"/>
          </w:tcPr>
          <w:p w14:paraId="341CC1F6" w14:textId="77777777" w:rsidR="00D35239" w:rsidRDefault="00D35239" w:rsidP="009262CC">
            <w:r>
              <w:t>The number of requests submitted.</w:t>
            </w:r>
          </w:p>
        </w:tc>
      </w:tr>
      <w:tr w:rsidR="00D35239" w:rsidRPr="0008739A" w14:paraId="31D87D6A" w14:textId="77777777" w:rsidTr="00303D24">
        <w:trPr>
          <w:cnfStyle w:val="000000100000" w:firstRow="0" w:lastRow="0" w:firstColumn="0" w:lastColumn="0" w:oddVBand="0" w:evenVBand="0" w:oddHBand="1" w:evenHBand="0" w:firstRowFirstColumn="0" w:firstRowLastColumn="0" w:lastRowFirstColumn="0" w:lastRowLastColumn="0"/>
          <w:cantSplit/>
        </w:trPr>
        <w:tc>
          <w:tcPr>
            <w:tcW w:w="0" w:type="auto"/>
          </w:tcPr>
          <w:p w14:paraId="7FDAB862" w14:textId="77777777" w:rsidR="00D35239" w:rsidRDefault="00D35239" w:rsidP="009262CC">
            <w:r>
              <w:t>numCompletedRequests</w:t>
            </w:r>
          </w:p>
        </w:tc>
        <w:tc>
          <w:tcPr>
            <w:tcW w:w="0" w:type="auto"/>
          </w:tcPr>
          <w:p w14:paraId="04E07440" w14:textId="77777777" w:rsidR="00D35239" w:rsidRDefault="00D35239" w:rsidP="009262CC">
            <w:r>
              <w:t>The number of requests successfully completed.</w:t>
            </w:r>
          </w:p>
        </w:tc>
      </w:tr>
      <w:tr w:rsidR="00D35239" w:rsidRPr="0008739A" w14:paraId="67A41CF9" w14:textId="77777777" w:rsidTr="00303D24">
        <w:trPr>
          <w:cnfStyle w:val="000000010000" w:firstRow="0" w:lastRow="0" w:firstColumn="0" w:lastColumn="0" w:oddVBand="0" w:evenVBand="0" w:oddHBand="0" w:evenHBand="1" w:firstRowFirstColumn="0" w:firstRowLastColumn="0" w:lastRowFirstColumn="0" w:lastRowLastColumn="0"/>
          <w:cantSplit/>
        </w:trPr>
        <w:tc>
          <w:tcPr>
            <w:tcW w:w="0" w:type="auto"/>
          </w:tcPr>
          <w:p w14:paraId="59500DE5" w14:textId="77777777" w:rsidR="00D35239" w:rsidRDefault="00D35239" w:rsidP="009262CC">
            <w:r>
              <w:t>numFailedRequests</w:t>
            </w:r>
          </w:p>
        </w:tc>
        <w:tc>
          <w:tcPr>
            <w:tcW w:w="0" w:type="auto"/>
          </w:tcPr>
          <w:p w14:paraId="6F31E17B" w14:textId="77777777" w:rsidR="00D35239" w:rsidRDefault="00D35239" w:rsidP="009262CC">
            <w:r>
              <w:t>The number of failed requests.</w:t>
            </w:r>
          </w:p>
        </w:tc>
      </w:tr>
      <w:tr w:rsidR="00D35239" w:rsidRPr="0008739A" w14:paraId="5E7216AF" w14:textId="77777777" w:rsidTr="00303D24">
        <w:trPr>
          <w:cnfStyle w:val="000000100000" w:firstRow="0" w:lastRow="0" w:firstColumn="0" w:lastColumn="0" w:oddVBand="0" w:evenVBand="0" w:oddHBand="1" w:evenHBand="0" w:firstRowFirstColumn="0" w:firstRowLastColumn="0" w:lastRowFirstColumn="0" w:lastRowLastColumn="0"/>
          <w:cantSplit/>
        </w:trPr>
        <w:tc>
          <w:tcPr>
            <w:tcW w:w="0" w:type="auto"/>
          </w:tcPr>
          <w:p w14:paraId="1DF86EE0" w14:textId="77777777" w:rsidR="00D35239" w:rsidRDefault="00D35239" w:rsidP="009262CC">
            <w:r>
              <w:t>resultDataContentType</w:t>
            </w:r>
          </w:p>
        </w:tc>
        <w:tc>
          <w:tcPr>
            <w:tcW w:w="0" w:type="auto"/>
          </w:tcPr>
          <w:p w14:paraId="5EC248DC" w14:textId="77777777" w:rsidR="00D35239" w:rsidRDefault="00D35239" w:rsidP="009262CC">
            <w:r>
              <w:t>The result data content type.</w:t>
            </w:r>
          </w:p>
        </w:tc>
      </w:tr>
      <w:tr w:rsidR="00D35239" w:rsidRPr="0008739A" w14:paraId="325162AD" w14:textId="77777777" w:rsidTr="00303D24">
        <w:trPr>
          <w:cnfStyle w:val="000000010000" w:firstRow="0" w:lastRow="0" w:firstColumn="0" w:lastColumn="0" w:oddVBand="0" w:evenVBand="0" w:oddHBand="0" w:evenHBand="1" w:firstRowFirstColumn="0" w:firstRowLastColumn="0" w:lastRowFirstColumn="0" w:lastRowLastColumn="0"/>
          <w:cantSplit/>
        </w:trPr>
        <w:tc>
          <w:tcPr>
            <w:tcW w:w="0" w:type="auto"/>
          </w:tcPr>
          <w:p w14:paraId="59DD0D97" w14:textId="77777777" w:rsidR="00D35239" w:rsidRDefault="00D35239" w:rsidP="009262CC">
            <w:r>
              <w:t>resultsUrl</w:t>
            </w:r>
          </w:p>
        </w:tc>
        <w:tc>
          <w:tcPr>
            <w:tcW w:w="0" w:type="auto"/>
          </w:tcPr>
          <w:p w14:paraId="105F47C7" w14:textId="77777777" w:rsidR="00D35239" w:rsidRDefault="00D35239" w:rsidP="009262CC">
            <w:r>
              <w:t>The URL to the Batch Job Results List resource if the job is completed.</w:t>
            </w:r>
          </w:p>
        </w:tc>
      </w:tr>
    </w:tbl>
    <w:p w14:paraId="77436854" w14:textId="77777777" w:rsidR="00D35239" w:rsidRDefault="00D35239" w:rsidP="00D35239"/>
    <w:p w14:paraId="7006446A" w14:textId="77777777" w:rsidR="00D35239" w:rsidRDefault="00D35239" w:rsidP="00D35239">
      <w:pPr>
        <w:pStyle w:val="Heading3"/>
      </w:pPr>
      <w:bookmarkStart w:id="37" w:name="_Toc202591163"/>
      <w:r w:rsidRPr="00B645A7">
        <w:t>Java</w:t>
      </w:r>
      <w:r>
        <w:t>Script</w:t>
      </w:r>
      <w:bookmarkEnd w:id="37"/>
    </w:p>
    <w:p w14:paraId="2C55BDE5" w14:textId="763A3987" w:rsidR="00D35239" w:rsidRDefault="00D35239" w:rsidP="00D35239">
      <w:pPr>
        <w:keepNext/>
      </w:pPr>
      <w:r>
        <w:t>The following JavaScript example will display an alert with the id of a job.</w:t>
      </w:r>
    </w:p>
    <w:p w14:paraId="7062CA4A" w14:textId="77777777" w:rsidR="00D35239" w:rsidRDefault="00D35239" w:rsidP="00D35239">
      <w:pPr>
        <w:keepNext/>
      </w:pPr>
    </w:p>
    <w:p w14:paraId="66B0235C" w14:textId="7421272E" w:rsidR="0076221E" w:rsidRDefault="0076221E" w:rsidP="0076221E">
      <w:pPr>
        <w:pBdr>
          <w:top w:val="single" w:sz="4" w:space="1" w:color="auto"/>
          <w:left w:val="single" w:sz="4" w:space="3" w:color="auto"/>
          <w:bottom w:val="single" w:sz="4" w:space="1" w:color="auto"/>
          <w:right w:val="single" w:sz="4" w:space="4" w:color="auto"/>
        </w:pBdr>
        <w:rPr>
          <w:rFonts w:ascii="Courier" w:hAnsi="Courier"/>
          <w:szCs w:val="21"/>
        </w:rPr>
      </w:pPr>
      <w:r>
        <w:rPr>
          <w:rFonts w:ascii="Courier" w:hAnsi="Courier"/>
          <w:szCs w:val="21"/>
        </w:rPr>
        <w:t>var jobStatusUrl = '</w:t>
      </w:r>
      <w:r w:rsidRPr="00D35239">
        <w:rPr>
          <w:rFonts w:ascii="Courier" w:hAnsi="Courier"/>
          <w:b/>
          <w:szCs w:val="21"/>
        </w:rPr>
        <w:t>http://apps.gov.bc.ca/pub/cpf/ws/users/</w:t>
      </w:r>
      <w:r>
        <w:rPr>
          <w:rFonts w:ascii="Courier" w:hAnsi="Courier"/>
          <w:b/>
          <w:szCs w:val="21"/>
        </w:rPr>
        <w:t>&lt;userId&gt;</w:t>
      </w:r>
      <w:r w:rsidRPr="00D35239">
        <w:rPr>
          <w:rFonts w:ascii="Courier" w:hAnsi="Courier"/>
          <w:b/>
          <w:szCs w:val="21"/>
        </w:rPr>
        <w:t>/jobs/1</w:t>
      </w:r>
      <w:r>
        <w:rPr>
          <w:rFonts w:ascii="Courier" w:hAnsi="Courier"/>
          <w:szCs w:val="21"/>
        </w:rPr>
        <w:t>';</w:t>
      </w:r>
    </w:p>
    <w:p w14:paraId="18F75965" w14:textId="3E2F4559" w:rsidR="00D35239" w:rsidRDefault="00D35239" w:rsidP="0076221E">
      <w:pPr>
        <w:pStyle w:val="PlainText"/>
        <w:keepNext/>
        <w:pBdr>
          <w:top w:val="single" w:sz="4" w:space="1" w:color="auto"/>
          <w:left w:val="single" w:sz="4" w:space="3" w:color="auto"/>
          <w:bottom w:val="single" w:sz="4" w:space="1" w:color="auto"/>
          <w:right w:val="single" w:sz="4" w:space="4" w:color="auto"/>
        </w:pBdr>
      </w:pPr>
      <w:r>
        <w:t>client.getJobStatus(</w:t>
      </w:r>
      <w:r w:rsidR="0076221E">
        <w:t xml:space="preserve">jobStatusUrl , </w:t>
      </w:r>
      <w:r>
        <w:t>function(jobStatus) {</w:t>
      </w:r>
    </w:p>
    <w:p w14:paraId="795EA8F2" w14:textId="5C29BF7A" w:rsidR="00D35239" w:rsidRDefault="00D35239" w:rsidP="0076221E">
      <w:pPr>
        <w:pStyle w:val="PlainText"/>
        <w:keepNext/>
        <w:pBdr>
          <w:top w:val="single" w:sz="4" w:space="1" w:color="auto"/>
          <w:left w:val="single" w:sz="4" w:space="3" w:color="auto"/>
          <w:bottom w:val="single" w:sz="4" w:space="1" w:color="auto"/>
          <w:right w:val="single" w:sz="4" w:space="4" w:color="auto"/>
        </w:pBdr>
      </w:pPr>
      <w:r>
        <w:t xml:space="preserve">  alert(jobStatus['id']);</w:t>
      </w:r>
    </w:p>
    <w:p w14:paraId="3F843A0F" w14:textId="77777777" w:rsidR="00D35239" w:rsidRDefault="00D35239" w:rsidP="0076221E">
      <w:pPr>
        <w:pStyle w:val="PlainText"/>
        <w:pBdr>
          <w:top w:val="single" w:sz="4" w:space="1" w:color="auto"/>
          <w:left w:val="single" w:sz="4" w:space="3" w:color="auto"/>
          <w:bottom w:val="single" w:sz="4" w:space="1" w:color="auto"/>
          <w:right w:val="single" w:sz="4" w:space="4" w:color="auto"/>
        </w:pBdr>
      </w:pPr>
      <w:r>
        <w:t>});</w:t>
      </w:r>
    </w:p>
    <w:p w14:paraId="4EB42BE3" w14:textId="77777777" w:rsidR="00D35239" w:rsidRDefault="00D35239" w:rsidP="00D35239"/>
    <w:p w14:paraId="71048684" w14:textId="77777777" w:rsidR="00D35239" w:rsidRDefault="00D35239" w:rsidP="00D35239">
      <w:pPr>
        <w:pStyle w:val="Heading3"/>
      </w:pPr>
      <w:bookmarkStart w:id="38" w:name="_Toc202591164"/>
      <w:r w:rsidRPr="00B645A7">
        <w:t>Java</w:t>
      </w:r>
      <w:bookmarkEnd w:id="38"/>
    </w:p>
    <w:p w14:paraId="55A97B1A" w14:textId="77777777" w:rsidR="00D35239" w:rsidRDefault="00D35239" w:rsidP="00D35239">
      <w:r>
        <w:t>The Java client returns a Map containing each of the field values.</w:t>
      </w:r>
    </w:p>
    <w:p w14:paraId="61E465BE" w14:textId="77777777" w:rsidR="00D35239" w:rsidRPr="00A914BB" w:rsidRDefault="00D35239" w:rsidP="00D35239"/>
    <w:p w14:paraId="122006F0" w14:textId="77777777" w:rsidR="00D35239" w:rsidRDefault="00D35239" w:rsidP="00D35239">
      <w:pPr>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jobStatusUrl = "</w:t>
      </w:r>
      <w:r w:rsidRPr="00D35239">
        <w:rPr>
          <w:rFonts w:ascii="Courier" w:hAnsi="Courier"/>
          <w:b/>
          <w:szCs w:val="21"/>
        </w:rPr>
        <w:t>http://apps.gov.bc.ca/pub/cpf/ws/users/</w:t>
      </w:r>
      <w:r>
        <w:rPr>
          <w:rFonts w:ascii="Courier" w:hAnsi="Courier"/>
          <w:b/>
          <w:szCs w:val="21"/>
        </w:rPr>
        <w:t>&lt;userId&gt;</w:t>
      </w:r>
      <w:r w:rsidRPr="00D35239">
        <w:rPr>
          <w:rFonts w:ascii="Courier" w:hAnsi="Courier"/>
          <w:b/>
          <w:szCs w:val="21"/>
        </w:rPr>
        <w:t>/jobs/1</w:t>
      </w:r>
      <w:r>
        <w:rPr>
          <w:rFonts w:ascii="Courier" w:hAnsi="Courier"/>
          <w:szCs w:val="21"/>
        </w:rPr>
        <w:t>";</w:t>
      </w:r>
    </w:p>
    <w:p w14:paraId="71B6E1A7" w14:textId="77777777" w:rsidR="00D35239" w:rsidRDefault="00D35239" w:rsidP="00D35239">
      <w:pPr>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Map&lt;String</w:t>
      </w:r>
      <w:r w:rsidRPr="00D96854">
        <w:rPr>
          <w:rFonts w:ascii="Courier" w:hAnsi="Courier"/>
          <w:szCs w:val="21"/>
        </w:rPr>
        <w:t xml:space="preserve"> client.</w:t>
      </w:r>
      <w:r>
        <w:rPr>
          <w:rFonts w:ascii="Courier" w:hAnsi="Courier"/>
          <w:szCs w:val="21"/>
        </w:rPr>
        <w:t>getJobStatus</w:t>
      </w:r>
      <w:r w:rsidRPr="00D96854">
        <w:rPr>
          <w:rFonts w:ascii="Courier" w:hAnsi="Courier"/>
          <w:szCs w:val="21"/>
        </w:rPr>
        <w:t>(</w:t>
      </w:r>
    </w:p>
    <w:p w14:paraId="0FFBB3EA" w14:textId="77777777" w:rsidR="00D35239" w:rsidRDefault="00D35239" w:rsidP="00D35239">
      <w:pPr>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jobStatusUrl</w:t>
      </w:r>
    </w:p>
    <w:p w14:paraId="4631CF61" w14:textId="77777777" w:rsidR="00D35239" w:rsidRPr="00D96854" w:rsidRDefault="00D35239" w:rsidP="00D35239">
      <w:pPr>
        <w:pBdr>
          <w:top w:val="single" w:sz="4" w:space="1" w:color="auto"/>
          <w:left w:val="single" w:sz="4" w:space="4" w:color="auto"/>
          <w:bottom w:val="single" w:sz="4" w:space="1" w:color="auto"/>
          <w:right w:val="single" w:sz="4" w:space="4" w:color="auto"/>
        </w:pBdr>
        <w:rPr>
          <w:rFonts w:ascii="Courier" w:hAnsi="Courier"/>
          <w:szCs w:val="21"/>
        </w:rPr>
      </w:pPr>
      <w:r w:rsidRPr="00D96854">
        <w:rPr>
          <w:rFonts w:ascii="Courier" w:hAnsi="Courier"/>
          <w:szCs w:val="21"/>
        </w:rPr>
        <w:t>);</w:t>
      </w:r>
    </w:p>
    <w:p w14:paraId="2B2AD508" w14:textId="77777777" w:rsidR="00B2235C" w:rsidRPr="00B2235C" w:rsidRDefault="00B2235C" w:rsidP="00B2235C"/>
    <w:p w14:paraId="748F1559" w14:textId="40C9A41A" w:rsidR="005A5BF0" w:rsidRDefault="005A5BF0" w:rsidP="00761F1F">
      <w:pPr>
        <w:pStyle w:val="Heading2"/>
      </w:pPr>
      <w:bookmarkStart w:id="39" w:name="_Toc202591165"/>
      <w:r>
        <w:t>Get User Batch Job Results List</w:t>
      </w:r>
      <w:bookmarkEnd w:id="39"/>
    </w:p>
    <w:p w14:paraId="7EF60B23" w14:textId="5F8B47E2" w:rsidR="00303D24" w:rsidRDefault="008F4B3D" w:rsidP="00303D24">
      <w:r>
        <w:t>This resource returns the list of result files for a batch job.</w:t>
      </w:r>
    </w:p>
    <w:p w14:paraId="340FDC82" w14:textId="77777777" w:rsidR="008F4B3D" w:rsidRDefault="008F4B3D" w:rsidP="00303D24"/>
    <w:p w14:paraId="7D518F13" w14:textId="63223FF2" w:rsidR="008F4B3D" w:rsidRDefault="008F4B3D" w:rsidP="00303D24">
      <w:r>
        <w:t xml:space="preserve">For structured result data there will be one </w:t>
      </w:r>
      <w:r w:rsidRPr="00303D24">
        <w:t>structuredResultData</w:t>
      </w:r>
      <w:r>
        <w:t xml:space="preserve">  file (if there was at least one successful request) and one errorResultData file (if there was at least one failed request).</w:t>
      </w:r>
    </w:p>
    <w:p w14:paraId="669388A7" w14:textId="77777777" w:rsidR="008F4B3D" w:rsidRDefault="008F4B3D" w:rsidP="00303D24"/>
    <w:p w14:paraId="44EE63C8" w14:textId="57261E14" w:rsidR="008F4B3D" w:rsidRDefault="008F4B3D" w:rsidP="00303D24">
      <w:r>
        <w:t>For opaque result data there will be one or more opaqueResultData files for each successful request and one errorResultData file (if there was at least one failed request).</w:t>
      </w:r>
    </w:p>
    <w:p w14:paraId="6C5CCC97" w14:textId="77777777" w:rsidR="008F4B3D" w:rsidRDefault="008F4B3D" w:rsidP="00303D24"/>
    <w:p w14:paraId="40163095" w14:textId="77777777" w:rsidR="00303D24" w:rsidRDefault="00303D24" w:rsidP="00303D24">
      <w:pPr>
        <w:pStyle w:val="Heading3"/>
      </w:pPr>
      <w:bookmarkStart w:id="40" w:name="_Toc202591166"/>
      <w:r>
        <w:t>Web Service API</w:t>
      </w:r>
      <w:bookmarkEnd w:id="40"/>
    </w:p>
    <w:tbl>
      <w:tblPr>
        <w:tblStyle w:val="TableGrid2"/>
        <w:tblW w:w="0" w:type="auto"/>
        <w:tblLook w:val="0480" w:firstRow="0" w:lastRow="0" w:firstColumn="1" w:lastColumn="0" w:noHBand="0" w:noVBand="1"/>
      </w:tblPr>
      <w:tblGrid>
        <w:gridCol w:w="1745"/>
        <w:gridCol w:w="6097"/>
      </w:tblGrid>
      <w:tr w:rsidR="00303D24" w:rsidRPr="00C46416" w14:paraId="26E3AEFD" w14:textId="77777777" w:rsidTr="00303D24">
        <w:tc>
          <w:tcPr>
            <w:cnfStyle w:val="001000000000" w:firstRow="0" w:lastRow="0" w:firstColumn="1" w:lastColumn="0" w:oddVBand="0" w:evenVBand="0" w:oddHBand="0" w:evenHBand="0" w:firstRowFirstColumn="0" w:firstRowLastColumn="0" w:lastRowFirstColumn="0" w:lastRowLastColumn="0"/>
            <w:tcW w:w="0" w:type="auto"/>
          </w:tcPr>
          <w:p w14:paraId="2E528924" w14:textId="77777777" w:rsidR="00303D24" w:rsidRPr="00C46416" w:rsidRDefault="00303D24" w:rsidP="00303D24">
            <w:pPr>
              <w:keepNext/>
            </w:pPr>
            <w:r>
              <w:t>Path</w:t>
            </w:r>
          </w:p>
        </w:tc>
        <w:tc>
          <w:tcPr>
            <w:tcW w:w="0" w:type="auto"/>
          </w:tcPr>
          <w:p w14:paraId="2F63E8B8" w14:textId="086D62F6" w:rsidR="00303D24" w:rsidRPr="00C46416" w:rsidRDefault="00303D24" w:rsidP="00303D24">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/users/{consumerKey}/jobs/{jobId}/results</w:t>
            </w:r>
          </w:p>
        </w:tc>
      </w:tr>
      <w:tr w:rsidR="00303D24" w:rsidRPr="00C46416" w14:paraId="235DAB9C" w14:textId="77777777" w:rsidTr="00303D24">
        <w:tc>
          <w:tcPr>
            <w:cnfStyle w:val="001000000000" w:firstRow="0" w:lastRow="0" w:firstColumn="1" w:lastColumn="0" w:oddVBand="0" w:evenVBand="0" w:oddHBand="0" w:evenHBand="0" w:firstRowFirstColumn="0" w:firstRowLastColumn="0" w:lastRowFirstColumn="0" w:lastRowLastColumn="0"/>
            <w:tcW w:w="0" w:type="auto"/>
          </w:tcPr>
          <w:p w14:paraId="07BCF914" w14:textId="77777777" w:rsidR="00303D24" w:rsidRPr="00C46416" w:rsidRDefault="00303D24" w:rsidP="00303D24">
            <w:pPr>
              <w:keepNext/>
            </w:pPr>
            <w:r>
              <w:t>Method</w:t>
            </w:r>
          </w:p>
        </w:tc>
        <w:tc>
          <w:tcPr>
            <w:tcW w:w="0" w:type="auto"/>
          </w:tcPr>
          <w:p w14:paraId="77AC2D95" w14:textId="77777777" w:rsidR="00303D24" w:rsidRPr="00C46416" w:rsidRDefault="00303D24" w:rsidP="00303D24">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303D24" w:rsidRPr="00C46416" w14:paraId="439FD199" w14:textId="77777777" w:rsidTr="00303D24">
        <w:tc>
          <w:tcPr>
            <w:cnfStyle w:val="001000000000" w:firstRow="0" w:lastRow="0" w:firstColumn="1" w:lastColumn="0" w:oddVBand="0" w:evenVBand="0" w:oddHBand="0" w:evenHBand="0" w:firstRowFirstColumn="0" w:firstRowLastColumn="0" w:lastRowFirstColumn="0" w:lastRowLastColumn="0"/>
            <w:tcW w:w="0" w:type="auto"/>
          </w:tcPr>
          <w:p w14:paraId="5B8D4A86" w14:textId="77777777" w:rsidR="00303D24" w:rsidRDefault="00303D24" w:rsidP="00303D24">
            <w:pPr>
              <w:keepNext/>
            </w:pPr>
            <w:r>
              <w:t>Content Types</w:t>
            </w:r>
          </w:p>
        </w:tc>
        <w:tc>
          <w:tcPr>
            <w:tcW w:w="0" w:type="auto"/>
          </w:tcPr>
          <w:p w14:paraId="5670E220" w14:textId="77777777" w:rsidR="00303D24" w:rsidRPr="00C46416" w:rsidRDefault="00303D24" w:rsidP="00303D24">
            <w:pPr>
              <w:keepNext/>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json, html, xml, uri-list</w:t>
            </w:r>
          </w:p>
        </w:tc>
      </w:tr>
      <w:tr w:rsidR="00303D24" w:rsidRPr="00C46416" w14:paraId="7719C1FE" w14:textId="77777777" w:rsidTr="00303D24">
        <w:tc>
          <w:tcPr>
            <w:cnfStyle w:val="001000000000" w:firstRow="0" w:lastRow="0" w:firstColumn="1" w:lastColumn="0" w:oddVBand="0" w:evenVBand="0" w:oddHBand="0" w:evenHBand="0" w:firstRowFirstColumn="0" w:firstRowLastColumn="0" w:lastRowFirstColumn="0" w:lastRowLastColumn="0"/>
            <w:tcW w:w="0" w:type="auto"/>
          </w:tcPr>
          <w:p w14:paraId="6538AA9A" w14:textId="77777777" w:rsidR="00303D24" w:rsidRDefault="00303D24" w:rsidP="00303D24">
            <w:r>
              <w:t>Response</w:t>
            </w:r>
          </w:p>
        </w:tc>
        <w:tc>
          <w:tcPr>
            <w:tcW w:w="0" w:type="auto"/>
          </w:tcPr>
          <w:p w14:paraId="49F5D5D9" w14:textId="0964FC8C" w:rsidR="00303D24" w:rsidRPr="00612112" w:rsidRDefault="008F4B3D" w:rsidP="00303D24">
            <w:pPr>
              <w:cnfStyle w:val="000000000000" w:firstRow="0" w:lastRow="0" w:firstColumn="0" w:lastColumn="0" w:oddVBand="0" w:evenVBand="0" w:oddHBand="0" w:evenHBand="0" w:firstRowFirstColumn="0" w:firstRowLastColumn="0" w:lastRowFirstColumn="0" w:lastRowLastColumn="0"/>
            </w:pPr>
            <w:r>
              <w:t>R</w:t>
            </w:r>
            <w:r w:rsidR="00303D24">
              <w:t>esource List</w:t>
            </w:r>
          </w:p>
        </w:tc>
      </w:tr>
    </w:tbl>
    <w:p w14:paraId="32341726" w14:textId="77777777" w:rsidR="00303D24" w:rsidRDefault="00303D24" w:rsidP="00303D24"/>
    <w:p w14:paraId="1368D99C" w14:textId="77777777" w:rsidR="00303D24" w:rsidRDefault="00303D24" w:rsidP="00303D24">
      <w:pPr>
        <w:keepNext/>
        <w:rPr>
          <w:b/>
        </w:rPr>
      </w:pPr>
      <w:r w:rsidRPr="0017027E">
        <w:rPr>
          <w:b/>
        </w:rPr>
        <w:t>Parameters</w:t>
      </w:r>
    </w:p>
    <w:tbl>
      <w:tblPr>
        <w:tblStyle w:val="LightGrid-Accent1"/>
        <w:tblW w:w="0" w:type="auto"/>
        <w:tblLook w:val="0420" w:firstRow="1" w:lastRow="0" w:firstColumn="0" w:lastColumn="0" w:noHBand="0" w:noVBand="1"/>
      </w:tblPr>
      <w:tblGrid>
        <w:gridCol w:w="1562"/>
        <w:gridCol w:w="3115"/>
      </w:tblGrid>
      <w:tr w:rsidR="00303D24" w:rsidRPr="0008739A" w14:paraId="438B218B" w14:textId="77777777" w:rsidTr="00303D24">
        <w:trPr>
          <w:cnfStyle w:val="100000000000" w:firstRow="1" w:lastRow="0" w:firstColumn="0" w:lastColumn="0" w:oddVBand="0" w:evenVBand="0" w:oddHBand="0" w:evenHBand="0" w:firstRowFirstColumn="0" w:firstRowLastColumn="0" w:lastRowFirstColumn="0" w:lastRowLastColumn="0"/>
        </w:trPr>
        <w:tc>
          <w:tcPr>
            <w:tcW w:w="0" w:type="auto"/>
          </w:tcPr>
          <w:p w14:paraId="3870F01E" w14:textId="77777777" w:rsidR="00303D24" w:rsidRPr="0008739A" w:rsidRDefault="00303D24" w:rsidP="00303D24">
            <w:r w:rsidRPr="0008739A">
              <w:t>Name</w:t>
            </w:r>
          </w:p>
        </w:tc>
        <w:tc>
          <w:tcPr>
            <w:tcW w:w="0" w:type="auto"/>
          </w:tcPr>
          <w:p w14:paraId="5FB87C73" w14:textId="77777777" w:rsidR="00303D24" w:rsidRPr="0008739A" w:rsidRDefault="00303D24" w:rsidP="00303D24">
            <w:r w:rsidRPr="0008739A">
              <w:t>Description</w:t>
            </w:r>
          </w:p>
        </w:tc>
      </w:tr>
      <w:tr w:rsidR="00303D24" w:rsidRPr="0008739A" w14:paraId="7416037B" w14:textId="77777777" w:rsidTr="00303D24">
        <w:trPr>
          <w:cnfStyle w:val="000000100000" w:firstRow="0" w:lastRow="0" w:firstColumn="0" w:lastColumn="0" w:oddVBand="0" w:evenVBand="0" w:oddHBand="1" w:evenHBand="0" w:firstRowFirstColumn="0" w:firstRowLastColumn="0" w:lastRowFirstColumn="0" w:lastRowLastColumn="0"/>
        </w:trPr>
        <w:tc>
          <w:tcPr>
            <w:tcW w:w="0" w:type="auto"/>
          </w:tcPr>
          <w:p w14:paraId="4B929C33" w14:textId="77777777" w:rsidR="00303D24" w:rsidRDefault="00303D24" w:rsidP="00303D24">
            <w:r>
              <w:t>consumerKey</w:t>
            </w:r>
          </w:p>
        </w:tc>
        <w:tc>
          <w:tcPr>
            <w:tcW w:w="0" w:type="auto"/>
          </w:tcPr>
          <w:p w14:paraId="527F2E09" w14:textId="77777777" w:rsidR="00303D24" w:rsidRDefault="00303D24" w:rsidP="00303D24">
            <w:r>
              <w:t>The user's consumer key.</w:t>
            </w:r>
          </w:p>
        </w:tc>
      </w:tr>
      <w:tr w:rsidR="00303D24" w:rsidRPr="0008739A" w14:paraId="33C0B043" w14:textId="77777777" w:rsidTr="00303D24">
        <w:trPr>
          <w:cnfStyle w:val="000000010000" w:firstRow="0" w:lastRow="0" w:firstColumn="0" w:lastColumn="0" w:oddVBand="0" w:evenVBand="0" w:oddHBand="0" w:evenHBand="1" w:firstRowFirstColumn="0" w:firstRowLastColumn="0" w:lastRowFirstColumn="0" w:lastRowLastColumn="0"/>
        </w:trPr>
        <w:tc>
          <w:tcPr>
            <w:tcW w:w="0" w:type="auto"/>
          </w:tcPr>
          <w:p w14:paraId="0B907B53" w14:textId="77777777" w:rsidR="00303D24" w:rsidRDefault="00303D24" w:rsidP="00303D24">
            <w:r>
              <w:t>jobId</w:t>
            </w:r>
          </w:p>
        </w:tc>
        <w:tc>
          <w:tcPr>
            <w:tcW w:w="0" w:type="auto"/>
          </w:tcPr>
          <w:p w14:paraId="40D7D986" w14:textId="77777777" w:rsidR="00303D24" w:rsidRDefault="00303D24" w:rsidP="00303D24">
            <w:r>
              <w:t>The identifier of the batch job.</w:t>
            </w:r>
          </w:p>
        </w:tc>
      </w:tr>
    </w:tbl>
    <w:p w14:paraId="0236D83B" w14:textId="77777777" w:rsidR="00303D24" w:rsidRDefault="00303D24" w:rsidP="00303D24"/>
    <w:p w14:paraId="0D11F367" w14:textId="77777777" w:rsidR="00303D24" w:rsidRDefault="00303D24" w:rsidP="00303D24"/>
    <w:p w14:paraId="04B37118" w14:textId="68AF3847" w:rsidR="00303D24" w:rsidRDefault="00303D24" w:rsidP="00303D24">
      <w:pPr>
        <w:keepNext/>
        <w:rPr>
          <w:b/>
        </w:rPr>
      </w:pPr>
      <w:r>
        <w:rPr>
          <w:b/>
        </w:rPr>
        <w:t>Additional Fields</w:t>
      </w:r>
    </w:p>
    <w:tbl>
      <w:tblPr>
        <w:tblStyle w:val="LightGrid-Accent1"/>
        <w:tblW w:w="0" w:type="auto"/>
        <w:tblLook w:val="0420" w:firstRow="1" w:lastRow="0" w:firstColumn="0" w:lastColumn="0" w:noHBand="0" w:noVBand="1"/>
      </w:tblPr>
      <w:tblGrid>
        <w:gridCol w:w="2870"/>
        <w:gridCol w:w="7886"/>
      </w:tblGrid>
      <w:tr w:rsidR="00303D24" w:rsidRPr="0008739A" w14:paraId="096E77D3" w14:textId="77777777" w:rsidTr="00303D24">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73065270" w14:textId="77777777" w:rsidR="00303D24" w:rsidRPr="0008739A" w:rsidRDefault="00303D24" w:rsidP="00303D24">
            <w:r w:rsidRPr="0008739A">
              <w:t>Name</w:t>
            </w:r>
          </w:p>
        </w:tc>
        <w:tc>
          <w:tcPr>
            <w:tcW w:w="0" w:type="auto"/>
          </w:tcPr>
          <w:p w14:paraId="5495947E" w14:textId="77777777" w:rsidR="00303D24" w:rsidRPr="0008739A" w:rsidRDefault="00303D24" w:rsidP="00303D24">
            <w:r w:rsidRPr="0008739A">
              <w:t>Description</w:t>
            </w:r>
          </w:p>
        </w:tc>
      </w:tr>
      <w:tr w:rsidR="00303D24" w:rsidRPr="0008739A" w14:paraId="0C6ECCA8" w14:textId="77777777" w:rsidTr="00303D24">
        <w:trPr>
          <w:cnfStyle w:val="000000100000" w:firstRow="0" w:lastRow="0" w:firstColumn="0" w:lastColumn="0" w:oddVBand="0" w:evenVBand="0" w:oddHBand="1" w:evenHBand="0" w:firstRowFirstColumn="0" w:firstRowLastColumn="0" w:lastRowFirstColumn="0" w:lastRowLastColumn="0"/>
          <w:cantSplit/>
        </w:trPr>
        <w:tc>
          <w:tcPr>
            <w:tcW w:w="0" w:type="auto"/>
          </w:tcPr>
          <w:p w14:paraId="6DF78928" w14:textId="5065B3CA" w:rsidR="00303D24" w:rsidRDefault="00303D24" w:rsidP="00303D24">
            <w:r>
              <w:t>batchJobId</w:t>
            </w:r>
          </w:p>
        </w:tc>
        <w:tc>
          <w:tcPr>
            <w:tcW w:w="0" w:type="auto"/>
          </w:tcPr>
          <w:p w14:paraId="4C55A384" w14:textId="77777777" w:rsidR="00303D24" w:rsidRDefault="00303D24" w:rsidP="00303D24">
            <w:r>
              <w:t>The identifier of the batch job.</w:t>
            </w:r>
          </w:p>
        </w:tc>
      </w:tr>
      <w:tr w:rsidR="00303D24" w:rsidRPr="0008739A" w14:paraId="6475D20C" w14:textId="77777777" w:rsidTr="00303D24">
        <w:trPr>
          <w:cnfStyle w:val="000000010000" w:firstRow="0" w:lastRow="0" w:firstColumn="0" w:lastColumn="0" w:oddVBand="0" w:evenVBand="0" w:oddHBand="0" w:evenHBand="1" w:firstRowFirstColumn="0" w:firstRowLastColumn="0" w:lastRowFirstColumn="0" w:lastRowLastColumn="0"/>
          <w:cantSplit/>
        </w:trPr>
        <w:tc>
          <w:tcPr>
            <w:tcW w:w="0" w:type="auto"/>
          </w:tcPr>
          <w:p w14:paraId="0C745516" w14:textId="17081524" w:rsidR="00303D24" w:rsidRDefault="00303D24" w:rsidP="00303D24">
            <w:r>
              <w:t>batchJobResultId</w:t>
            </w:r>
          </w:p>
        </w:tc>
        <w:tc>
          <w:tcPr>
            <w:tcW w:w="0" w:type="auto"/>
          </w:tcPr>
          <w:p w14:paraId="65F0DDB2" w14:textId="2C1FC671" w:rsidR="00303D24" w:rsidRDefault="00303D24" w:rsidP="00303D24">
            <w:r>
              <w:t>The identifier of the batch job result file.</w:t>
            </w:r>
          </w:p>
        </w:tc>
      </w:tr>
      <w:tr w:rsidR="00303D24" w:rsidRPr="0008739A" w14:paraId="4ABC4EB7" w14:textId="77777777" w:rsidTr="00303D24">
        <w:trPr>
          <w:cnfStyle w:val="000000100000" w:firstRow="0" w:lastRow="0" w:firstColumn="0" w:lastColumn="0" w:oddVBand="0" w:evenVBand="0" w:oddHBand="1" w:evenHBand="0" w:firstRowFirstColumn="0" w:firstRowLastColumn="0" w:lastRowFirstColumn="0" w:lastRowLastColumn="0"/>
          <w:cantSplit/>
        </w:trPr>
        <w:tc>
          <w:tcPr>
            <w:tcW w:w="0" w:type="auto"/>
          </w:tcPr>
          <w:p w14:paraId="11AE0A5F" w14:textId="77777777" w:rsidR="00303D24" w:rsidRDefault="00303D24" w:rsidP="00303D24">
            <w:r>
              <w:t>userId</w:t>
            </w:r>
          </w:p>
        </w:tc>
        <w:tc>
          <w:tcPr>
            <w:tcW w:w="0" w:type="auto"/>
          </w:tcPr>
          <w:p w14:paraId="5CD0A0F9" w14:textId="77777777" w:rsidR="00303D24" w:rsidRDefault="00303D24" w:rsidP="00303D24">
            <w:r>
              <w:t>The consumer key of the user.</w:t>
            </w:r>
          </w:p>
        </w:tc>
      </w:tr>
      <w:tr w:rsidR="00303D24" w:rsidRPr="0008739A" w14:paraId="75208B0B" w14:textId="77777777" w:rsidTr="00303D24">
        <w:trPr>
          <w:cnfStyle w:val="000000010000" w:firstRow="0" w:lastRow="0" w:firstColumn="0" w:lastColumn="0" w:oddVBand="0" w:evenVBand="0" w:oddHBand="0" w:evenHBand="1" w:firstRowFirstColumn="0" w:firstRowLastColumn="0" w:lastRowFirstColumn="0" w:lastRowLastColumn="0"/>
          <w:cantSplit/>
        </w:trPr>
        <w:tc>
          <w:tcPr>
            <w:tcW w:w="0" w:type="auto"/>
          </w:tcPr>
          <w:p w14:paraId="3524AFA7" w14:textId="77777777" w:rsidR="00303D24" w:rsidRDefault="00303D24" w:rsidP="00303D24">
            <w:r>
              <w:t>businessApplicationName</w:t>
            </w:r>
          </w:p>
        </w:tc>
        <w:tc>
          <w:tcPr>
            <w:tcW w:w="0" w:type="auto"/>
          </w:tcPr>
          <w:p w14:paraId="5B736618" w14:textId="77777777" w:rsidR="00303D24" w:rsidRDefault="00303D24" w:rsidP="00303D24">
            <w:r>
              <w:t>The name of the business application.</w:t>
            </w:r>
          </w:p>
        </w:tc>
      </w:tr>
      <w:tr w:rsidR="00303D24" w:rsidRPr="0008739A" w14:paraId="7BDE1298" w14:textId="77777777" w:rsidTr="00303D24">
        <w:trPr>
          <w:cnfStyle w:val="000000100000" w:firstRow="0" w:lastRow="0" w:firstColumn="0" w:lastColumn="0" w:oddVBand="0" w:evenVBand="0" w:oddHBand="1" w:evenHBand="0" w:firstRowFirstColumn="0" w:firstRowLastColumn="0" w:lastRowFirstColumn="0" w:lastRowLastColumn="0"/>
          <w:cantSplit/>
        </w:trPr>
        <w:tc>
          <w:tcPr>
            <w:tcW w:w="0" w:type="auto"/>
          </w:tcPr>
          <w:p w14:paraId="7C832D83" w14:textId="34FC3890" w:rsidR="00303D24" w:rsidRDefault="00303D24" w:rsidP="00303D24">
            <w:r>
              <w:t>batchJobResultType</w:t>
            </w:r>
          </w:p>
        </w:tc>
        <w:tc>
          <w:tcPr>
            <w:tcW w:w="0" w:type="auto"/>
          </w:tcPr>
          <w:p w14:paraId="4F75F8FE" w14:textId="117DA051" w:rsidR="00303D24" w:rsidRPr="00303D24" w:rsidRDefault="00303D24" w:rsidP="00303D24">
            <w:r w:rsidRPr="00303D24">
              <w:t xml:space="preserve">The type of result file structuredResultData, </w:t>
            </w:r>
            <w:r w:rsidRPr="00303D24">
              <w:rPr>
                <w:iCs/>
              </w:rPr>
              <w:t>opaqueResultData, errorResultData.</w:t>
            </w:r>
          </w:p>
        </w:tc>
      </w:tr>
      <w:tr w:rsidR="00303D24" w:rsidRPr="0008739A" w14:paraId="22AB9A85" w14:textId="77777777" w:rsidTr="00303D24">
        <w:trPr>
          <w:cnfStyle w:val="000000010000" w:firstRow="0" w:lastRow="0" w:firstColumn="0" w:lastColumn="0" w:oddVBand="0" w:evenVBand="0" w:oddHBand="0" w:evenHBand="1" w:firstRowFirstColumn="0" w:firstRowLastColumn="0" w:lastRowFirstColumn="0" w:lastRowLastColumn="0"/>
          <w:cantSplit/>
        </w:trPr>
        <w:tc>
          <w:tcPr>
            <w:tcW w:w="0" w:type="auto"/>
          </w:tcPr>
          <w:p w14:paraId="117C47C2" w14:textId="7D31D3CB" w:rsidR="00303D24" w:rsidRPr="00303D24" w:rsidRDefault="00303D24" w:rsidP="00303D24">
            <w:r>
              <w:t>batcJobResultContentType</w:t>
            </w:r>
          </w:p>
        </w:tc>
        <w:tc>
          <w:tcPr>
            <w:tcW w:w="0" w:type="auto"/>
          </w:tcPr>
          <w:p w14:paraId="67D99EBD" w14:textId="6E937C74" w:rsidR="00303D24" w:rsidRDefault="00303D24" w:rsidP="00303D24">
            <w:r>
              <w:t>The MIME-Type of the data in the result file.</w:t>
            </w:r>
          </w:p>
        </w:tc>
      </w:tr>
    </w:tbl>
    <w:p w14:paraId="561B16BA" w14:textId="77777777" w:rsidR="00303D24" w:rsidRDefault="00303D24" w:rsidP="00303D24"/>
    <w:p w14:paraId="6843B89B" w14:textId="77777777" w:rsidR="00303D24" w:rsidRDefault="00303D24" w:rsidP="00303D24">
      <w:pPr>
        <w:pStyle w:val="Heading3"/>
      </w:pPr>
      <w:bookmarkStart w:id="41" w:name="_Toc202591167"/>
      <w:r w:rsidRPr="00B645A7">
        <w:t>Java</w:t>
      </w:r>
      <w:r>
        <w:t>Script</w:t>
      </w:r>
      <w:bookmarkEnd w:id="41"/>
    </w:p>
    <w:p w14:paraId="4A4D460F" w14:textId="244AC637" w:rsidR="008F4B3D" w:rsidRDefault="008F4B3D" w:rsidP="008F4B3D">
      <w:r>
        <w:t>The JavaScript API returns a list of JSON objects (one per file) containing the result fields above.</w:t>
      </w:r>
    </w:p>
    <w:p w14:paraId="11858C9C" w14:textId="77777777" w:rsidR="008F4B3D" w:rsidRDefault="008F4B3D" w:rsidP="008F4B3D"/>
    <w:p w14:paraId="4B49A333" w14:textId="2ACA0254" w:rsidR="008F4B3D" w:rsidRDefault="008F4B3D" w:rsidP="008F4B3D">
      <w:r>
        <w:t>The following JavaScript example will replace the contents of the unordered list with the id resultUrls with the list of links to the files to download.</w:t>
      </w:r>
    </w:p>
    <w:p w14:paraId="6306AD46" w14:textId="77777777" w:rsidR="008F4B3D" w:rsidRDefault="008F4B3D" w:rsidP="008F4B3D"/>
    <w:p w14:paraId="1ACD7BD9" w14:textId="77777777" w:rsidR="0076221E" w:rsidRPr="0076221E" w:rsidRDefault="0076221E" w:rsidP="0076221E">
      <w:pPr>
        <w:pStyle w:val="PlainText"/>
        <w:pBdr>
          <w:top w:val="single" w:sz="4" w:space="1" w:color="auto"/>
          <w:left w:val="single" w:sz="4" w:space="1" w:color="auto"/>
          <w:bottom w:val="single" w:sz="4" w:space="1" w:color="auto"/>
          <w:right w:val="single" w:sz="4" w:space="1" w:color="auto"/>
        </w:pBdr>
      </w:pPr>
      <w:r w:rsidRPr="0076221E">
        <w:t>var jobStatusUrl = '</w:t>
      </w:r>
      <w:r w:rsidRPr="0076221E">
        <w:rPr>
          <w:b/>
        </w:rPr>
        <w:t>http://apps.gov.bc.ca/pub/cpf/ws/users/&lt;userId&gt;/jobs/1</w:t>
      </w:r>
      <w:r w:rsidRPr="0076221E">
        <w:t>';</w:t>
      </w:r>
    </w:p>
    <w:p w14:paraId="123236CA" w14:textId="1D09818E" w:rsidR="008F4B3D" w:rsidRPr="0076221E" w:rsidRDefault="008F4B3D" w:rsidP="0076221E">
      <w:pPr>
        <w:pStyle w:val="PlainText"/>
        <w:pBdr>
          <w:top w:val="single" w:sz="4" w:space="1" w:color="auto"/>
          <w:left w:val="single" w:sz="4" w:space="1" w:color="auto"/>
          <w:bottom w:val="single" w:sz="4" w:space="1" w:color="auto"/>
          <w:right w:val="single" w:sz="4" w:space="1" w:color="auto"/>
        </w:pBdr>
      </w:pPr>
      <w:r w:rsidRPr="0076221E">
        <w:t>client.getJobResultFileList(</w:t>
      </w:r>
      <w:r w:rsidR="0076221E">
        <w:t xml:space="preserve">jobStatusUrl, </w:t>
      </w:r>
      <w:r w:rsidRPr="0076221E">
        <w:t>function(results) {</w:t>
      </w:r>
    </w:p>
    <w:p w14:paraId="2B6CAD7D" w14:textId="2FC30391" w:rsidR="008F4B3D" w:rsidRDefault="008F4B3D" w:rsidP="0076221E">
      <w:pPr>
        <w:pStyle w:val="PlainText"/>
        <w:pBdr>
          <w:top w:val="single" w:sz="4" w:space="1" w:color="auto"/>
          <w:left w:val="single" w:sz="4" w:space="1" w:color="auto"/>
          <w:bottom w:val="single" w:sz="4" w:space="1" w:color="auto"/>
          <w:right w:val="single" w:sz="4" w:space="1" w:color="auto"/>
        </w:pBdr>
      </w:pPr>
      <w:r>
        <w:t xml:space="preserve">  var ul = $('#resultUrls</w:t>
      </w:r>
      <w:r w:rsidR="00BB2E34">
        <w:t>'</w:t>
      </w:r>
      <w:r>
        <w:t>);</w:t>
      </w:r>
    </w:p>
    <w:p w14:paraId="0348608B" w14:textId="77777777" w:rsidR="008F4B3D" w:rsidRDefault="008F4B3D" w:rsidP="0076221E">
      <w:pPr>
        <w:pStyle w:val="PlainText"/>
        <w:pBdr>
          <w:top w:val="single" w:sz="4" w:space="1" w:color="auto"/>
          <w:left w:val="single" w:sz="4" w:space="1" w:color="auto"/>
          <w:bottom w:val="single" w:sz="4" w:space="1" w:color="auto"/>
          <w:right w:val="single" w:sz="4" w:space="1" w:color="auto"/>
        </w:pBdr>
      </w:pPr>
      <w:r>
        <w:t xml:space="preserve">  ul.empty();</w:t>
      </w:r>
    </w:p>
    <w:p w14:paraId="0AAC5698" w14:textId="3B10019C" w:rsidR="008F4B3D" w:rsidRDefault="008F4B3D" w:rsidP="0076221E">
      <w:pPr>
        <w:pStyle w:val="PlainText"/>
        <w:pBdr>
          <w:top w:val="single" w:sz="4" w:space="1" w:color="auto"/>
          <w:left w:val="single" w:sz="4" w:space="1" w:color="auto"/>
          <w:bottom w:val="single" w:sz="4" w:space="1" w:color="auto"/>
          <w:right w:val="single" w:sz="4" w:space="1" w:color="auto"/>
        </w:pBdr>
      </w:pPr>
      <w:r>
        <w:t xml:space="preserve">  $(results).each(function() {</w:t>
      </w:r>
    </w:p>
    <w:p w14:paraId="77FD1ADE" w14:textId="4EFFF1F6" w:rsidR="008F4B3D" w:rsidRDefault="008F4B3D" w:rsidP="0076221E">
      <w:pPr>
        <w:pStyle w:val="PlainText"/>
        <w:pBdr>
          <w:top w:val="single" w:sz="4" w:space="1" w:color="auto"/>
          <w:left w:val="single" w:sz="4" w:space="1" w:color="auto"/>
          <w:bottom w:val="single" w:sz="4" w:space="1" w:color="auto"/>
          <w:right w:val="single" w:sz="4" w:space="1" w:color="auto"/>
        </w:pBdr>
      </w:pPr>
      <w:r>
        <w:t xml:space="preserve">    var url = $(this)['resourceUri'];</w:t>
      </w:r>
    </w:p>
    <w:p w14:paraId="1082AB23" w14:textId="0F4CAB07" w:rsidR="008F4B3D" w:rsidRDefault="008F4B3D" w:rsidP="0076221E">
      <w:pPr>
        <w:pStyle w:val="PlainText"/>
        <w:pBdr>
          <w:top w:val="single" w:sz="4" w:space="1" w:color="auto"/>
          <w:left w:val="single" w:sz="4" w:space="1" w:color="auto"/>
          <w:bottom w:val="single" w:sz="4" w:space="1" w:color="auto"/>
          <w:right w:val="single" w:sz="4" w:space="1" w:color="auto"/>
        </w:pBdr>
      </w:pPr>
      <w:r>
        <w:t xml:space="preserve">    ul.append('&lt;li&gt;&lt;a href="' + url + '"&gt;' + url + '&lt;/a&gt;&lt;/li&gt;');</w:t>
      </w:r>
    </w:p>
    <w:p w14:paraId="7FEC24BC" w14:textId="77777777" w:rsidR="008F4B3D" w:rsidRDefault="008F4B3D" w:rsidP="0076221E">
      <w:pPr>
        <w:pStyle w:val="PlainText"/>
        <w:pBdr>
          <w:top w:val="single" w:sz="4" w:space="1" w:color="auto"/>
          <w:left w:val="single" w:sz="4" w:space="1" w:color="auto"/>
          <w:bottom w:val="single" w:sz="4" w:space="1" w:color="auto"/>
          <w:right w:val="single" w:sz="4" w:space="1" w:color="auto"/>
        </w:pBdr>
      </w:pPr>
      <w:r>
        <w:t xml:space="preserve">  });</w:t>
      </w:r>
    </w:p>
    <w:p w14:paraId="214A38BF" w14:textId="77777777" w:rsidR="008F4B3D" w:rsidRDefault="008F4B3D" w:rsidP="0076221E">
      <w:pPr>
        <w:pStyle w:val="PlainText"/>
        <w:pBdr>
          <w:top w:val="single" w:sz="4" w:space="1" w:color="auto"/>
          <w:left w:val="single" w:sz="4" w:space="1" w:color="auto"/>
          <w:bottom w:val="single" w:sz="4" w:space="1" w:color="auto"/>
          <w:right w:val="single" w:sz="4" w:space="1" w:color="auto"/>
        </w:pBdr>
      </w:pPr>
      <w:r>
        <w:t>});</w:t>
      </w:r>
    </w:p>
    <w:p w14:paraId="064E43FA" w14:textId="77777777" w:rsidR="00303D24" w:rsidRDefault="00303D24" w:rsidP="00303D24"/>
    <w:p w14:paraId="03926EDE" w14:textId="77777777" w:rsidR="00303D24" w:rsidRDefault="00303D24" w:rsidP="00303D24">
      <w:pPr>
        <w:pStyle w:val="Heading3"/>
      </w:pPr>
      <w:bookmarkStart w:id="42" w:name="_Toc202591168"/>
      <w:r w:rsidRPr="00B645A7">
        <w:t>Java</w:t>
      </w:r>
      <w:bookmarkEnd w:id="42"/>
    </w:p>
    <w:p w14:paraId="152FB0D3" w14:textId="27104425" w:rsidR="002B4E33" w:rsidRDefault="00303D24" w:rsidP="002B4E33">
      <w:r>
        <w:t>The Java client returns a</w:t>
      </w:r>
      <w:r w:rsidR="005A4183">
        <w:t xml:space="preserve"> List of</w:t>
      </w:r>
      <w:r>
        <w:t xml:space="preserve"> Map </w:t>
      </w:r>
      <w:r w:rsidR="005A4183">
        <w:t xml:space="preserve">for each result file </w:t>
      </w:r>
      <w:r>
        <w:t>containing each of the field values.</w:t>
      </w:r>
    </w:p>
    <w:p w14:paraId="396BBF49" w14:textId="77777777" w:rsidR="002B4E33" w:rsidRDefault="002B4E33" w:rsidP="002B4E33"/>
    <w:p w14:paraId="01B759F2" w14:textId="77777777" w:rsidR="0076221E" w:rsidRDefault="0076221E" w:rsidP="0076221E">
      <w:pPr>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String jobStatusUrl = "</w:t>
      </w:r>
      <w:r w:rsidRPr="00D35239">
        <w:rPr>
          <w:rFonts w:ascii="Courier" w:hAnsi="Courier"/>
          <w:b/>
          <w:szCs w:val="21"/>
        </w:rPr>
        <w:t>http://apps.gov.bc.ca/pub/cpf/ws/users/</w:t>
      </w:r>
      <w:r>
        <w:rPr>
          <w:rFonts w:ascii="Courier" w:hAnsi="Courier"/>
          <w:b/>
          <w:szCs w:val="21"/>
        </w:rPr>
        <w:t>&lt;userId&gt;</w:t>
      </w:r>
      <w:r w:rsidRPr="00D35239">
        <w:rPr>
          <w:rFonts w:ascii="Courier" w:hAnsi="Courier"/>
          <w:b/>
          <w:szCs w:val="21"/>
        </w:rPr>
        <w:t>/jobs/1</w:t>
      </w:r>
      <w:r>
        <w:rPr>
          <w:rFonts w:ascii="Courier" w:hAnsi="Courier"/>
          <w:szCs w:val="21"/>
        </w:rPr>
        <w:t>";</w:t>
      </w:r>
    </w:p>
    <w:p w14:paraId="75961980"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List</w:t>
      </w:r>
      <w:r w:rsidRPr="001674E6">
        <w:rPr>
          <w:rFonts w:ascii="Courier" w:hAnsi="Courier"/>
          <w:szCs w:val="21"/>
        </w:rPr>
        <w:t xml:space="preserve">&lt;Map&lt;String, Object&gt;&gt; </w:t>
      </w:r>
      <w:r>
        <w:rPr>
          <w:rFonts w:ascii="Courier" w:hAnsi="Courier"/>
          <w:szCs w:val="21"/>
        </w:rPr>
        <w:t>results</w:t>
      </w:r>
      <w:r w:rsidRPr="001674E6">
        <w:rPr>
          <w:rFonts w:ascii="Courier" w:hAnsi="Courier"/>
          <w:szCs w:val="21"/>
        </w:rPr>
        <w:t xml:space="preserve"> = client.</w:t>
      </w:r>
      <w:r w:rsidRPr="00B82841">
        <w:rPr>
          <w:rFonts w:ascii="Courier" w:hAnsi="Courier"/>
          <w:szCs w:val="21"/>
        </w:rPr>
        <w:t>getJobResultFileList</w:t>
      </w:r>
      <w:r w:rsidRPr="001674E6">
        <w:rPr>
          <w:rFonts w:ascii="Courier" w:hAnsi="Courier"/>
          <w:szCs w:val="21"/>
        </w:rPr>
        <w:t>(</w:t>
      </w:r>
    </w:p>
    <w:p w14:paraId="1A5D365E" w14:textId="6D29167F"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0076221E">
        <w:rPr>
          <w:rFonts w:ascii="Courier" w:hAnsi="Courier"/>
          <w:szCs w:val="21"/>
        </w:rPr>
        <w:t>jobStatusUrl</w:t>
      </w:r>
      <w:r>
        <w:rPr>
          <w:rFonts w:ascii="Courier" w:hAnsi="Courier"/>
          <w:szCs w:val="21"/>
        </w:rPr>
        <w:t>,</w:t>
      </w:r>
    </w:p>
    <w:p w14:paraId="04FB7929"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674E6">
        <w:rPr>
          <w:rFonts w:ascii="Courier" w:hAnsi="Courier"/>
          <w:szCs w:val="21"/>
        </w:rPr>
        <w:t>5000</w:t>
      </w:r>
    </w:p>
    <w:p w14:paraId="3E63D889"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674E6">
        <w:rPr>
          <w:rFonts w:ascii="Courier" w:hAnsi="Courier"/>
          <w:szCs w:val="21"/>
        </w:rPr>
        <w:t>);</w:t>
      </w:r>
    </w:p>
    <w:p w14:paraId="1776D3EB"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674E6">
        <w:rPr>
          <w:rFonts w:ascii="Courier" w:hAnsi="Courier"/>
          <w:szCs w:val="21"/>
        </w:rPr>
        <w:t xml:space="preserve">for (Map&lt;String, Object&gt; </w:t>
      </w:r>
      <w:r>
        <w:rPr>
          <w:rFonts w:ascii="Courier" w:hAnsi="Courier"/>
          <w:szCs w:val="21"/>
        </w:rPr>
        <w:t>resultFile</w:t>
      </w:r>
      <w:r w:rsidRPr="001674E6">
        <w:rPr>
          <w:rFonts w:ascii="Courier" w:hAnsi="Courier"/>
          <w:szCs w:val="21"/>
        </w:rPr>
        <w:t xml:space="preserve"> : </w:t>
      </w:r>
      <w:r>
        <w:rPr>
          <w:rFonts w:ascii="Courier" w:hAnsi="Courier"/>
          <w:szCs w:val="21"/>
        </w:rPr>
        <w:t>results</w:t>
      </w:r>
      <w:r w:rsidRPr="001674E6">
        <w:rPr>
          <w:rFonts w:ascii="Courier" w:hAnsi="Courier"/>
          <w:szCs w:val="21"/>
        </w:rPr>
        <w:t>) {</w:t>
      </w:r>
    </w:p>
    <w:p w14:paraId="44AC912C"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String resultFileUrl = resultFile</w:t>
      </w:r>
      <w:r w:rsidRPr="001674E6">
        <w:rPr>
          <w:rFonts w:ascii="Courier" w:hAnsi="Courier"/>
          <w:szCs w:val="21"/>
        </w:rPr>
        <w:t>.get("</w:t>
      </w:r>
      <w:r>
        <w:rPr>
          <w:rFonts w:ascii="Courier" w:hAnsi="Courier"/>
          <w:szCs w:val="21"/>
        </w:rPr>
        <w:t>resourceUri</w:t>
      </w:r>
      <w:r w:rsidRPr="001674E6">
        <w:rPr>
          <w:rFonts w:ascii="Courier" w:hAnsi="Courier"/>
          <w:szCs w:val="21"/>
        </w:rPr>
        <w:t>");</w:t>
      </w:r>
    </w:p>
    <w:p w14:paraId="2B4A24AB"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p>
    <w:p w14:paraId="566D8C3C"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674E6">
        <w:rPr>
          <w:rFonts w:ascii="Courier" w:hAnsi="Courier"/>
          <w:szCs w:val="21"/>
        </w:rPr>
        <w:t>}</w:t>
      </w:r>
    </w:p>
    <w:p w14:paraId="7DF246C1" w14:textId="77777777" w:rsidR="005729C0" w:rsidRPr="00B2235C" w:rsidRDefault="005729C0" w:rsidP="005729C0"/>
    <w:p w14:paraId="668C7D22" w14:textId="77777777" w:rsidR="0088331A" w:rsidRDefault="0088331A" w:rsidP="00761F1F">
      <w:pPr>
        <w:pStyle w:val="Heading2"/>
      </w:pPr>
      <w:bookmarkStart w:id="43" w:name="_Toc202591169"/>
      <w:r>
        <w:t>Get User Batch Job Result File</w:t>
      </w:r>
      <w:bookmarkEnd w:id="43"/>
    </w:p>
    <w:p w14:paraId="7920FAB1" w14:textId="682DE894" w:rsidR="00A04B09" w:rsidRDefault="00A04B09" w:rsidP="0076221E">
      <w:pPr>
        <w:keepNext/>
      </w:pPr>
      <w:r>
        <w:t>This resource returns the contents of a Batch Job Result File.</w:t>
      </w:r>
    </w:p>
    <w:p w14:paraId="2E9A153F" w14:textId="77777777" w:rsidR="00A04B09" w:rsidRDefault="00A04B09" w:rsidP="0076221E">
      <w:pPr>
        <w:keepNext/>
      </w:pPr>
    </w:p>
    <w:p w14:paraId="013E53DD" w14:textId="77777777" w:rsidR="00A04B09" w:rsidRDefault="00A04B09" w:rsidP="00A04B09">
      <w:pPr>
        <w:pStyle w:val="Heading3"/>
      </w:pPr>
      <w:bookmarkStart w:id="44" w:name="_Toc202591170"/>
      <w:r>
        <w:t>Web Service API</w:t>
      </w:r>
      <w:bookmarkEnd w:id="44"/>
    </w:p>
    <w:tbl>
      <w:tblPr>
        <w:tblStyle w:val="TableGrid2"/>
        <w:tblW w:w="0" w:type="auto"/>
        <w:tblLook w:val="0480" w:firstRow="0" w:lastRow="0" w:firstColumn="1" w:lastColumn="0" w:noHBand="0" w:noVBand="1"/>
      </w:tblPr>
      <w:tblGrid>
        <w:gridCol w:w="1745"/>
        <w:gridCol w:w="7418"/>
      </w:tblGrid>
      <w:tr w:rsidR="00A04B09" w:rsidRPr="00C46416" w14:paraId="31A7C6E7" w14:textId="77777777" w:rsidTr="00A04B09">
        <w:tc>
          <w:tcPr>
            <w:cnfStyle w:val="001000000000" w:firstRow="0" w:lastRow="0" w:firstColumn="1" w:lastColumn="0" w:oddVBand="0" w:evenVBand="0" w:oddHBand="0" w:evenHBand="0" w:firstRowFirstColumn="0" w:firstRowLastColumn="0" w:lastRowFirstColumn="0" w:lastRowLastColumn="0"/>
            <w:tcW w:w="0" w:type="auto"/>
          </w:tcPr>
          <w:p w14:paraId="4F23E6A1" w14:textId="77777777" w:rsidR="00A04B09" w:rsidRPr="00C46416" w:rsidRDefault="00A04B09" w:rsidP="00A04B09">
            <w:pPr>
              <w:keepNext/>
            </w:pPr>
            <w:r>
              <w:t>Path</w:t>
            </w:r>
          </w:p>
        </w:tc>
        <w:tc>
          <w:tcPr>
            <w:tcW w:w="0" w:type="auto"/>
          </w:tcPr>
          <w:p w14:paraId="2F5381D0" w14:textId="444055AD" w:rsidR="00A04B09" w:rsidRPr="00C46416" w:rsidRDefault="00A04B09" w:rsidP="00A04B09">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/users/{consumerKey}/jobs/{jobId}/results/{resultId}</w:t>
            </w:r>
          </w:p>
        </w:tc>
      </w:tr>
      <w:tr w:rsidR="00A04B09" w:rsidRPr="00C46416" w14:paraId="2BD32533" w14:textId="77777777" w:rsidTr="00A04B09">
        <w:tc>
          <w:tcPr>
            <w:cnfStyle w:val="001000000000" w:firstRow="0" w:lastRow="0" w:firstColumn="1" w:lastColumn="0" w:oddVBand="0" w:evenVBand="0" w:oddHBand="0" w:evenHBand="0" w:firstRowFirstColumn="0" w:firstRowLastColumn="0" w:lastRowFirstColumn="0" w:lastRowLastColumn="0"/>
            <w:tcW w:w="0" w:type="auto"/>
          </w:tcPr>
          <w:p w14:paraId="0C866A8E" w14:textId="77777777" w:rsidR="00A04B09" w:rsidRPr="00C46416" w:rsidRDefault="00A04B09" w:rsidP="00A04B09">
            <w:pPr>
              <w:keepNext/>
            </w:pPr>
            <w:r>
              <w:t>Method</w:t>
            </w:r>
          </w:p>
        </w:tc>
        <w:tc>
          <w:tcPr>
            <w:tcW w:w="0" w:type="auto"/>
          </w:tcPr>
          <w:p w14:paraId="1BB28CE0" w14:textId="77777777" w:rsidR="00A04B09" w:rsidRPr="00C46416" w:rsidRDefault="00A04B09" w:rsidP="00A04B09">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GET</w:t>
            </w:r>
          </w:p>
        </w:tc>
      </w:tr>
      <w:tr w:rsidR="00A04B09" w:rsidRPr="00C46416" w14:paraId="2DEF5B9F" w14:textId="77777777" w:rsidTr="00A04B09">
        <w:tc>
          <w:tcPr>
            <w:cnfStyle w:val="001000000000" w:firstRow="0" w:lastRow="0" w:firstColumn="1" w:lastColumn="0" w:oddVBand="0" w:evenVBand="0" w:oddHBand="0" w:evenHBand="0" w:firstRowFirstColumn="0" w:firstRowLastColumn="0" w:lastRowFirstColumn="0" w:lastRowLastColumn="0"/>
            <w:tcW w:w="0" w:type="auto"/>
          </w:tcPr>
          <w:p w14:paraId="5E46D55D" w14:textId="77777777" w:rsidR="00A04B09" w:rsidRDefault="00A04B09" w:rsidP="00A04B09">
            <w:pPr>
              <w:keepNext/>
            </w:pPr>
            <w:r>
              <w:t>Content Types</w:t>
            </w:r>
          </w:p>
        </w:tc>
        <w:tc>
          <w:tcPr>
            <w:tcW w:w="0" w:type="auto"/>
          </w:tcPr>
          <w:p w14:paraId="5E7447B2" w14:textId="08CC70CC" w:rsidR="00A04B09" w:rsidRPr="00C46416" w:rsidRDefault="00A04B09" w:rsidP="00A04B09">
            <w:pPr>
              <w:keepNext/>
              <w:cnfStyle w:val="000000000000" w:firstRow="0" w:lastRow="0" w:firstColumn="0" w:lastColumn="0" w:oddVBand="0" w:evenVBand="0" w:oddHBand="0" w:evenHBand="0" w:firstRowFirstColumn="0" w:firstRowLastColumn="0" w:lastRowFirstColumn="0" w:lastRowLastColumn="0"/>
              <w:rPr>
                <w:rStyle w:val="PlainTextChar1"/>
              </w:rPr>
            </w:pPr>
            <w:r>
              <w:t>Will return the result data content in the content type of the file.</w:t>
            </w:r>
          </w:p>
        </w:tc>
      </w:tr>
      <w:tr w:rsidR="00A04B09" w:rsidRPr="00C46416" w14:paraId="2A17E67F" w14:textId="77777777" w:rsidTr="00A04B09">
        <w:tc>
          <w:tcPr>
            <w:cnfStyle w:val="001000000000" w:firstRow="0" w:lastRow="0" w:firstColumn="1" w:lastColumn="0" w:oddVBand="0" w:evenVBand="0" w:oddHBand="0" w:evenHBand="0" w:firstRowFirstColumn="0" w:firstRowLastColumn="0" w:lastRowFirstColumn="0" w:lastRowLastColumn="0"/>
            <w:tcW w:w="0" w:type="auto"/>
          </w:tcPr>
          <w:p w14:paraId="529AA213" w14:textId="77777777" w:rsidR="00A04B09" w:rsidRDefault="00A04B09" w:rsidP="00A04B09">
            <w:r>
              <w:t>Response</w:t>
            </w:r>
          </w:p>
        </w:tc>
        <w:tc>
          <w:tcPr>
            <w:tcW w:w="0" w:type="auto"/>
          </w:tcPr>
          <w:p w14:paraId="11489F67" w14:textId="77777777" w:rsidR="00A04B09" w:rsidRPr="00612112" w:rsidRDefault="00A04B09" w:rsidP="00A04B09">
            <w:pPr>
              <w:cnfStyle w:val="000000000000" w:firstRow="0" w:lastRow="0" w:firstColumn="0" w:lastColumn="0" w:oddVBand="0" w:evenVBand="0" w:oddHBand="0" w:evenHBand="0" w:firstRowFirstColumn="0" w:firstRowLastColumn="0" w:lastRowFirstColumn="0" w:lastRowLastColumn="0"/>
            </w:pPr>
            <w:r>
              <w:t>Resource List</w:t>
            </w:r>
          </w:p>
        </w:tc>
      </w:tr>
    </w:tbl>
    <w:p w14:paraId="71F252D3" w14:textId="77777777" w:rsidR="00A04B09" w:rsidRDefault="00A04B09" w:rsidP="00A04B09"/>
    <w:p w14:paraId="78606DCC" w14:textId="77777777" w:rsidR="00A04B09" w:rsidRDefault="00A04B09" w:rsidP="00A04B09">
      <w:pPr>
        <w:keepNext/>
        <w:rPr>
          <w:b/>
        </w:rPr>
      </w:pPr>
      <w:r w:rsidRPr="0017027E">
        <w:rPr>
          <w:b/>
        </w:rPr>
        <w:t>Parameters</w:t>
      </w:r>
    </w:p>
    <w:tbl>
      <w:tblPr>
        <w:tblStyle w:val="LightGrid-Accent1"/>
        <w:tblW w:w="0" w:type="auto"/>
        <w:tblLook w:val="0420" w:firstRow="1" w:lastRow="0" w:firstColumn="0" w:lastColumn="0" w:noHBand="0" w:noVBand="1"/>
      </w:tblPr>
      <w:tblGrid>
        <w:gridCol w:w="1562"/>
        <w:gridCol w:w="4056"/>
      </w:tblGrid>
      <w:tr w:rsidR="00A04B09" w:rsidRPr="0008739A" w14:paraId="7A715705" w14:textId="77777777" w:rsidTr="00A04B09">
        <w:trPr>
          <w:cnfStyle w:val="100000000000" w:firstRow="1" w:lastRow="0" w:firstColumn="0" w:lastColumn="0" w:oddVBand="0" w:evenVBand="0" w:oddHBand="0" w:evenHBand="0" w:firstRowFirstColumn="0" w:firstRowLastColumn="0" w:lastRowFirstColumn="0" w:lastRowLastColumn="0"/>
        </w:trPr>
        <w:tc>
          <w:tcPr>
            <w:tcW w:w="0" w:type="auto"/>
          </w:tcPr>
          <w:p w14:paraId="266122C6" w14:textId="77777777" w:rsidR="00A04B09" w:rsidRPr="0008739A" w:rsidRDefault="00A04B09" w:rsidP="00A04B09">
            <w:r w:rsidRPr="0008739A">
              <w:t>Name</w:t>
            </w:r>
          </w:p>
        </w:tc>
        <w:tc>
          <w:tcPr>
            <w:tcW w:w="0" w:type="auto"/>
          </w:tcPr>
          <w:p w14:paraId="777FBC8D" w14:textId="77777777" w:rsidR="00A04B09" w:rsidRPr="0008739A" w:rsidRDefault="00A04B09" w:rsidP="00A04B09">
            <w:r w:rsidRPr="0008739A">
              <w:t>Description</w:t>
            </w:r>
          </w:p>
        </w:tc>
      </w:tr>
      <w:tr w:rsidR="00A04B09" w:rsidRPr="0008739A" w14:paraId="4A99B9F9" w14:textId="77777777" w:rsidTr="00A04B09">
        <w:trPr>
          <w:cnfStyle w:val="000000100000" w:firstRow="0" w:lastRow="0" w:firstColumn="0" w:lastColumn="0" w:oddVBand="0" w:evenVBand="0" w:oddHBand="1" w:evenHBand="0" w:firstRowFirstColumn="0" w:firstRowLastColumn="0" w:lastRowFirstColumn="0" w:lastRowLastColumn="0"/>
        </w:trPr>
        <w:tc>
          <w:tcPr>
            <w:tcW w:w="0" w:type="auto"/>
          </w:tcPr>
          <w:p w14:paraId="692446F0" w14:textId="77777777" w:rsidR="00A04B09" w:rsidRDefault="00A04B09" w:rsidP="00A04B09">
            <w:r>
              <w:t>consumerKey</w:t>
            </w:r>
          </w:p>
        </w:tc>
        <w:tc>
          <w:tcPr>
            <w:tcW w:w="0" w:type="auto"/>
          </w:tcPr>
          <w:p w14:paraId="2FC24339" w14:textId="77777777" w:rsidR="00A04B09" w:rsidRDefault="00A04B09" w:rsidP="00A04B09">
            <w:r>
              <w:t>The user's consumer key.</w:t>
            </w:r>
          </w:p>
        </w:tc>
      </w:tr>
      <w:tr w:rsidR="00A04B09" w:rsidRPr="0008739A" w14:paraId="44D4B114" w14:textId="77777777" w:rsidTr="00A04B09">
        <w:trPr>
          <w:cnfStyle w:val="000000010000" w:firstRow="0" w:lastRow="0" w:firstColumn="0" w:lastColumn="0" w:oddVBand="0" w:evenVBand="0" w:oddHBand="0" w:evenHBand="1" w:firstRowFirstColumn="0" w:firstRowLastColumn="0" w:lastRowFirstColumn="0" w:lastRowLastColumn="0"/>
        </w:trPr>
        <w:tc>
          <w:tcPr>
            <w:tcW w:w="0" w:type="auto"/>
          </w:tcPr>
          <w:p w14:paraId="06805E40" w14:textId="77777777" w:rsidR="00A04B09" w:rsidRDefault="00A04B09" w:rsidP="00A04B09">
            <w:r>
              <w:t>jobId</w:t>
            </w:r>
          </w:p>
        </w:tc>
        <w:tc>
          <w:tcPr>
            <w:tcW w:w="0" w:type="auto"/>
          </w:tcPr>
          <w:p w14:paraId="05AC7A18" w14:textId="77777777" w:rsidR="00A04B09" w:rsidRDefault="00A04B09" w:rsidP="00A04B09">
            <w:r>
              <w:t>The identifier of the batch job.</w:t>
            </w:r>
          </w:p>
        </w:tc>
      </w:tr>
      <w:tr w:rsidR="00A04B09" w:rsidRPr="0008739A" w14:paraId="6E792B4C" w14:textId="77777777" w:rsidTr="00A04B0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A68DE0" w14:textId="55BBEF58" w:rsidR="00A04B09" w:rsidRPr="00A04B09" w:rsidRDefault="00A04B09" w:rsidP="00A04B09">
            <w:pPr>
              <w:rPr>
                <w:b w:val="0"/>
              </w:rPr>
            </w:pPr>
            <w:r w:rsidRPr="00A04B09">
              <w:rPr>
                <w:b w:val="0"/>
              </w:rPr>
              <w:t>resultId</w:t>
            </w:r>
          </w:p>
        </w:tc>
        <w:tc>
          <w:tcPr>
            <w:tcW w:w="0" w:type="auto"/>
          </w:tcPr>
          <w:p w14:paraId="029D7AB5" w14:textId="77777777" w:rsidR="00A04B09" w:rsidRDefault="00A04B09" w:rsidP="00A04B09">
            <w:pPr>
              <w:cnfStyle w:val="000000100000" w:firstRow="0" w:lastRow="0" w:firstColumn="0" w:lastColumn="0" w:oddVBand="0" w:evenVBand="0" w:oddHBand="1" w:evenHBand="0" w:firstRowFirstColumn="0" w:firstRowLastColumn="0" w:lastRowFirstColumn="0" w:lastRowLastColumn="0"/>
            </w:pPr>
            <w:r>
              <w:t>The identifier of the batch job result file.</w:t>
            </w:r>
          </w:p>
        </w:tc>
      </w:tr>
    </w:tbl>
    <w:p w14:paraId="0BCF8849" w14:textId="67769983" w:rsidR="0076221E" w:rsidRPr="0076221E" w:rsidRDefault="0076221E" w:rsidP="0076221E"/>
    <w:p w14:paraId="67D448DA" w14:textId="77777777" w:rsidR="002B4E33" w:rsidRDefault="002B4E33" w:rsidP="002B4E33">
      <w:pPr>
        <w:pStyle w:val="Heading3"/>
      </w:pPr>
      <w:bookmarkStart w:id="45" w:name="_Toc202591171"/>
      <w:r>
        <w:t>Error Result File</w:t>
      </w:r>
      <w:bookmarkEnd w:id="45"/>
    </w:p>
    <w:p w14:paraId="1FA34255" w14:textId="77777777" w:rsidR="00BB2E34" w:rsidRDefault="002B4E33" w:rsidP="00BB2E34">
      <w:r>
        <w:t>If there were any errors processing any of the requests in a CPF job</w:t>
      </w:r>
      <w:r w:rsidR="0076221E">
        <w:t xml:space="preserve"> an error file will be created.</w:t>
      </w:r>
      <w:r w:rsidR="00BB2E34">
        <w:t xml:space="preserve"> The error file can be downloaded and processed using the </w:t>
      </w:r>
      <w:r w:rsidR="00BB2E34" w:rsidRPr="001674E6">
        <w:rPr>
          <w:rFonts w:ascii="Courier" w:hAnsi="Courier"/>
          <w:szCs w:val="21"/>
        </w:rPr>
        <w:t>getJobErrorResults</w:t>
      </w:r>
      <w:r w:rsidR="00BB2E34">
        <w:t xml:space="preserve"> method.</w:t>
      </w:r>
    </w:p>
    <w:p w14:paraId="6049292D" w14:textId="77777777" w:rsidR="0076221E" w:rsidRDefault="0076221E" w:rsidP="002B4E33"/>
    <w:p w14:paraId="71BD8F77" w14:textId="7AF53508" w:rsidR="0076221E" w:rsidRDefault="0076221E" w:rsidP="0076221E">
      <w:pPr>
        <w:pStyle w:val="Heading4"/>
        <w:ind w:left="862" w:hanging="862"/>
      </w:pPr>
      <w:r>
        <w:t>JavaScript</w:t>
      </w:r>
    </w:p>
    <w:p w14:paraId="7E642220" w14:textId="1E793927" w:rsidR="00BB2E34" w:rsidRDefault="00BB2E34" w:rsidP="00BB2E34">
      <w:r>
        <w:t>The following JavaScript example will replace the contents of the table with the id errors with the list of errors.</w:t>
      </w:r>
    </w:p>
    <w:p w14:paraId="1035CC8F" w14:textId="77777777" w:rsidR="0076221E" w:rsidRDefault="0076221E" w:rsidP="002B4E33"/>
    <w:p w14:paraId="10C96CC7" w14:textId="77777777" w:rsidR="0076221E" w:rsidRPr="0076221E" w:rsidRDefault="0076221E" w:rsidP="0076221E">
      <w:pPr>
        <w:pStyle w:val="PlainText"/>
        <w:pBdr>
          <w:top w:val="single" w:sz="4" w:space="1" w:color="auto"/>
          <w:left w:val="single" w:sz="4" w:space="1" w:color="auto"/>
          <w:bottom w:val="single" w:sz="4" w:space="1" w:color="auto"/>
          <w:right w:val="single" w:sz="4" w:space="1" w:color="auto"/>
        </w:pBdr>
      </w:pPr>
      <w:r w:rsidRPr="0076221E">
        <w:t>var jobStatusUrl = '</w:t>
      </w:r>
      <w:r w:rsidRPr="0076221E">
        <w:rPr>
          <w:b/>
        </w:rPr>
        <w:t>http://apps.gov.bc.ca/pub/cpf/ws/users/&lt;userId&gt;/jobs/1</w:t>
      </w:r>
      <w:r w:rsidRPr="0076221E">
        <w:t>';</w:t>
      </w:r>
    </w:p>
    <w:p w14:paraId="3E2D9BAE" w14:textId="3D9A2E8B" w:rsidR="0076221E" w:rsidRDefault="0076221E" w:rsidP="0076221E">
      <w:pPr>
        <w:pStyle w:val="PlainText"/>
        <w:pBdr>
          <w:top w:val="single" w:sz="4" w:space="1" w:color="auto"/>
          <w:left w:val="single" w:sz="4" w:space="1" w:color="auto"/>
          <w:bottom w:val="single" w:sz="4" w:space="1" w:color="auto"/>
          <w:right w:val="single" w:sz="4" w:space="1" w:color="auto"/>
        </w:pBdr>
      </w:pPr>
      <w:r>
        <w:t>client.</w:t>
      </w:r>
      <w:r w:rsidRPr="008F4B3D">
        <w:t>getJob</w:t>
      </w:r>
      <w:r>
        <w:t>ErrorResults(jobStatusUrl, function(</w:t>
      </w:r>
      <w:r w:rsidR="00BB2E34">
        <w:t>errors</w:t>
      </w:r>
      <w:r>
        <w:t>) {</w:t>
      </w:r>
    </w:p>
    <w:p w14:paraId="76BA3215" w14:textId="714E36DD" w:rsidR="0076221E" w:rsidRDefault="0076221E" w:rsidP="0076221E">
      <w:pPr>
        <w:pStyle w:val="PlainText"/>
        <w:pBdr>
          <w:top w:val="single" w:sz="4" w:space="1" w:color="auto"/>
          <w:left w:val="single" w:sz="4" w:space="1" w:color="auto"/>
          <w:bottom w:val="single" w:sz="4" w:space="1" w:color="auto"/>
          <w:right w:val="single" w:sz="4" w:space="1" w:color="auto"/>
        </w:pBdr>
      </w:pPr>
      <w:r>
        <w:t xml:space="preserve">  var </w:t>
      </w:r>
      <w:r w:rsidR="00BB2E34">
        <w:t>tbody</w:t>
      </w:r>
      <w:r>
        <w:t xml:space="preserve"> = </w:t>
      </w:r>
      <w:r w:rsidR="00BB2E34">
        <w:t>$('#errors tbody'</w:t>
      </w:r>
      <w:r>
        <w:t>);</w:t>
      </w:r>
    </w:p>
    <w:p w14:paraId="60204198" w14:textId="315653A5" w:rsidR="0076221E" w:rsidRDefault="0076221E" w:rsidP="0076221E">
      <w:pPr>
        <w:pStyle w:val="PlainText"/>
        <w:pBdr>
          <w:top w:val="single" w:sz="4" w:space="1" w:color="auto"/>
          <w:left w:val="single" w:sz="4" w:space="1" w:color="auto"/>
          <w:bottom w:val="single" w:sz="4" w:space="1" w:color="auto"/>
          <w:right w:val="single" w:sz="4" w:space="1" w:color="auto"/>
        </w:pBdr>
      </w:pPr>
      <w:r>
        <w:t xml:space="preserve">  </w:t>
      </w:r>
      <w:r w:rsidR="00BB2E34">
        <w:t>tbody</w:t>
      </w:r>
      <w:r>
        <w:t>.empty();</w:t>
      </w:r>
    </w:p>
    <w:p w14:paraId="508148B2" w14:textId="77777777" w:rsidR="0076221E" w:rsidRDefault="0076221E" w:rsidP="0076221E">
      <w:pPr>
        <w:pStyle w:val="PlainText"/>
        <w:pBdr>
          <w:top w:val="single" w:sz="4" w:space="1" w:color="auto"/>
          <w:left w:val="single" w:sz="4" w:space="1" w:color="auto"/>
          <w:bottom w:val="single" w:sz="4" w:space="1" w:color="auto"/>
          <w:right w:val="single" w:sz="4" w:space="1" w:color="auto"/>
        </w:pBdr>
      </w:pPr>
      <w:r>
        <w:t xml:space="preserve">  $(results).each(function() {</w:t>
      </w:r>
    </w:p>
    <w:p w14:paraId="0ACEC4C3" w14:textId="2E919987" w:rsidR="00BB2E34" w:rsidRDefault="00BB2E34" w:rsidP="00BB2E34">
      <w:pPr>
        <w:pStyle w:val="PlainText"/>
        <w:pBdr>
          <w:top w:val="single" w:sz="4" w:space="1" w:color="auto"/>
          <w:left w:val="single" w:sz="4" w:space="1" w:color="auto"/>
          <w:bottom w:val="single" w:sz="4" w:space="1" w:color="auto"/>
          <w:right w:val="single" w:sz="4" w:space="1" w:color="auto"/>
        </w:pBdr>
      </w:pPr>
      <w:r>
        <w:t xml:space="preserve">    var error = $(this);</w:t>
      </w:r>
    </w:p>
    <w:p w14:paraId="23775527" w14:textId="77777777" w:rsidR="00BB2E34" w:rsidRDefault="00BB2E34" w:rsidP="0076221E">
      <w:pPr>
        <w:pStyle w:val="PlainText"/>
        <w:pBdr>
          <w:top w:val="single" w:sz="4" w:space="1" w:color="auto"/>
          <w:left w:val="single" w:sz="4" w:space="1" w:color="auto"/>
          <w:bottom w:val="single" w:sz="4" w:space="1" w:color="auto"/>
          <w:right w:val="single" w:sz="4" w:space="1" w:color="auto"/>
        </w:pBdr>
      </w:pPr>
      <w:r>
        <w:t xml:space="preserve">    tbody</w:t>
      </w:r>
      <w:r w:rsidR="0076221E">
        <w:t>.append('&lt;</w:t>
      </w:r>
      <w:r>
        <w:t>tr</w:t>
      </w:r>
      <w:r w:rsidR="0076221E">
        <w:t>&gt;</w:t>
      </w:r>
      <w:r>
        <w:t>&lt;td&gt;'</w:t>
      </w:r>
    </w:p>
    <w:p w14:paraId="317FA9E7" w14:textId="77777777" w:rsidR="00BB2E34" w:rsidRDefault="00BB2E34" w:rsidP="00BB2E34">
      <w:pPr>
        <w:pStyle w:val="PlainText"/>
        <w:pBdr>
          <w:top w:val="single" w:sz="4" w:space="1" w:color="auto"/>
          <w:left w:val="single" w:sz="4" w:space="1" w:color="auto"/>
          <w:bottom w:val="single" w:sz="4" w:space="1" w:color="auto"/>
          <w:right w:val="single" w:sz="4" w:space="1" w:color="auto"/>
        </w:pBdr>
      </w:pPr>
      <w:r>
        <w:t xml:space="preserve">      + error['sequenceNumber'] + '&lt;/td&gt;&lt;td&gt;'</w:t>
      </w:r>
    </w:p>
    <w:p w14:paraId="36F6BF7C" w14:textId="65B024EC" w:rsidR="00BB2E34" w:rsidRDefault="00BB2E34" w:rsidP="00BB2E34">
      <w:pPr>
        <w:pStyle w:val="PlainText"/>
        <w:pBdr>
          <w:top w:val="single" w:sz="4" w:space="1" w:color="auto"/>
          <w:left w:val="single" w:sz="4" w:space="1" w:color="auto"/>
          <w:bottom w:val="single" w:sz="4" w:space="1" w:color="auto"/>
          <w:right w:val="single" w:sz="4" w:space="1" w:color="auto"/>
        </w:pBdr>
      </w:pPr>
      <w:r>
        <w:t xml:space="preserve">      + error['errorCode'] + '&lt;/td&gt;&lt;td&gt;'</w:t>
      </w:r>
    </w:p>
    <w:p w14:paraId="395F1620" w14:textId="648B3739" w:rsidR="0076221E" w:rsidRDefault="00BB2E34" w:rsidP="00BB2E34">
      <w:pPr>
        <w:pStyle w:val="PlainText"/>
        <w:pBdr>
          <w:top w:val="single" w:sz="4" w:space="1" w:color="auto"/>
          <w:left w:val="single" w:sz="4" w:space="1" w:color="auto"/>
          <w:bottom w:val="single" w:sz="4" w:space="1" w:color="auto"/>
          <w:right w:val="single" w:sz="4" w:space="1" w:color="auto"/>
        </w:pBdr>
      </w:pPr>
      <w:r>
        <w:t xml:space="preserve">      + error['errorMessage'] + '&lt;/td&gt;&lt;/tr&gt;</w:t>
      </w:r>
      <w:r w:rsidR="0076221E">
        <w:t>');</w:t>
      </w:r>
    </w:p>
    <w:p w14:paraId="0FE0A6B0" w14:textId="77777777" w:rsidR="0076221E" w:rsidRDefault="0076221E" w:rsidP="0076221E">
      <w:pPr>
        <w:pStyle w:val="PlainText"/>
        <w:pBdr>
          <w:top w:val="single" w:sz="4" w:space="1" w:color="auto"/>
          <w:left w:val="single" w:sz="4" w:space="1" w:color="auto"/>
          <w:bottom w:val="single" w:sz="4" w:space="1" w:color="auto"/>
          <w:right w:val="single" w:sz="4" w:space="1" w:color="auto"/>
        </w:pBdr>
      </w:pPr>
      <w:r>
        <w:t xml:space="preserve">  });</w:t>
      </w:r>
    </w:p>
    <w:p w14:paraId="38677858" w14:textId="77777777" w:rsidR="0076221E" w:rsidRDefault="0076221E" w:rsidP="0076221E">
      <w:pPr>
        <w:pStyle w:val="PlainText"/>
        <w:pBdr>
          <w:top w:val="single" w:sz="4" w:space="1" w:color="auto"/>
          <w:left w:val="single" w:sz="4" w:space="1" w:color="auto"/>
          <w:bottom w:val="single" w:sz="4" w:space="1" w:color="auto"/>
          <w:right w:val="single" w:sz="4" w:space="1" w:color="auto"/>
        </w:pBdr>
      </w:pPr>
      <w:r>
        <w:t>});</w:t>
      </w:r>
    </w:p>
    <w:p w14:paraId="2CB8875C" w14:textId="77777777" w:rsidR="0076221E" w:rsidRDefault="0076221E" w:rsidP="002B4E33"/>
    <w:p w14:paraId="206E3FC3" w14:textId="4090EA24" w:rsidR="0076221E" w:rsidRDefault="0076221E" w:rsidP="0076221E">
      <w:pPr>
        <w:pStyle w:val="Heading4"/>
      </w:pPr>
      <w:r>
        <w:t>Java</w:t>
      </w:r>
    </w:p>
    <w:p w14:paraId="76EC0DD4" w14:textId="77777777" w:rsidR="002B4E33" w:rsidRDefault="002B4E33" w:rsidP="002B4E33">
      <w:r>
        <w:t>The method takes the jobIdUrl and a wait time as arguments. The wait time is the number of milliseconds to wait for the job to complete before returning the errors. If the job is not completed an IllegalStateException will be thrown.</w:t>
      </w:r>
    </w:p>
    <w:p w14:paraId="58DB7DFE" w14:textId="77777777" w:rsidR="002B4E33" w:rsidRDefault="002B4E33" w:rsidP="002B4E33"/>
    <w:p w14:paraId="777D5C67"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674E6">
        <w:rPr>
          <w:rFonts w:ascii="Courier" w:hAnsi="Courier"/>
          <w:szCs w:val="21"/>
        </w:rPr>
        <w:t>Reader&lt;Map&lt;String, Object&gt;&gt; errors = client.getJobErrorResults(</w:t>
      </w:r>
    </w:p>
    <w:p w14:paraId="1F4EC12C"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jobIdUrl,</w:t>
      </w:r>
    </w:p>
    <w:p w14:paraId="2B55823D"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674E6">
        <w:rPr>
          <w:rFonts w:ascii="Courier" w:hAnsi="Courier"/>
          <w:szCs w:val="21"/>
        </w:rPr>
        <w:t>5000</w:t>
      </w:r>
    </w:p>
    <w:p w14:paraId="0A721C0E"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674E6">
        <w:rPr>
          <w:rFonts w:ascii="Courier" w:hAnsi="Courier"/>
          <w:szCs w:val="21"/>
        </w:rPr>
        <w:t>);</w:t>
      </w:r>
    </w:p>
    <w:p w14:paraId="56AAF9E9"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674E6">
        <w:rPr>
          <w:rFonts w:ascii="Courier" w:hAnsi="Courier"/>
          <w:szCs w:val="21"/>
        </w:rPr>
        <w:t>for (Map&lt;String, Object&gt; error : errors) {</w:t>
      </w:r>
    </w:p>
    <w:p w14:paraId="78423BA7"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674E6">
        <w:rPr>
          <w:rFonts w:ascii="Courier" w:hAnsi="Courier"/>
          <w:szCs w:val="21"/>
        </w:rPr>
        <w:t>System.out.println(error.get("sequenceNumber"));</w:t>
      </w:r>
    </w:p>
    <w:p w14:paraId="1FF777F8"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674E6">
        <w:rPr>
          <w:rFonts w:ascii="Courier" w:hAnsi="Courier"/>
          <w:szCs w:val="21"/>
        </w:rPr>
        <w:t>System.out.println(error.get("errorCode"));</w:t>
      </w:r>
    </w:p>
    <w:p w14:paraId="73C23A22"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674E6">
        <w:rPr>
          <w:rFonts w:ascii="Courier" w:hAnsi="Courier"/>
          <w:szCs w:val="21"/>
        </w:rPr>
        <w:t>System.out.println(error.get("errorMessage"));</w:t>
      </w:r>
    </w:p>
    <w:p w14:paraId="7D3D30C5"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674E6">
        <w:rPr>
          <w:rFonts w:ascii="Courier" w:hAnsi="Courier"/>
          <w:szCs w:val="21"/>
        </w:rPr>
        <w:t>}</w:t>
      </w:r>
    </w:p>
    <w:p w14:paraId="2F84F0AD" w14:textId="77777777" w:rsidR="002B4E33" w:rsidRDefault="002B4E33" w:rsidP="002B4E33"/>
    <w:p w14:paraId="1A11E11C" w14:textId="77777777" w:rsidR="002B4E33" w:rsidRDefault="002B4E33" w:rsidP="002B4E33">
      <w:pPr>
        <w:pStyle w:val="Heading3"/>
      </w:pPr>
      <w:bookmarkStart w:id="46" w:name="_Toc202591172"/>
      <w:r>
        <w:t>Structured Result File</w:t>
      </w:r>
      <w:bookmarkEnd w:id="46"/>
    </w:p>
    <w:p w14:paraId="3AF5B4DB" w14:textId="77777777" w:rsidR="002B4E33" w:rsidRDefault="002B4E33" w:rsidP="002B4E33">
      <w:r>
        <w:t xml:space="preserve">If the business application returned structured result data the single structured result file can be downloaded and processed using the </w:t>
      </w:r>
      <w:r w:rsidRPr="00B73A6D">
        <w:rPr>
          <w:rFonts w:ascii="Courier" w:hAnsi="Courier"/>
          <w:szCs w:val="21"/>
        </w:rPr>
        <w:t>getJobStructuredResults</w:t>
      </w:r>
      <w:r>
        <w:rPr>
          <w:rFonts w:ascii="Courier" w:hAnsi="Courier"/>
          <w:szCs w:val="21"/>
        </w:rPr>
        <w:t xml:space="preserve"> </w:t>
      </w:r>
      <w:r>
        <w:t>method.</w:t>
      </w:r>
    </w:p>
    <w:p w14:paraId="4E0B97E6" w14:textId="77777777" w:rsidR="00BB2E34" w:rsidRDefault="00BB2E34" w:rsidP="00BB2E34"/>
    <w:p w14:paraId="36A3251E" w14:textId="78117C44" w:rsidR="00BB2E34" w:rsidRDefault="00BB2E34" w:rsidP="00BB2E34">
      <w:r w:rsidRPr="00BB2E34">
        <w:rPr>
          <w:b/>
        </w:rPr>
        <w:t>NOTE:</w:t>
      </w:r>
      <w:r>
        <w:t xml:space="preserve"> These methods assume that the structured results are in JSON format. Any other formats cannot be processed by these methods.</w:t>
      </w:r>
    </w:p>
    <w:p w14:paraId="2BD3D14F" w14:textId="77777777" w:rsidR="00BB2E34" w:rsidRDefault="00BB2E34" w:rsidP="00BB2E34"/>
    <w:p w14:paraId="2DCF2102" w14:textId="77777777" w:rsidR="00BB2E34" w:rsidRDefault="00BB2E34" w:rsidP="00BB2E34">
      <w:pPr>
        <w:pStyle w:val="Heading4"/>
        <w:ind w:left="862" w:hanging="862"/>
      </w:pPr>
      <w:r>
        <w:t>JavaScript</w:t>
      </w:r>
    </w:p>
    <w:p w14:paraId="7E320404" w14:textId="029E8481" w:rsidR="00BB2E34" w:rsidRDefault="00BB2E34" w:rsidP="00BB2E34">
      <w:r>
        <w:t xml:space="preserve">The following JavaScript example will replace the contents of the table with the id </w:t>
      </w:r>
      <w:r w:rsidR="00D816CE">
        <w:t>results</w:t>
      </w:r>
      <w:r>
        <w:t xml:space="preserve"> with the list of </w:t>
      </w:r>
      <w:r w:rsidR="00D816CE">
        <w:t>results</w:t>
      </w:r>
      <w:r>
        <w:t>.</w:t>
      </w:r>
    </w:p>
    <w:p w14:paraId="5FD119CB" w14:textId="77777777" w:rsidR="00BB2E34" w:rsidRDefault="00BB2E34" w:rsidP="00BB2E34"/>
    <w:p w14:paraId="73D762D3" w14:textId="77777777" w:rsidR="00BB2E34" w:rsidRPr="0076221E" w:rsidRDefault="00BB2E34" w:rsidP="00BB2E34">
      <w:pPr>
        <w:pStyle w:val="PlainText"/>
        <w:pBdr>
          <w:top w:val="single" w:sz="4" w:space="1" w:color="auto"/>
          <w:left w:val="single" w:sz="4" w:space="1" w:color="auto"/>
          <w:bottom w:val="single" w:sz="4" w:space="1" w:color="auto"/>
          <w:right w:val="single" w:sz="4" w:space="1" w:color="auto"/>
        </w:pBdr>
      </w:pPr>
      <w:r w:rsidRPr="0076221E">
        <w:t>var jobStatusUrl = '</w:t>
      </w:r>
      <w:r w:rsidRPr="0076221E">
        <w:rPr>
          <w:b/>
        </w:rPr>
        <w:t>http://apps.gov.bc.ca/pub/cpf/ws/users/&lt;userId&gt;/jobs/1</w:t>
      </w:r>
      <w:r w:rsidRPr="0076221E">
        <w:t>';</w:t>
      </w:r>
    </w:p>
    <w:p w14:paraId="28F72FF1" w14:textId="1C5577B2" w:rsidR="00BB2E34" w:rsidRDefault="00BB2E34" w:rsidP="00BB2E34">
      <w:pPr>
        <w:pStyle w:val="PlainText"/>
        <w:pBdr>
          <w:top w:val="single" w:sz="4" w:space="1" w:color="auto"/>
          <w:left w:val="single" w:sz="4" w:space="1" w:color="auto"/>
          <w:bottom w:val="single" w:sz="4" w:space="1" w:color="auto"/>
          <w:right w:val="single" w:sz="4" w:space="1" w:color="auto"/>
        </w:pBdr>
      </w:pPr>
      <w:r>
        <w:t>client.</w:t>
      </w:r>
      <w:r w:rsidRPr="008F4B3D">
        <w:t>getJob</w:t>
      </w:r>
      <w:r>
        <w:t>ErrorResults(jobStatusUrl, function(</w:t>
      </w:r>
      <w:r w:rsidR="00D816CE">
        <w:t>results</w:t>
      </w:r>
      <w:r>
        <w:t>) {</w:t>
      </w:r>
    </w:p>
    <w:p w14:paraId="2DF6EA9F" w14:textId="4773F9D4" w:rsidR="00BB2E34" w:rsidRDefault="00BB2E34" w:rsidP="00BB2E34">
      <w:pPr>
        <w:pStyle w:val="PlainText"/>
        <w:pBdr>
          <w:top w:val="single" w:sz="4" w:space="1" w:color="auto"/>
          <w:left w:val="single" w:sz="4" w:space="1" w:color="auto"/>
          <w:bottom w:val="single" w:sz="4" w:space="1" w:color="auto"/>
          <w:right w:val="single" w:sz="4" w:space="1" w:color="auto"/>
        </w:pBdr>
      </w:pPr>
      <w:r>
        <w:t xml:space="preserve">  var tbody = $('#</w:t>
      </w:r>
      <w:r w:rsidR="00D816CE">
        <w:t>results</w:t>
      </w:r>
      <w:r>
        <w:t xml:space="preserve"> tbody');</w:t>
      </w:r>
    </w:p>
    <w:p w14:paraId="7493A6D5" w14:textId="77777777" w:rsidR="00BB2E34" w:rsidRDefault="00BB2E34" w:rsidP="00BB2E34">
      <w:pPr>
        <w:pStyle w:val="PlainText"/>
        <w:pBdr>
          <w:top w:val="single" w:sz="4" w:space="1" w:color="auto"/>
          <w:left w:val="single" w:sz="4" w:space="1" w:color="auto"/>
          <w:bottom w:val="single" w:sz="4" w:space="1" w:color="auto"/>
          <w:right w:val="single" w:sz="4" w:space="1" w:color="auto"/>
        </w:pBdr>
      </w:pPr>
      <w:r>
        <w:t xml:space="preserve">  tbody.empty();</w:t>
      </w:r>
    </w:p>
    <w:p w14:paraId="5F7427BF" w14:textId="77777777" w:rsidR="00BB2E34" w:rsidRDefault="00BB2E34" w:rsidP="00BB2E34">
      <w:pPr>
        <w:pStyle w:val="PlainText"/>
        <w:pBdr>
          <w:top w:val="single" w:sz="4" w:space="1" w:color="auto"/>
          <w:left w:val="single" w:sz="4" w:space="1" w:color="auto"/>
          <w:bottom w:val="single" w:sz="4" w:space="1" w:color="auto"/>
          <w:right w:val="single" w:sz="4" w:space="1" w:color="auto"/>
        </w:pBdr>
      </w:pPr>
      <w:r>
        <w:t xml:space="preserve">  $(results).each(function() {</w:t>
      </w:r>
    </w:p>
    <w:p w14:paraId="0625B9A9" w14:textId="4228DA69" w:rsidR="00BB2E34" w:rsidRDefault="00BB2E34" w:rsidP="00BB2E34">
      <w:pPr>
        <w:pStyle w:val="PlainText"/>
        <w:pBdr>
          <w:top w:val="single" w:sz="4" w:space="1" w:color="auto"/>
          <w:left w:val="single" w:sz="4" w:space="1" w:color="auto"/>
          <w:bottom w:val="single" w:sz="4" w:space="1" w:color="auto"/>
          <w:right w:val="single" w:sz="4" w:space="1" w:color="auto"/>
        </w:pBdr>
      </w:pPr>
      <w:r>
        <w:t xml:space="preserve">    var </w:t>
      </w:r>
      <w:r w:rsidR="00D816CE">
        <w:t>result</w:t>
      </w:r>
      <w:r>
        <w:t xml:space="preserve"> = $(this);</w:t>
      </w:r>
    </w:p>
    <w:p w14:paraId="0A01C503" w14:textId="0864BBB6" w:rsidR="00D816CE" w:rsidRDefault="00D816CE" w:rsidP="00BB2E34">
      <w:pPr>
        <w:pStyle w:val="PlainText"/>
        <w:pBdr>
          <w:top w:val="single" w:sz="4" w:space="1" w:color="auto"/>
          <w:left w:val="single" w:sz="4" w:space="1" w:color="auto"/>
          <w:bottom w:val="single" w:sz="4" w:space="1" w:color="auto"/>
          <w:right w:val="single" w:sz="4" w:space="1" w:color="auto"/>
        </w:pBdr>
      </w:pPr>
      <w:r>
        <w:t xml:space="preserve">    var row = '&lt;tr&gt;';</w:t>
      </w:r>
    </w:p>
    <w:p w14:paraId="344FD6F8" w14:textId="172457DE" w:rsidR="00D816CE" w:rsidRDefault="00D816CE" w:rsidP="00BB2E34">
      <w:pPr>
        <w:pStyle w:val="PlainText"/>
        <w:pBdr>
          <w:top w:val="single" w:sz="4" w:space="1" w:color="auto"/>
          <w:left w:val="single" w:sz="4" w:space="1" w:color="auto"/>
          <w:bottom w:val="single" w:sz="4" w:space="1" w:color="auto"/>
          <w:right w:val="single" w:sz="4" w:space="1" w:color="auto"/>
        </w:pBdr>
      </w:pPr>
      <w:r>
        <w:t xml:space="preserve">    result.each(function(key, value)) {</w:t>
      </w:r>
    </w:p>
    <w:p w14:paraId="75F6C65A" w14:textId="3A18191A" w:rsidR="00D816CE" w:rsidRDefault="00D816CE" w:rsidP="00BB2E34">
      <w:pPr>
        <w:pStyle w:val="PlainText"/>
        <w:pBdr>
          <w:top w:val="single" w:sz="4" w:space="1" w:color="auto"/>
          <w:left w:val="single" w:sz="4" w:space="1" w:color="auto"/>
          <w:bottom w:val="single" w:sz="4" w:space="1" w:color="auto"/>
          <w:right w:val="single" w:sz="4" w:space="1" w:color="auto"/>
        </w:pBdr>
      </w:pPr>
      <w:r>
        <w:t xml:space="preserve">      row += '&lt;td&gt;' + value + '&lt;/td&gt;';</w:t>
      </w:r>
    </w:p>
    <w:p w14:paraId="684BAC26" w14:textId="4987D87B" w:rsidR="00D816CE" w:rsidRDefault="00D816CE" w:rsidP="00BB2E34">
      <w:pPr>
        <w:pStyle w:val="PlainText"/>
        <w:pBdr>
          <w:top w:val="single" w:sz="4" w:space="1" w:color="auto"/>
          <w:left w:val="single" w:sz="4" w:space="1" w:color="auto"/>
          <w:bottom w:val="single" w:sz="4" w:space="1" w:color="auto"/>
          <w:right w:val="single" w:sz="4" w:space="1" w:color="auto"/>
        </w:pBdr>
      </w:pPr>
      <w:r>
        <w:t xml:space="preserve">    });</w:t>
      </w:r>
    </w:p>
    <w:p w14:paraId="40485263" w14:textId="48124911" w:rsidR="00D816CE" w:rsidRDefault="00D816CE" w:rsidP="00BB2E34">
      <w:pPr>
        <w:pStyle w:val="PlainText"/>
        <w:pBdr>
          <w:top w:val="single" w:sz="4" w:space="1" w:color="auto"/>
          <w:left w:val="single" w:sz="4" w:space="1" w:color="auto"/>
          <w:bottom w:val="single" w:sz="4" w:space="1" w:color="auto"/>
          <w:right w:val="single" w:sz="4" w:space="1" w:color="auto"/>
        </w:pBdr>
      </w:pPr>
      <w:r>
        <w:t xml:space="preserve">    row += '&lt;/tr&gt;';</w:t>
      </w:r>
    </w:p>
    <w:p w14:paraId="7FC9766E" w14:textId="7CDCDE47" w:rsidR="00D816CE" w:rsidRDefault="00D816CE" w:rsidP="00BB2E34">
      <w:pPr>
        <w:pStyle w:val="PlainText"/>
        <w:pBdr>
          <w:top w:val="single" w:sz="4" w:space="1" w:color="auto"/>
          <w:left w:val="single" w:sz="4" w:space="1" w:color="auto"/>
          <w:bottom w:val="single" w:sz="4" w:space="1" w:color="auto"/>
          <w:right w:val="single" w:sz="4" w:space="1" w:color="auto"/>
        </w:pBdr>
      </w:pPr>
      <w:r>
        <w:t xml:space="preserve">    tbody.append(row);</w:t>
      </w:r>
    </w:p>
    <w:p w14:paraId="5CC0BFD5" w14:textId="77777777" w:rsidR="00BB2E34" w:rsidRDefault="00BB2E34" w:rsidP="00BB2E34">
      <w:pPr>
        <w:pStyle w:val="PlainText"/>
        <w:pBdr>
          <w:top w:val="single" w:sz="4" w:space="1" w:color="auto"/>
          <w:left w:val="single" w:sz="4" w:space="1" w:color="auto"/>
          <w:bottom w:val="single" w:sz="4" w:space="1" w:color="auto"/>
          <w:right w:val="single" w:sz="4" w:space="1" w:color="auto"/>
        </w:pBdr>
      </w:pPr>
      <w:r>
        <w:t xml:space="preserve">  });</w:t>
      </w:r>
    </w:p>
    <w:p w14:paraId="698C2E49" w14:textId="77777777" w:rsidR="00BB2E34" w:rsidRDefault="00BB2E34" w:rsidP="00BB2E34">
      <w:pPr>
        <w:pStyle w:val="PlainText"/>
        <w:pBdr>
          <w:top w:val="single" w:sz="4" w:space="1" w:color="auto"/>
          <w:left w:val="single" w:sz="4" w:space="1" w:color="auto"/>
          <w:bottom w:val="single" w:sz="4" w:space="1" w:color="auto"/>
          <w:right w:val="single" w:sz="4" w:space="1" w:color="auto"/>
        </w:pBdr>
      </w:pPr>
      <w:r>
        <w:t>});</w:t>
      </w:r>
    </w:p>
    <w:p w14:paraId="41D8938A" w14:textId="77777777" w:rsidR="00BB2E34" w:rsidRDefault="00BB2E34" w:rsidP="00BB2E34"/>
    <w:p w14:paraId="2CA0F9FD" w14:textId="77777777" w:rsidR="00BB2E34" w:rsidRDefault="00BB2E34" w:rsidP="00BB2E34">
      <w:pPr>
        <w:pStyle w:val="Heading4"/>
      </w:pPr>
      <w:r>
        <w:t>Java</w:t>
      </w:r>
    </w:p>
    <w:p w14:paraId="3E7652A4" w14:textId="77777777" w:rsidR="002B4E33" w:rsidRDefault="002B4E33" w:rsidP="002B4E33">
      <w:r>
        <w:t>The method takes the jobIdUrl and a wait time as arguments. The wait time is the number of milliseconds to wait for the job to complete before returning the errors. If the job is not completed an IllegalStateException will be thrown.</w:t>
      </w:r>
    </w:p>
    <w:p w14:paraId="5C4D3A1D" w14:textId="77777777" w:rsidR="002B4E33" w:rsidRDefault="002B4E33" w:rsidP="002B4E33"/>
    <w:p w14:paraId="19BB50E4" w14:textId="77777777" w:rsidR="002B4E33" w:rsidRDefault="002B4E33" w:rsidP="002B4E33">
      <w:r>
        <w:t xml:space="preserve">The map for each result contains the sequence number to tie it back to the original request and the values for each of the structured result attributes. If the business application returns multiple records for a single request there will be a </w:t>
      </w:r>
      <w:r w:rsidRPr="00B73A6D">
        <w:t>resultNumber</w:t>
      </w:r>
      <w:r>
        <w:t xml:space="preserve"> attribute in the map. The resultNumber starts an 1 and increments up to the number of result records returned for the request.</w:t>
      </w:r>
    </w:p>
    <w:p w14:paraId="421AF2F3" w14:textId="77777777" w:rsidR="002B4E33" w:rsidRDefault="002B4E33" w:rsidP="002B4E33"/>
    <w:p w14:paraId="1EE72FFE" w14:textId="77777777" w:rsidR="002B4E33" w:rsidRDefault="002B4E33" w:rsidP="002B4E33">
      <w:r>
        <w:t>If there was no structured result file an IllegalStateException will be thrown.</w:t>
      </w:r>
    </w:p>
    <w:p w14:paraId="2628E357" w14:textId="77777777" w:rsidR="002B4E33" w:rsidRDefault="002B4E33" w:rsidP="002B4E33"/>
    <w:p w14:paraId="09A63FB3"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674E6">
        <w:rPr>
          <w:rFonts w:ascii="Courier" w:hAnsi="Courier"/>
          <w:szCs w:val="21"/>
        </w:rPr>
        <w:t xml:space="preserve">Reader&lt;Map&lt;String, Object&gt;&gt; </w:t>
      </w:r>
      <w:r>
        <w:rPr>
          <w:rFonts w:ascii="Courier" w:hAnsi="Courier"/>
          <w:szCs w:val="21"/>
        </w:rPr>
        <w:t>results</w:t>
      </w:r>
      <w:r w:rsidRPr="001674E6">
        <w:rPr>
          <w:rFonts w:ascii="Courier" w:hAnsi="Courier"/>
          <w:szCs w:val="21"/>
        </w:rPr>
        <w:t xml:space="preserve"> = client.</w:t>
      </w:r>
      <w:r w:rsidRPr="00B73A6D">
        <w:rPr>
          <w:rFonts w:ascii="Courier" w:hAnsi="Courier"/>
          <w:szCs w:val="21"/>
        </w:rPr>
        <w:t>getJobStructuredResults</w:t>
      </w:r>
      <w:r w:rsidRPr="001674E6">
        <w:rPr>
          <w:rFonts w:ascii="Courier" w:hAnsi="Courier"/>
          <w:szCs w:val="21"/>
        </w:rPr>
        <w:t>(</w:t>
      </w:r>
    </w:p>
    <w:p w14:paraId="49E66741"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jobIdUrl,</w:t>
      </w:r>
    </w:p>
    <w:p w14:paraId="27140F6B"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674E6">
        <w:rPr>
          <w:rFonts w:ascii="Courier" w:hAnsi="Courier"/>
          <w:szCs w:val="21"/>
        </w:rPr>
        <w:t>5000</w:t>
      </w:r>
    </w:p>
    <w:p w14:paraId="47A03770"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674E6">
        <w:rPr>
          <w:rFonts w:ascii="Courier" w:hAnsi="Courier"/>
          <w:szCs w:val="21"/>
        </w:rPr>
        <w:t>);</w:t>
      </w:r>
    </w:p>
    <w:p w14:paraId="687BAD09"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674E6">
        <w:rPr>
          <w:rFonts w:ascii="Courier" w:hAnsi="Courier"/>
          <w:szCs w:val="21"/>
        </w:rPr>
        <w:t xml:space="preserve">for (Map&lt;String, Object&gt; </w:t>
      </w:r>
      <w:r>
        <w:rPr>
          <w:rFonts w:ascii="Courier" w:hAnsi="Courier"/>
          <w:szCs w:val="21"/>
        </w:rPr>
        <w:t>result</w:t>
      </w:r>
      <w:r w:rsidRPr="001674E6">
        <w:rPr>
          <w:rFonts w:ascii="Courier" w:hAnsi="Courier"/>
          <w:szCs w:val="21"/>
        </w:rPr>
        <w:t xml:space="preserve"> : </w:t>
      </w:r>
      <w:r>
        <w:rPr>
          <w:rFonts w:ascii="Courier" w:hAnsi="Courier"/>
          <w:szCs w:val="21"/>
        </w:rPr>
        <w:t>results</w:t>
      </w:r>
      <w:r w:rsidRPr="001674E6">
        <w:rPr>
          <w:rFonts w:ascii="Courier" w:hAnsi="Courier"/>
          <w:szCs w:val="21"/>
        </w:rPr>
        <w:t>) {</w:t>
      </w:r>
    </w:p>
    <w:p w14:paraId="6BAA1AF1"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Number sequenceNuumber = result</w:t>
      </w:r>
      <w:r w:rsidRPr="001674E6">
        <w:rPr>
          <w:rFonts w:ascii="Courier" w:hAnsi="Courier"/>
          <w:szCs w:val="21"/>
        </w:rPr>
        <w:t>.get("sequenceNumber");</w:t>
      </w:r>
    </w:p>
    <w:p w14:paraId="77D8863C"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String </w:t>
      </w:r>
      <w:r w:rsidRPr="00B73A6D">
        <w:rPr>
          <w:rFonts w:ascii="Courier" w:hAnsi="Courier"/>
          <w:b/>
          <w:szCs w:val="21"/>
        </w:rPr>
        <w:t>mapTileName</w:t>
      </w:r>
      <w:r>
        <w:rPr>
          <w:rFonts w:ascii="Courier" w:hAnsi="Courier"/>
          <w:szCs w:val="21"/>
        </w:rPr>
        <w:t xml:space="preserve"> = result</w:t>
      </w:r>
      <w:r w:rsidRPr="001674E6">
        <w:rPr>
          <w:rFonts w:ascii="Courier" w:hAnsi="Courier"/>
          <w:szCs w:val="21"/>
        </w:rPr>
        <w:t>.get("</w:t>
      </w:r>
      <w:r w:rsidRPr="00B73A6D">
        <w:rPr>
          <w:rFonts w:ascii="Courier" w:hAnsi="Courier"/>
          <w:b/>
          <w:szCs w:val="21"/>
        </w:rPr>
        <w:t>mapTileName</w:t>
      </w:r>
      <w:r>
        <w:rPr>
          <w:rFonts w:ascii="Courier" w:hAnsi="Courier"/>
          <w:szCs w:val="21"/>
        </w:rPr>
        <w:t xml:space="preserve"> ")</w:t>
      </w:r>
      <w:r w:rsidRPr="001674E6">
        <w:rPr>
          <w:rFonts w:ascii="Courier" w:hAnsi="Courier"/>
          <w:szCs w:val="21"/>
        </w:rPr>
        <w:t>;</w:t>
      </w:r>
    </w:p>
    <w:p w14:paraId="48A2A136"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674E6">
        <w:rPr>
          <w:rFonts w:ascii="Courier" w:hAnsi="Courier"/>
          <w:szCs w:val="21"/>
        </w:rPr>
        <w:t>}</w:t>
      </w:r>
    </w:p>
    <w:p w14:paraId="54138640" w14:textId="77777777" w:rsidR="002B4E33" w:rsidRPr="00B73A6D" w:rsidRDefault="002B4E33" w:rsidP="002B4E33">
      <w:bookmarkStart w:id="47" w:name="_Ref202254704"/>
    </w:p>
    <w:p w14:paraId="0C123592" w14:textId="77777777" w:rsidR="002B4E33" w:rsidRDefault="002B4E33" w:rsidP="002B4E33">
      <w:pPr>
        <w:pStyle w:val="Heading3"/>
      </w:pPr>
      <w:bookmarkStart w:id="48" w:name="_Toc202591173"/>
      <w:r>
        <w:t>Process Result File</w:t>
      </w:r>
      <w:bookmarkEnd w:id="48"/>
    </w:p>
    <w:p w14:paraId="3CE8AA69" w14:textId="20EDAFB4" w:rsidR="00D816CE" w:rsidRDefault="00D816CE" w:rsidP="00D816CE">
      <w:r>
        <w:t>A result file can be downloaded and processed as a binary stream.</w:t>
      </w:r>
    </w:p>
    <w:p w14:paraId="44DE5849" w14:textId="77777777" w:rsidR="00D816CE" w:rsidRDefault="00D816CE" w:rsidP="00D816CE"/>
    <w:p w14:paraId="7F456078" w14:textId="2392DCC6" w:rsidR="00D816CE" w:rsidRPr="00D816CE" w:rsidRDefault="00D816CE" w:rsidP="00D816CE">
      <w:pPr>
        <w:pStyle w:val="Heading4"/>
      </w:pPr>
      <w:r>
        <w:t>JavaScript</w:t>
      </w:r>
    </w:p>
    <w:p w14:paraId="0743E4E9" w14:textId="77777777" w:rsidR="00D816CE" w:rsidRDefault="00D816CE" w:rsidP="00D816CE">
      <w:r>
        <w:t>Not currently supported in the JavaScript API.</w:t>
      </w:r>
    </w:p>
    <w:p w14:paraId="597A554B" w14:textId="77777777" w:rsidR="00D816CE" w:rsidRPr="00D816CE" w:rsidRDefault="00D816CE" w:rsidP="00D816CE"/>
    <w:p w14:paraId="164E0928" w14:textId="5641FF36" w:rsidR="00D816CE" w:rsidRPr="00D816CE" w:rsidRDefault="00D816CE" w:rsidP="00D816CE">
      <w:pPr>
        <w:pStyle w:val="Heading4"/>
      </w:pPr>
      <w:r>
        <w:t>Java</w:t>
      </w:r>
    </w:p>
    <w:p w14:paraId="319DE03B" w14:textId="77777777" w:rsidR="002B4E33" w:rsidRDefault="002B4E33" w:rsidP="002B4E33">
      <w:r>
        <w:t xml:space="preserve">A result file can be downloaded using the </w:t>
      </w:r>
      <w:r w:rsidRPr="00171BEF">
        <w:rPr>
          <w:rFonts w:ascii="Courier" w:hAnsi="Courier"/>
          <w:szCs w:val="21"/>
        </w:rPr>
        <w:t>processResultFile</w:t>
      </w:r>
      <w:r>
        <w:t xml:space="preserve"> method. To ensure that the connection to the server is closed correctly the method does not return the input stream to download the file from. Instead it uses a callback mechanism. The method is passed an ObjectProcessor instance that will be used to process the input stream. The method gets an input stream for the URL, then invokes the process method on the callback instance with the input stream. When the process method returns or throws an exception the input stream and connection is closed.</w:t>
      </w:r>
    </w:p>
    <w:p w14:paraId="10B00822" w14:textId="77777777" w:rsidR="002B4E33" w:rsidRDefault="002B4E33" w:rsidP="002B4E33"/>
    <w:p w14:paraId="4C34CBE1" w14:textId="77777777" w:rsidR="002B4E33" w:rsidRDefault="002B4E33" w:rsidP="002B4E33">
      <w:r>
        <w:t>The following example shows how to print the contents of all the files for a job.</w:t>
      </w:r>
    </w:p>
    <w:p w14:paraId="207E542D" w14:textId="77777777" w:rsidR="002B4E33" w:rsidRDefault="002B4E33" w:rsidP="002B4E33"/>
    <w:p w14:paraId="2970093B"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FC0B6C">
        <w:rPr>
          <w:rFonts w:ascii="Courier" w:hAnsi="Courier"/>
          <w:szCs w:val="21"/>
        </w:rPr>
        <w:t>import com.revolsys.util.ObjectProcessor</w:t>
      </w:r>
    </w:p>
    <w:p w14:paraId="4A1EEFD4"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p>
    <w:p w14:paraId="1FE3783A"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List</w:t>
      </w:r>
      <w:r w:rsidRPr="001674E6">
        <w:rPr>
          <w:rFonts w:ascii="Courier" w:hAnsi="Courier"/>
          <w:szCs w:val="21"/>
        </w:rPr>
        <w:t xml:space="preserve">&lt;Map&lt;String, Object&gt;&gt; </w:t>
      </w:r>
      <w:r>
        <w:rPr>
          <w:rFonts w:ascii="Courier" w:hAnsi="Courier"/>
          <w:szCs w:val="21"/>
        </w:rPr>
        <w:t>results</w:t>
      </w:r>
      <w:r w:rsidRPr="001674E6">
        <w:rPr>
          <w:rFonts w:ascii="Courier" w:hAnsi="Courier"/>
          <w:szCs w:val="21"/>
        </w:rPr>
        <w:t xml:space="preserve"> = client.</w:t>
      </w:r>
      <w:r w:rsidRPr="00B82841">
        <w:rPr>
          <w:rFonts w:ascii="Courier" w:hAnsi="Courier"/>
          <w:szCs w:val="21"/>
        </w:rPr>
        <w:t>getJobResultFileList</w:t>
      </w:r>
      <w:r w:rsidRPr="001674E6">
        <w:rPr>
          <w:rFonts w:ascii="Courier" w:hAnsi="Courier"/>
          <w:szCs w:val="21"/>
        </w:rPr>
        <w:t>(</w:t>
      </w:r>
    </w:p>
    <w:p w14:paraId="7488053C"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jobIdUrl,</w:t>
      </w:r>
    </w:p>
    <w:p w14:paraId="213DC988"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674E6">
        <w:rPr>
          <w:rFonts w:ascii="Courier" w:hAnsi="Courier"/>
          <w:szCs w:val="21"/>
        </w:rPr>
        <w:t>5000</w:t>
      </w:r>
    </w:p>
    <w:p w14:paraId="5A692E43" w14:textId="77777777" w:rsidR="002B4E33" w:rsidRPr="001674E6"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674E6">
        <w:rPr>
          <w:rFonts w:ascii="Courier" w:hAnsi="Courier"/>
          <w:szCs w:val="21"/>
        </w:rPr>
        <w:t>);</w:t>
      </w:r>
    </w:p>
    <w:p w14:paraId="1020A19A"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71BEF">
        <w:rPr>
          <w:rFonts w:ascii="Courier" w:hAnsi="Courier"/>
          <w:szCs w:val="21"/>
        </w:rPr>
        <w:t xml:space="preserve">for (Map&lt;String, Object&gt; resultFile : </w:t>
      </w:r>
      <w:r>
        <w:rPr>
          <w:rFonts w:ascii="Courier" w:hAnsi="Courier"/>
          <w:szCs w:val="21"/>
        </w:rPr>
        <w:t>results</w:t>
      </w:r>
      <w:r w:rsidRPr="00171BEF">
        <w:rPr>
          <w:rFonts w:ascii="Courier" w:hAnsi="Courier"/>
          <w:szCs w:val="21"/>
        </w:rPr>
        <w:t>) {</w:t>
      </w:r>
    </w:p>
    <w:p w14:paraId="4EE43B94"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71BEF">
        <w:rPr>
          <w:rFonts w:ascii="Courier" w:hAnsi="Courier"/>
          <w:szCs w:val="21"/>
        </w:rPr>
        <w:t>String url = (String)resultFile.get("resourceUri");</w:t>
      </w:r>
    </w:p>
    <w:p w14:paraId="24CE842B"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71BEF">
        <w:rPr>
          <w:rFonts w:ascii="Courier" w:hAnsi="Courier"/>
          <w:szCs w:val="21"/>
        </w:rPr>
        <w:t>client.</w:t>
      </w:r>
      <w:r w:rsidRPr="00171BEF">
        <w:rPr>
          <w:rFonts w:ascii="Courier" w:hAnsi="Courier"/>
          <w:b/>
          <w:szCs w:val="21"/>
        </w:rPr>
        <w:t>processResultFile</w:t>
      </w:r>
      <w:r w:rsidRPr="00171BEF">
        <w:rPr>
          <w:rFonts w:ascii="Courier" w:hAnsi="Courier"/>
          <w:szCs w:val="21"/>
        </w:rPr>
        <w:t xml:space="preserve">(url, </w:t>
      </w:r>
      <w:r w:rsidRPr="00171BEF">
        <w:rPr>
          <w:rFonts w:ascii="Courier" w:hAnsi="Courier"/>
          <w:b/>
          <w:szCs w:val="21"/>
        </w:rPr>
        <w:t>new ObjectProcessor&lt;InputStream&gt;() {</w:t>
      </w:r>
    </w:p>
    <w:p w14:paraId="21B13293"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b/>
          <w:szCs w:val="21"/>
        </w:rPr>
      </w:pPr>
      <w:r>
        <w:rPr>
          <w:rFonts w:ascii="Courier" w:hAnsi="Courier"/>
          <w:szCs w:val="21"/>
        </w:rPr>
        <w:t xml:space="preserve">    </w:t>
      </w:r>
      <w:r w:rsidRPr="00171BEF">
        <w:rPr>
          <w:rFonts w:ascii="Courier" w:hAnsi="Courier"/>
          <w:b/>
          <w:szCs w:val="21"/>
        </w:rPr>
        <w:t>public void process(InputStream in) {</w:t>
      </w:r>
    </w:p>
    <w:p w14:paraId="25EDF9C9"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71BEF">
        <w:rPr>
          <w:rFonts w:ascii="Courier" w:hAnsi="Courier"/>
          <w:szCs w:val="21"/>
        </w:rPr>
        <w:t>DataInputStream din = new DataInputStream(in);</w:t>
      </w:r>
    </w:p>
    <w:p w14:paraId="35945954"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71BEF">
        <w:rPr>
          <w:rFonts w:ascii="Courier" w:hAnsi="Courier"/>
          <w:szCs w:val="21"/>
        </w:rPr>
        <w:t>try {</w:t>
      </w:r>
    </w:p>
    <w:p w14:paraId="1733C608"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71BEF">
        <w:rPr>
          <w:rFonts w:ascii="Courier" w:hAnsi="Courier"/>
          <w:szCs w:val="21"/>
        </w:rPr>
        <w:t>for (String line = din</w:t>
      </w:r>
      <w:r>
        <w:rPr>
          <w:rFonts w:ascii="Courier" w:hAnsi="Courier"/>
          <w:szCs w:val="21"/>
        </w:rPr>
        <w:t>.readLine(); line != null; line=</w:t>
      </w:r>
      <w:r w:rsidRPr="00171BEF">
        <w:rPr>
          <w:rFonts w:ascii="Courier" w:hAnsi="Courier"/>
          <w:szCs w:val="21"/>
        </w:rPr>
        <w:t>din.readLine()) {</w:t>
      </w:r>
    </w:p>
    <w:p w14:paraId="3840E491"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71BEF">
        <w:rPr>
          <w:rFonts w:ascii="Courier" w:hAnsi="Courier"/>
          <w:szCs w:val="21"/>
        </w:rPr>
        <w:t>System.out.println(line);</w:t>
      </w:r>
    </w:p>
    <w:p w14:paraId="2C8D6957"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71BEF">
        <w:rPr>
          <w:rFonts w:ascii="Courier" w:hAnsi="Courier"/>
          <w:szCs w:val="21"/>
        </w:rPr>
        <w:t xml:space="preserve"> }</w:t>
      </w:r>
    </w:p>
    <w:p w14:paraId="480F0034"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71BEF">
        <w:rPr>
          <w:rFonts w:ascii="Courier" w:hAnsi="Courier"/>
          <w:szCs w:val="21"/>
        </w:rPr>
        <w:t>} catch (IOException e) {</w:t>
      </w:r>
    </w:p>
    <w:p w14:paraId="02879D51"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71BEF">
        <w:rPr>
          <w:rFonts w:ascii="Courier" w:hAnsi="Courier"/>
          <w:szCs w:val="21"/>
        </w:rPr>
        <w:t xml:space="preserve">    throw new RuntimeException("Unable to process results", e);</w:t>
      </w:r>
    </w:p>
    <w:p w14:paraId="27AAD869"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71BEF">
        <w:rPr>
          <w:rFonts w:ascii="Courier" w:hAnsi="Courier"/>
          <w:szCs w:val="21"/>
        </w:rPr>
        <w:t>}</w:t>
      </w:r>
    </w:p>
    <w:p w14:paraId="603CFF86"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71BEF">
        <w:rPr>
          <w:rFonts w:ascii="Courier" w:hAnsi="Courier"/>
          <w:szCs w:val="21"/>
        </w:rPr>
        <w:t xml:space="preserve"> }</w:t>
      </w:r>
    </w:p>
    <w:p w14:paraId="1F239E2F" w14:textId="77777777" w:rsidR="002B4E33" w:rsidRPr="00171BEF"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171BEF">
        <w:rPr>
          <w:rFonts w:ascii="Courier" w:hAnsi="Courier"/>
          <w:szCs w:val="21"/>
        </w:rPr>
        <w:t xml:space="preserve"> });</w:t>
      </w:r>
    </w:p>
    <w:p w14:paraId="34783722" w14:textId="77777777" w:rsidR="002B4E33" w:rsidRDefault="002B4E33"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171BEF">
        <w:rPr>
          <w:rFonts w:ascii="Courier" w:hAnsi="Courier"/>
          <w:szCs w:val="21"/>
        </w:rPr>
        <w:t>}</w:t>
      </w:r>
    </w:p>
    <w:p w14:paraId="5CE68B95" w14:textId="77777777" w:rsidR="00303D24" w:rsidRPr="00B73A6D" w:rsidRDefault="00303D24" w:rsidP="00303D24"/>
    <w:p w14:paraId="67B158B1" w14:textId="77777777" w:rsidR="00140B97" w:rsidRDefault="00140B97" w:rsidP="00761F1F">
      <w:pPr>
        <w:pStyle w:val="Heading2"/>
      </w:pPr>
      <w:bookmarkStart w:id="49" w:name="_Toc202591174"/>
      <w:r>
        <w:t>Post User Batch Job Delete</w:t>
      </w:r>
      <w:bookmarkEnd w:id="49"/>
    </w:p>
    <w:p w14:paraId="19A46F85" w14:textId="77777777" w:rsidR="00140B97" w:rsidRDefault="00140B97" w:rsidP="002B4E33">
      <w:r>
        <w:t>When the results of a job have been processed and they are no longer needed the client should delete the job from server. If the client does not close the job, it will be automatically closed after a few days.</w:t>
      </w:r>
    </w:p>
    <w:p w14:paraId="54570666" w14:textId="77777777" w:rsidR="00140B97" w:rsidRDefault="00140B97" w:rsidP="002B4E33"/>
    <w:p w14:paraId="299D6307" w14:textId="77777777" w:rsidR="00140B97" w:rsidRDefault="00140B97" w:rsidP="00D35239"/>
    <w:p w14:paraId="15ECD392" w14:textId="77777777" w:rsidR="00140B97" w:rsidRDefault="00140B97" w:rsidP="00D35239">
      <w:pPr>
        <w:pStyle w:val="Heading3"/>
      </w:pPr>
      <w:bookmarkStart w:id="50" w:name="_Toc202591175"/>
      <w:r>
        <w:t>Web Service API</w:t>
      </w:r>
      <w:bookmarkEnd w:id="50"/>
    </w:p>
    <w:tbl>
      <w:tblPr>
        <w:tblStyle w:val="TableGrid2"/>
        <w:tblW w:w="0" w:type="auto"/>
        <w:tblLook w:val="0480" w:firstRow="0" w:lastRow="0" w:firstColumn="1" w:lastColumn="0" w:noHBand="0" w:noVBand="1"/>
      </w:tblPr>
      <w:tblGrid>
        <w:gridCol w:w="1745"/>
        <w:gridCol w:w="5137"/>
      </w:tblGrid>
      <w:tr w:rsidR="00140B97" w:rsidRPr="00C46416" w14:paraId="307B13F4" w14:textId="77777777" w:rsidTr="009262CC">
        <w:tc>
          <w:tcPr>
            <w:cnfStyle w:val="001000000000" w:firstRow="0" w:lastRow="0" w:firstColumn="1" w:lastColumn="0" w:oddVBand="0" w:evenVBand="0" w:oddHBand="0" w:evenHBand="0" w:firstRowFirstColumn="0" w:firstRowLastColumn="0" w:lastRowFirstColumn="0" w:lastRowLastColumn="0"/>
            <w:tcW w:w="0" w:type="auto"/>
          </w:tcPr>
          <w:p w14:paraId="397D3B37" w14:textId="77777777" w:rsidR="00140B97" w:rsidRPr="00C46416" w:rsidRDefault="00140B97" w:rsidP="009262CC">
            <w:pPr>
              <w:keepNext/>
            </w:pPr>
            <w:r>
              <w:t>Path</w:t>
            </w:r>
          </w:p>
        </w:tc>
        <w:tc>
          <w:tcPr>
            <w:tcW w:w="0" w:type="auto"/>
          </w:tcPr>
          <w:p w14:paraId="14558925" w14:textId="77777777" w:rsidR="00140B97" w:rsidRPr="00C46416" w:rsidRDefault="00140B97" w:rsidP="009262CC">
            <w:pPr>
              <w:keepNext/>
              <w:cnfStyle w:val="000000000000" w:firstRow="0" w:lastRow="0" w:firstColumn="0" w:lastColumn="0" w:oddVBand="0" w:evenVBand="0" w:oddHBand="0" w:evenHBand="0" w:firstRowFirstColumn="0" w:firstRowLastColumn="0" w:lastRowFirstColumn="0" w:lastRowLastColumn="0"/>
            </w:pPr>
            <w:r w:rsidRPr="00C46416">
              <w:rPr>
                <w:rStyle w:val="PlainTextChar1"/>
              </w:rPr>
              <w:t>/ws/apps</w:t>
            </w:r>
            <w:r>
              <w:rPr>
                <w:rStyle w:val="PlainTextChar1"/>
              </w:rPr>
              <w:t>/users/{consumerKey}/jobs/{jobId}</w:t>
            </w:r>
          </w:p>
        </w:tc>
      </w:tr>
      <w:tr w:rsidR="00140B97" w:rsidRPr="00C46416" w14:paraId="641FF2A8" w14:textId="77777777" w:rsidTr="009262CC">
        <w:tc>
          <w:tcPr>
            <w:cnfStyle w:val="001000000000" w:firstRow="0" w:lastRow="0" w:firstColumn="1" w:lastColumn="0" w:oddVBand="0" w:evenVBand="0" w:oddHBand="0" w:evenHBand="0" w:firstRowFirstColumn="0" w:firstRowLastColumn="0" w:lastRowFirstColumn="0" w:lastRowLastColumn="0"/>
            <w:tcW w:w="0" w:type="auto"/>
          </w:tcPr>
          <w:p w14:paraId="7CB9445D" w14:textId="77777777" w:rsidR="00140B97" w:rsidRPr="00C46416" w:rsidRDefault="00140B97" w:rsidP="009262CC">
            <w:r>
              <w:t>Method</w:t>
            </w:r>
          </w:p>
        </w:tc>
        <w:tc>
          <w:tcPr>
            <w:tcW w:w="0" w:type="auto"/>
          </w:tcPr>
          <w:p w14:paraId="6A80A3FC" w14:textId="77777777" w:rsidR="00140B97" w:rsidRPr="00C46416" w:rsidRDefault="00140B97" w:rsidP="009262CC">
            <w:pPr>
              <w:cnfStyle w:val="000000000000" w:firstRow="0" w:lastRow="0" w:firstColumn="0" w:lastColumn="0" w:oddVBand="0" w:evenVBand="0" w:oddHBand="0" w:evenHBand="0" w:firstRowFirstColumn="0" w:firstRowLastColumn="0" w:lastRowFirstColumn="0" w:lastRowLastColumn="0"/>
            </w:pPr>
            <w:r>
              <w:rPr>
                <w:rStyle w:val="PlainTextChar1"/>
              </w:rPr>
              <w:t>DELETE</w:t>
            </w:r>
          </w:p>
        </w:tc>
      </w:tr>
      <w:tr w:rsidR="00140B97" w:rsidRPr="00C46416" w14:paraId="0EC14B74" w14:textId="77777777" w:rsidTr="009262CC">
        <w:tc>
          <w:tcPr>
            <w:cnfStyle w:val="001000000000" w:firstRow="0" w:lastRow="0" w:firstColumn="1" w:lastColumn="0" w:oddVBand="0" w:evenVBand="0" w:oddHBand="0" w:evenHBand="0" w:firstRowFirstColumn="0" w:firstRowLastColumn="0" w:lastRowFirstColumn="0" w:lastRowLastColumn="0"/>
            <w:tcW w:w="0" w:type="auto"/>
          </w:tcPr>
          <w:p w14:paraId="38ACF764" w14:textId="77777777" w:rsidR="00140B97" w:rsidRDefault="00140B97" w:rsidP="009262CC">
            <w:r>
              <w:t>Content Types</w:t>
            </w:r>
          </w:p>
        </w:tc>
        <w:tc>
          <w:tcPr>
            <w:tcW w:w="0" w:type="auto"/>
          </w:tcPr>
          <w:p w14:paraId="5E9B816E" w14:textId="77777777" w:rsidR="00140B97" w:rsidRPr="00C46416" w:rsidRDefault="00140B97" w:rsidP="00036744">
            <w:pPr>
              <w:cnfStyle w:val="000000000000" w:firstRow="0" w:lastRow="0" w:firstColumn="0" w:lastColumn="0" w:oddVBand="0" w:evenVBand="0" w:oddHBand="0" w:evenHBand="0" w:firstRowFirstColumn="0" w:firstRowLastColumn="0" w:lastRowFirstColumn="0" w:lastRowLastColumn="0"/>
              <w:rPr>
                <w:rStyle w:val="PlainTextChar1"/>
              </w:rPr>
            </w:pPr>
            <w:r>
              <w:rPr>
                <w:rStyle w:val="PlainTextChar1"/>
              </w:rPr>
              <w:t>N/A</w:t>
            </w:r>
          </w:p>
        </w:tc>
      </w:tr>
      <w:tr w:rsidR="00140B97" w:rsidRPr="00C46416" w14:paraId="47AD7450" w14:textId="77777777" w:rsidTr="009262CC">
        <w:tc>
          <w:tcPr>
            <w:cnfStyle w:val="001000000000" w:firstRow="0" w:lastRow="0" w:firstColumn="1" w:lastColumn="0" w:oddVBand="0" w:evenVBand="0" w:oddHBand="0" w:evenHBand="0" w:firstRowFirstColumn="0" w:firstRowLastColumn="0" w:lastRowFirstColumn="0" w:lastRowLastColumn="0"/>
            <w:tcW w:w="0" w:type="auto"/>
          </w:tcPr>
          <w:p w14:paraId="28786999" w14:textId="77777777" w:rsidR="00140B97" w:rsidRDefault="00140B97" w:rsidP="009262CC">
            <w:r>
              <w:t>Response</w:t>
            </w:r>
          </w:p>
        </w:tc>
        <w:tc>
          <w:tcPr>
            <w:tcW w:w="0" w:type="auto"/>
          </w:tcPr>
          <w:p w14:paraId="2E77DEDC" w14:textId="77777777" w:rsidR="00140B97" w:rsidRPr="00612112" w:rsidRDefault="00140B97" w:rsidP="009262CC">
            <w:pPr>
              <w:cnfStyle w:val="000000000000" w:firstRow="0" w:lastRow="0" w:firstColumn="0" w:lastColumn="0" w:oddVBand="0" w:evenVBand="0" w:oddHBand="0" w:evenHBand="0" w:firstRowFirstColumn="0" w:firstRowLastColumn="0" w:lastRowFirstColumn="0" w:lastRowLastColumn="0"/>
            </w:pPr>
            <w:r>
              <w:t>N/A</w:t>
            </w:r>
          </w:p>
        </w:tc>
      </w:tr>
    </w:tbl>
    <w:p w14:paraId="64540B75" w14:textId="77777777" w:rsidR="00140B97" w:rsidRDefault="00140B97" w:rsidP="00D35239"/>
    <w:p w14:paraId="07488503" w14:textId="77777777" w:rsidR="00140B97" w:rsidRDefault="00140B97" w:rsidP="00D35239">
      <w:pPr>
        <w:keepNext/>
        <w:rPr>
          <w:b/>
        </w:rPr>
      </w:pPr>
      <w:r w:rsidRPr="0017027E">
        <w:rPr>
          <w:b/>
        </w:rPr>
        <w:t>Parameters</w:t>
      </w:r>
    </w:p>
    <w:tbl>
      <w:tblPr>
        <w:tblStyle w:val="LightGrid-Accent1"/>
        <w:tblW w:w="0" w:type="auto"/>
        <w:tblLook w:val="0420" w:firstRow="1" w:lastRow="0" w:firstColumn="0" w:lastColumn="0" w:noHBand="0" w:noVBand="1"/>
      </w:tblPr>
      <w:tblGrid>
        <w:gridCol w:w="1562"/>
        <w:gridCol w:w="3115"/>
      </w:tblGrid>
      <w:tr w:rsidR="00140B97" w:rsidRPr="0008739A" w14:paraId="041102D7" w14:textId="77777777" w:rsidTr="009262CC">
        <w:trPr>
          <w:cnfStyle w:val="100000000000" w:firstRow="1" w:lastRow="0" w:firstColumn="0" w:lastColumn="0" w:oddVBand="0" w:evenVBand="0" w:oddHBand="0" w:evenHBand="0" w:firstRowFirstColumn="0" w:firstRowLastColumn="0" w:lastRowFirstColumn="0" w:lastRowLastColumn="0"/>
        </w:trPr>
        <w:tc>
          <w:tcPr>
            <w:tcW w:w="0" w:type="auto"/>
          </w:tcPr>
          <w:p w14:paraId="04238116" w14:textId="77777777" w:rsidR="00140B97" w:rsidRPr="0008739A" w:rsidRDefault="00140B97" w:rsidP="009262CC">
            <w:r w:rsidRPr="0008739A">
              <w:t>Name</w:t>
            </w:r>
          </w:p>
        </w:tc>
        <w:tc>
          <w:tcPr>
            <w:tcW w:w="0" w:type="auto"/>
          </w:tcPr>
          <w:p w14:paraId="611BD6EC" w14:textId="77777777" w:rsidR="00140B97" w:rsidRPr="0008739A" w:rsidRDefault="00140B97" w:rsidP="009262CC">
            <w:r w:rsidRPr="0008739A">
              <w:t>Description</w:t>
            </w:r>
          </w:p>
        </w:tc>
      </w:tr>
      <w:tr w:rsidR="00140B97" w:rsidRPr="0008739A" w14:paraId="3E49535C" w14:textId="77777777" w:rsidTr="009262CC">
        <w:trPr>
          <w:cnfStyle w:val="000000100000" w:firstRow="0" w:lastRow="0" w:firstColumn="0" w:lastColumn="0" w:oddVBand="0" w:evenVBand="0" w:oddHBand="1" w:evenHBand="0" w:firstRowFirstColumn="0" w:firstRowLastColumn="0" w:lastRowFirstColumn="0" w:lastRowLastColumn="0"/>
        </w:trPr>
        <w:tc>
          <w:tcPr>
            <w:tcW w:w="0" w:type="auto"/>
          </w:tcPr>
          <w:p w14:paraId="1BA6A330" w14:textId="77777777" w:rsidR="00140B97" w:rsidRDefault="00140B97" w:rsidP="009262CC">
            <w:r>
              <w:t>consumerKey</w:t>
            </w:r>
          </w:p>
        </w:tc>
        <w:tc>
          <w:tcPr>
            <w:tcW w:w="0" w:type="auto"/>
          </w:tcPr>
          <w:p w14:paraId="62CF1AF0" w14:textId="77777777" w:rsidR="00140B97" w:rsidRDefault="00140B97" w:rsidP="009262CC">
            <w:r>
              <w:t>The user's consumer key.</w:t>
            </w:r>
          </w:p>
        </w:tc>
      </w:tr>
      <w:tr w:rsidR="00140B97" w:rsidRPr="0008739A" w14:paraId="2BBA4EF1" w14:textId="77777777" w:rsidTr="00036744">
        <w:tblPrEx>
          <w:tblLook w:val="04A0" w:firstRow="1"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0FD906" w14:textId="77777777" w:rsidR="00140B97" w:rsidRDefault="00140B97" w:rsidP="009262CC">
            <w:r>
              <w:t>jobId</w:t>
            </w:r>
          </w:p>
        </w:tc>
        <w:tc>
          <w:tcPr>
            <w:tcW w:w="0" w:type="auto"/>
          </w:tcPr>
          <w:p w14:paraId="61058488" w14:textId="77777777" w:rsidR="00140B97" w:rsidRDefault="00140B97" w:rsidP="009262CC">
            <w:pPr>
              <w:cnfStyle w:val="000000010000" w:firstRow="0" w:lastRow="0" w:firstColumn="0" w:lastColumn="0" w:oddVBand="0" w:evenVBand="0" w:oddHBand="0" w:evenHBand="1" w:firstRowFirstColumn="0" w:firstRowLastColumn="0" w:lastRowFirstColumn="0" w:lastRowLastColumn="0"/>
            </w:pPr>
            <w:r>
              <w:t>The identifier of the batch job.</w:t>
            </w:r>
          </w:p>
        </w:tc>
      </w:tr>
    </w:tbl>
    <w:p w14:paraId="25733EDB" w14:textId="77777777" w:rsidR="00140B97" w:rsidRDefault="00140B97" w:rsidP="00D35239"/>
    <w:p w14:paraId="513F2017" w14:textId="77777777" w:rsidR="00140B97" w:rsidRDefault="00140B97" w:rsidP="00D35239">
      <w:pPr>
        <w:pStyle w:val="Heading3"/>
      </w:pPr>
      <w:bookmarkStart w:id="51" w:name="_Toc202591176"/>
      <w:r w:rsidRPr="00B645A7">
        <w:t>Java</w:t>
      </w:r>
      <w:r>
        <w:t>Script</w:t>
      </w:r>
      <w:bookmarkEnd w:id="51"/>
    </w:p>
    <w:p w14:paraId="7DBEE599" w14:textId="77777777" w:rsidR="00140B97" w:rsidRDefault="00140B97" w:rsidP="00036744">
      <w:r>
        <w:t>Not currently supported in the JavaScript API.</w:t>
      </w:r>
    </w:p>
    <w:p w14:paraId="1F7B1738" w14:textId="77777777" w:rsidR="00140B97" w:rsidRDefault="00140B97" w:rsidP="00D35239"/>
    <w:p w14:paraId="503683E7" w14:textId="77777777" w:rsidR="00140B97" w:rsidRDefault="00140B97" w:rsidP="00D35239">
      <w:pPr>
        <w:pStyle w:val="Heading3"/>
      </w:pPr>
      <w:bookmarkStart w:id="52" w:name="_Toc202591177"/>
      <w:r w:rsidRPr="00B645A7">
        <w:t>Java</w:t>
      </w:r>
      <w:bookmarkEnd w:id="52"/>
    </w:p>
    <w:p w14:paraId="566F1679" w14:textId="77777777" w:rsidR="00140B97" w:rsidRDefault="00140B97" w:rsidP="002B4E33">
      <w:r>
        <w:t>The following example shows how to delete all jobs for the user.</w:t>
      </w:r>
    </w:p>
    <w:p w14:paraId="7EBE0CD3" w14:textId="77777777" w:rsidR="00140B97" w:rsidRDefault="00140B97" w:rsidP="002B4E33"/>
    <w:p w14:paraId="5BFEF7EE" w14:textId="77777777" w:rsidR="00140B97" w:rsidRPr="003636E1" w:rsidRDefault="00140B97"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3636E1">
        <w:rPr>
          <w:rFonts w:ascii="Courier" w:hAnsi="Courier"/>
          <w:szCs w:val="21"/>
        </w:rPr>
        <w:t>List&lt;String&gt; jobIdUrls = client.getUserJobIdUrls();</w:t>
      </w:r>
    </w:p>
    <w:p w14:paraId="5F7A5A46" w14:textId="77777777" w:rsidR="00140B97" w:rsidRPr="003636E1" w:rsidRDefault="00140B97"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3636E1">
        <w:rPr>
          <w:rFonts w:ascii="Courier" w:hAnsi="Courier"/>
          <w:szCs w:val="21"/>
        </w:rPr>
        <w:t>for (String jobIdUrl : jobIdUrls) {</w:t>
      </w:r>
    </w:p>
    <w:p w14:paraId="73E61016" w14:textId="77777777" w:rsidR="00140B97" w:rsidRPr="003636E1" w:rsidRDefault="00140B97"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Pr>
          <w:rFonts w:ascii="Courier" w:hAnsi="Courier"/>
          <w:szCs w:val="21"/>
        </w:rPr>
        <w:t xml:space="preserve">  </w:t>
      </w:r>
      <w:r w:rsidRPr="003636E1">
        <w:rPr>
          <w:rFonts w:ascii="Courier" w:hAnsi="Courier"/>
          <w:szCs w:val="21"/>
        </w:rPr>
        <w:t>client.closeJob(jobIdUrl);</w:t>
      </w:r>
    </w:p>
    <w:p w14:paraId="5C0401F8" w14:textId="77777777" w:rsidR="00140B97" w:rsidRDefault="00140B97" w:rsidP="002B4E33">
      <w:pPr>
        <w:keepNext/>
        <w:widowControl w:val="0"/>
        <w:pBdr>
          <w:top w:val="single" w:sz="4" w:space="1" w:color="auto"/>
          <w:left w:val="single" w:sz="4" w:space="4" w:color="auto"/>
          <w:bottom w:val="single" w:sz="4" w:space="1" w:color="auto"/>
          <w:right w:val="single" w:sz="4" w:space="4" w:color="auto"/>
        </w:pBdr>
        <w:rPr>
          <w:rFonts w:ascii="Courier" w:hAnsi="Courier"/>
          <w:szCs w:val="21"/>
        </w:rPr>
      </w:pPr>
      <w:r w:rsidRPr="003636E1">
        <w:rPr>
          <w:rFonts w:ascii="Courier" w:hAnsi="Courier"/>
          <w:szCs w:val="21"/>
        </w:rPr>
        <w:t>}</w:t>
      </w:r>
    </w:p>
    <w:p w14:paraId="20CC692D" w14:textId="77777777" w:rsidR="00140B97" w:rsidRPr="002B4E33" w:rsidRDefault="00140B97" w:rsidP="002B4E33"/>
    <w:p w14:paraId="0297032D" w14:textId="76617DCE" w:rsidR="0014187C" w:rsidRDefault="0014187C" w:rsidP="00A356EA">
      <w:pPr>
        <w:pStyle w:val="AppebdixA"/>
        <w:pageBreakBefore/>
      </w:pPr>
      <w:bookmarkStart w:id="53" w:name="_Toc202591178"/>
      <w:bookmarkStart w:id="54" w:name="_Ref202506770"/>
      <w:r>
        <w:t>Requirements</w:t>
      </w:r>
      <w:bookmarkEnd w:id="53"/>
    </w:p>
    <w:p w14:paraId="4605317A" w14:textId="5047E066" w:rsidR="001049D8" w:rsidRDefault="001049D8" w:rsidP="0014187C">
      <w:pPr>
        <w:pStyle w:val="Appendix2"/>
      </w:pPr>
      <w:bookmarkStart w:id="55" w:name="_Toc202591179"/>
      <w:r>
        <w:t>JavaScript Requirements</w:t>
      </w:r>
      <w:bookmarkEnd w:id="54"/>
      <w:bookmarkEnd w:id="55"/>
    </w:p>
    <w:p w14:paraId="79D6EF09" w14:textId="77777777" w:rsidR="001049D8" w:rsidRDefault="001049D8" w:rsidP="0014187C">
      <w:pPr>
        <w:pStyle w:val="Appendix3"/>
      </w:pPr>
      <w:bookmarkStart w:id="56" w:name="_Toc202591180"/>
      <w:r>
        <w:t>JQuery</w:t>
      </w:r>
      <w:bookmarkEnd w:id="56"/>
    </w:p>
    <w:p w14:paraId="459D1A0A" w14:textId="77777777" w:rsidR="001049D8" w:rsidRDefault="001049D8" w:rsidP="001049D8">
      <w:r>
        <w:t>The CPF JavaScript client uses the JQuery JavaScript library. Developers should have an understanding of JQuery as the examples in this document use JQuery to display the results from the CPF client.</w:t>
      </w:r>
    </w:p>
    <w:p w14:paraId="36FCCF85" w14:textId="77777777" w:rsidR="001049D8" w:rsidRDefault="001049D8" w:rsidP="001049D8"/>
    <w:p w14:paraId="1BB1EBA6" w14:textId="77777777" w:rsidR="001049D8" w:rsidRPr="00081220" w:rsidRDefault="001049D8" w:rsidP="001049D8">
      <w:r>
        <w:t xml:space="preserve">The following should be included in the </w:t>
      </w:r>
      <w:r w:rsidRPr="00081220">
        <w:rPr>
          <w:rStyle w:val="PlainTextChar"/>
        </w:rPr>
        <w:t>head</w:t>
      </w:r>
      <w:r>
        <w:t xml:space="preserve"> section of the HTML document.</w:t>
      </w:r>
    </w:p>
    <w:p w14:paraId="13A9F9FA" w14:textId="77777777" w:rsidR="001049D8" w:rsidRDefault="001049D8" w:rsidP="001049D8"/>
    <w:p w14:paraId="7AE7A7E9" w14:textId="77777777" w:rsidR="001049D8" w:rsidRDefault="001049D8" w:rsidP="008B59A9">
      <w:pPr>
        <w:pStyle w:val="PlainText"/>
        <w:pBdr>
          <w:top w:val="single" w:sz="4" w:space="1" w:color="auto"/>
          <w:left w:val="single" w:sz="4" w:space="4" w:color="auto"/>
          <w:bottom w:val="single" w:sz="4" w:space="1" w:color="auto"/>
          <w:right w:val="single" w:sz="4" w:space="4" w:color="auto"/>
        </w:pBdr>
      </w:pPr>
      <w:r>
        <w:t>&lt;script</w:t>
      </w:r>
    </w:p>
    <w:p w14:paraId="24218969" w14:textId="77777777" w:rsidR="001049D8" w:rsidRDefault="001049D8" w:rsidP="008B59A9">
      <w:pPr>
        <w:pStyle w:val="PlainText"/>
        <w:pBdr>
          <w:top w:val="single" w:sz="4" w:space="1" w:color="auto"/>
          <w:left w:val="single" w:sz="4" w:space="4" w:color="auto"/>
          <w:bottom w:val="single" w:sz="4" w:space="1" w:color="auto"/>
          <w:right w:val="single" w:sz="4" w:space="4" w:color="auto"/>
        </w:pBdr>
      </w:pPr>
      <w:r>
        <w:t xml:space="preserve">  </w:t>
      </w:r>
      <w:r w:rsidRPr="00081220">
        <w:t>type="text/javascript"</w:t>
      </w:r>
    </w:p>
    <w:p w14:paraId="35A14D0C" w14:textId="10E9FCBA" w:rsidR="001049D8" w:rsidRDefault="001049D8" w:rsidP="008B59A9">
      <w:pPr>
        <w:pStyle w:val="PlainText"/>
        <w:pBdr>
          <w:top w:val="single" w:sz="4" w:space="1" w:color="auto"/>
          <w:left w:val="single" w:sz="4" w:space="4" w:color="auto"/>
          <w:bottom w:val="single" w:sz="4" w:space="1" w:color="auto"/>
          <w:right w:val="single" w:sz="4" w:space="4" w:color="auto"/>
        </w:pBdr>
      </w:pPr>
      <w:r w:rsidRPr="00081220">
        <w:t xml:space="preserve"> </w:t>
      </w:r>
      <w:r>
        <w:t xml:space="preserve"> </w:t>
      </w:r>
      <w:r w:rsidRPr="00081220">
        <w:t>src="</w:t>
      </w:r>
      <w:r w:rsidR="00595BDC" w:rsidRPr="00595BDC">
        <w:t>https://ajax.googleapis.com/ajax/libs/jquery/1.7.2/jquery.min.js</w:t>
      </w:r>
      <w:r w:rsidRPr="00081220">
        <w:t>"</w:t>
      </w:r>
    </w:p>
    <w:p w14:paraId="08159F47" w14:textId="77777777" w:rsidR="001049D8" w:rsidRPr="00081220" w:rsidRDefault="001049D8" w:rsidP="008B59A9">
      <w:pPr>
        <w:pStyle w:val="PlainText"/>
        <w:pBdr>
          <w:top w:val="single" w:sz="4" w:space="1" w:color="auto"/>
          <w:left w:val="single" w:sz="4" w:space="4" w:color="auto"/>
          <w:bottom w:val="single" w:sz="4" w:space="1" w:color="auto"/>
          <w:right w:val="single" w:sz="4" w:space="4" w:color="auto"/>
        </w:pBdr>
      </w:pPr>
      <w:r w:rsidRPr="00081220">
        <w:t>&gt;&lt;/script&gt;</w:t>
      </w:r>
    </w:p>
    <w:p w14:paraId="051460EC" w14:textId="77777777" w:rsidR="001049D8" w:rsidRDefault="001049D8" w:rsidP="001049D8"/>
    <w:p w14:paraId="6A1C3B45" w14:textId="44BF752E" w:rsidR="00900C0C" w:rsidRDefault="001A1654" w:rsidP="0014187C">
      <w:pPr>
        <w:pStyle w:val="Appendix3"/>
      </w:pPr>
      <w:bookmarkStart w:id="57" w:name="_Toc202591181"/>
      <w:r>
        <w:t>CPF JavaScript API</w:t>
      </w:r>
      <w:bookmarkEnd w:id="57"/>
    </w:p>
    <w:p w14:paraId="42C23A9F" w14:textId="27403A94" w:rsidR="00312B0D" w:rsidRDefault="000A569C" w:rsidP="001049D8">
      <w:r>
        <w:t>The CPF JavaScript API (</w:t>
      </w:r>
      <w:r w:rsidRPr="00312B0D">
        <w:rPr>
          <w:rStyle w:val="PlainTextChar"/>
        </w:rPr>
        <w:t>cp</w:t>
      </w:r>
      <w:r>
        <w:rPr>
          <w:rStyle w:val="PlainTextChar"/>
        </w:rPr>
        <w:t>f</w:t>
      </w:r>
      <w:r w:rsidRPr="00312B0D">
        <w:rPr>
          <w:rStyle w:val="PlainTextChar"/>
        </w:rPr>
        <w:t>_client.js</w:t>
      </w:r>
      <w:r>
        <w:t>) can be referenced from the CPF web services web application</w:t>
      </w:r>
      <w:r w:rsidR="001A1654">
        <w:t xml:space="preserve">. The path is always </w:t>
      </w:r>
      <w:r w:rsidR="001A1654" w:rsidRPr="00312B0D">
        <w:rPr>
          <w:rStyle w:val="PlainTextChar"/>
        </w:rPr>
        <w:t>/js/cp</w:t>
      </w:r>
      <w:r>
        <w:rPr>
          <w:rStyle w:val="PlainTextChar"/>
        </w:rPr>
        <w:t>f</w:t>
      </w:r>
      <w:r w:rsidR="001A1654" w:rsidRPr="00312B0D">
        <w:rPr>
          <w:rStyle w:val="PlainTextChar"/>
        </w:rPr>
        <w:t>_client.js</w:t>
      </w:r>
      <w:r w:rsidR="001A1654">
        <w:t xml:space="preserve"> below</w:t>
      </w:r>
      <w:r>
        <w:t xml:space="preserve"> the application root. It is recommended to reference the </w:t>
      </w:r>
      <w:r w:rsidR="00881E88">
        <w:t>script from the CPF server so that the most recent version is accessed.</w:t>
      </w:r>
    </w:p>
    <w:p w14:paraId="7D8A9338" w14:textId="77777777" w:rsidR="00312B0D" w:rsidRDefault="00312B0D" w:rsidP="00312B0D"/>
    <w:p w14:paraId="483EC3C1" w14:textId="5F36DEB6" w:rsidR="00312B0D" w:rsidRPr="00081220" w:rsidRDefault="00312B0D" w:rsidP="00312B0D">
      <w:r>
        <w:t xml:space="preserve">The following should be included in the </w:t>
      </w:r>
      <w:r w:rsidRPr="00081220">
        <w:rPr>
          <w:rStyle w:val="PlainTextChar"/>
        </w:rPr>
        <w:t>head</w:t>
      </w:r>
      <w:r>
        <w:t xml:space="preserve"> section of the HTML document. Replace </w:t>
      </w:r>
      <w:r w:rsidRPr="001A1654">
        <w:rPr>
          <w:b/>
        </w:rPr>
        <w:t>https://apps.gov.bc.ca/pub/cpf</w:t>
      </w:r>
      <w:r w:rsidRPr="001A1654">
        <w:t>/</w:t>
      </w:r>
      <w:r>
        <w:t xml:space="preserve"> with the location for the server you are connecting to.</w:t>
      </w:r>
    </w:p>
    <w:p w14:paraId="304FB975" w14:textId="77777777" w:rsidR="00312B0D" w:rsidRDefault="00312B0D" w:rsidP="001049D8"/>
    <w:p w14:paraId="2EEC16C7" w14:textId="77777777" w:rsidR="001A1654" w:rsidRDefault="001A1654" w:rsidP="001A1654">
      <w:pPr>
        <w:pStyle w:val="PlainText"/>
        <w:pBdr>
          <w:top w:val="single" w:sz="4" w:space="1" w:color="auto"/>
          <w:left w:val="single" w:sz="4" w:space="4" w:color="auto"/>
          <w:bottom w:val="single" w:sz="4" w:space="1" w:color="auto"/>
          <w:right w:val="single" w:sz="4" w:space="4" w:color="auto"/>
        </w:pBdr>
      </w:pPr>
      <w:r>
        <w:t>&lt;script</w:t>
      </w:r>
    </w:p>
    <w:p w14:paraId="3232A317" w14:textId="77777777" w:rsidR="001A1654" w:rsidRDefault="001A1654" w:rsidP="001A1654">
      <w:pPr>
        <w:pStyle w:val="PlainText"/>
        <w:pBdr>
          <w:top w:val="single" w:sz="4" w:space="1" w:color="auto"/>
          <w:left w:val="single" w:sz="4" w:space="4" w:color="auto"/>
          <w:bottom w:val="single" w:sz="4" w:space="1" w:color="auto"/>
          <w:right w:val="single" w:sz="4" w:space="4" w:color="auto"/>
        </w:pBdr>
      </w:pPr>
      <w:r>
        <w:t xml:space="preserve">  </w:t>
      </w:r>
      <w:r w:rsidRPr="00081220">
        <w:t>type="text/javascript"</w:t>
      </w:r>
    </w:p>
    <w:p w14:paraId="5BA7782E" w14:textId="4F9B0F3F" w:rsidR="001A1654" w:rsidRDefault="001A1654" w:rsidP="001A1654">
      <w:pPr>
        <w:pStyle w:val="PlainText"/>
        <w:pBdr>
          <w:top w:val="single" w:sz="4" w:space="1" w:color="auto"/>
          <w:left w:val="single" w:sz="4" w:space="4" w:color="auto"/>
          <w:bottom w:val="single" w:sz="4" w:space="1" w:color="auto"/>
          <w:right w:val="single" w:sz="4" w:space="4" w:color="auto"/>
        </w:pBdr>
      </w:pPr>
      <w:r w:rsidRPr="00081220">
        <w:t xml:space="preserve"> </w:t>
      </w:r>
      <w:r>
        <w:t xml:space="preserve"> </w:t>
      </w:r>
      <w:r w:rsidRPr="00081220">
        <w:t>src="</w:t>
      </w:r>
      <w:r w:rsidRPr="001A1654">
        <w:rPr>
          <w:b/>
        </w:rPr>
        <w:t>https://apps.gov.bc.ca/pub/cpf</w:t>
      </w:r>
      <w:r w:rsidRPr="001A1654">
        <w:t>/js/cpf_client.js</w:t>
      </w:r>
      <w:r w:rsidRPr="00081220">
        <w:t>"</w:t>
      </w:r>
    </w:p>
    <w:p w14:paraId="42BA59D9" w14:textId="77777777" w:rsidR="001A1654" w:rsidRPr="00081220" w:rsidRDefault="001A1654" w:rsidP="001A1654">
      <w:pPr>
        <w:pStyle w:val="PlainText"/>
        <w:pBdr>
          <w:top w:val="single" w:sz="4" w:space="1" w:color="auto"/>
          <w:left w:val="single" w:sz="4" w:space="4" w:color="auto"/>
          <w:bottom w:val="single" w:sz="4" w:space="1" w:color="auto"/>
          <w:right w:val="single" w:sz="4" w:space="4" w:color="auto"/>
        </w:pBdr>
      </w:pPr>
      <w:r w:rsidRPr="00081220">
        <w:t>&gt;&lt;/script&gt;</w:t>
      </w:r>
    </w:p>
    <w:p w14:paraId="7FFF3116" w14:textId="77777777" w:rsidR="001A1654" w:rsidRPr="001049D8" w:rsidRDefault="001A1654" w:rsidP="001049D8"/>
    <w:p w14:paraId="52D23407" w14:textId="0734EB65" w:rsidR="00513670" w:rsidRDefault="00164246" w:rsidP="0014187C">
      <w:pPr>
        <w:pStyle w:val="Appendix2"/>
      </w:pPr>
      <w:bookmarkStart w:id="58" w:name="_Toc202591182"/>
      <w:r>
        <w:t>Java Requirements</w:t>
      </w:r>
      <w:bookmarkEnd w:id="47"/>
      <w:bookmarkEnd w:id="58"/>
    </w:p>
    <w:p w14:paraId="48DB9290" w14:textId="77777777" w:rsidR="00865274" w:rsidRDefault="00865274" w:rsidP="0014187C">
      <w:pPr>
        <w:pStyle w:val="Appendix3"/>
      </w:pPr>
      <w:bookmarkStart w:id="59" w:name="_Toc202591183"/>
      <w:r>
        <w:t>Java</w:t>
      </w:r>
      <w:bookmarkEnd w:id="59"/>
    </w:p>
    <w:p w14:paraId="2A928CE9" w14:textId="03775ED8" w:rsidR="00865274" w:rsidRDefault="00865274" w:rsidP="00865274">
      <w:r>
        <w:t>The developer's machine and deployment server must have Java 1.6+ installed.</w:t>
      </w:r>
    </w:p>
    <w:p w14:paraId="665F66BE" w14:textId="77777777" w:rsidR="007E249C" w:rsidRDefault="007E249C" w:rsidP="007E249C"/>
    <w:p w14:paraId="74F57743" w14:textId="77777777" w:rsidR="007E249C" w:rsidRDefault="007E249C" w:rsidP="0014187C">
      <w:pPr>
        <w:pStyle w:val="Appendix3"/>
      </w:pPr>
      <w:bookmarkStart w:id="60" w:name="_Toc202591184"/>
      <w:r>
        <w:t>Subversion</w:t>
      </w:r>
      <w:bookmarkEnd w:id="60"/>
    </w:p>
    <w:p w14:paraId="07ED494B" w14:textId="77777777" w:rsidR="007E249C" w:rsidRDefault="007E249C" w:rsidP="007E249C">
      <w:r>
        <w:t>CPF use the Apache Subversion source code control system to track changes to the source code and tag versions for each release. It is recommended that clients use a source code control system such as subversion for their applications.</w:t>
      </w:r>
    </w:p>
    <w:p w14:paraId="352170C7" w14:textId="77777777" w:rsidR="007E249C" w:rsidRDefault="007E249C" w:rsidP="007E249C"/>
    <w:p w14:paraId="5EF0546A" w14:textId="77777777" w:rsidR="007E249C" w:rsidRDefault="007E249C" w:rsidP="007E249C">
      <w:r>
        <w:t>Subversion command line tools can be downloaded from the following site.</w:t>
      </w:r>
    </w:p>
    <w:p w14:paraId="44E34358" w14:textId="77777777" w:rsidR="007E249C" w:rsidRDefault="007E249C" w:rsidP="007E249C"/>
    <w:p w14:paraId="5D9B62D4" w14:textId="77777777" w:rsidR="007E249C" w:rsidRPr="00DF56A6" w:rsidRDefault="00476B92" w:rsidP="007E249C">
      <w:pPr>
        <w:rPr>
          <w:b/>
        </w:rPr>
      </w:pPr>
      <w:hyperlink r:id="rId14" w:history="1">
        <w:r w:rsidR="007E249C" w:rsidRPr="00FB026F">
          <w:rPr>
            <w:rStyle w:val="Hyperlink"/>
          </w:rPr>
          <w:t>http://subversion.apache.org/</w:t>
        </w:r>
      </w:hyperlink>
      <w:r w:rsidR="007E249C">
        <w:t xml:space="preserve"> - </w:t>
      </w:r>
      <w:r w:rsidR="007E249C">
        <w:rPr>
          <w:b/>
        </w:rPr>
        <w:t>Command line tools</w:t>
      </w:r>
    </w:p>
    <w:p w14:paraId="2D2B5361" w14:textId="77777777" w:rsidR="007E249C" w:rsidRDefault="00476B92" w:rsidP="007E249C">
      <w:pPr>
        <w:rPr>
          <w:b/>
        </w:rPr>
      </w:pPr>
      <w:hyperlink r:id="rId15" w:history="1">
        <w:r w:rsidR="007E249C" w:rsidRPr="00FB026F">
          <w:rPr>
            <w:rStyle w:val="Hyperlink"/>
          </w:rPr>
          <w:t>http://www.eclipse.org/subversive/</w:t>
        </w:r>
      </w:hyperlink>
      <w:r w:rsidR="007E249C">
        <w:t xml:space="preserve"> - </w:t>
      </w:r>
      <w:r w:rsidR="007E249C" w:rsidRPr="00DF56A6">
        <w:rPr>
          <w:b/>
        </w:rPr>
        <w:t>Eclipse Team Provider</w:t>
      </w:r>
    </w:p>
    <w:p w14:paraId="722A8D72" w14:textId="77777777" w:rsidR="007E249C" w:rsidRDefault="00476B92" w:rsidP="007E249C">
      <w:hyperlink r:id="rId16" w:history="1">
        <w:r w:rsidR="007E249C" w:rsidRPr="00FB026F">
          <w:rPr>
            <w:rStyle w:val="Hyperlink"/>
          </w:rPr>
          <w:t>http://tortoisesvn.tigris.org/</w:t>
        </w:r>
      </w:hyperlink>
      <w:r w:rsidR="007E249C">
        <w:t xml:space="preserve"> - </w:t>
      </w:r>
      <w:r w:rsidR="007E249C" w:rsidRPr="00DF56A6">
        <w:rPr>
          <w:b/>
        </w:rPr>
        <w:t>Windows SVN GUI</w:t>
      </w:r>
    </w:p>
    <w:p w14:paraId="65814D1E" w14:textId="77777777" w:rsidR="007E249C" w:rsidRDefault="007E249C" w:rsidP="007E249C"/>
    <w:p w14:paraId="2C7857BC" w14:textId="77777777" w:rsidR="007E249C" w:rsidRDefault="007E249C" w:rsidP="007E249C">
      <w:r>
        <w:t>A guide on using Subversion is available on the following site.</w:t>
      </w:r>
    </w:p>
    <w:p w14:paraId="1FCA86FD" w14:textId="77777777" w:rsidR="007E249C" w:rsidRDefault="007E249C" w:rsidP="007E249C"/>
    <w:p w14:paraId="37A95A86" w14:textId="77777777" w:rsidR="007E249C" w:rsidRDefault="00476B92" w:rsidP="007E249C">
      <w:hyperlink r:id="rId17" w:history="1">
        <w:r w:rsidR="007E249C" w:rsidRPr="00FB026F">
          <w:rPr>
            <w:rStyle w:val="Hyperlink"/>
          </w:rPr>
          <w:t>http://svnbook.red-bean.com/</w:t>
        </w:r>
      </w:hyperlink>
    </w:p>
    <w:p w14:paraId="77028C83" w14:textId="77777777" w:rsidR="007E249C" w:rsidRDefault="007E249C" w:rsidP="007E249C"/>
    <w:p w14:paraId="37D56285" w14:textId="77777777" w:rsidR="007E249C" w:rsidRDefault="007E249C" w:rsidP="007E249C">
      <w:pPr>
        <w:rPr>
          <w:lang w:val="en-CA"/>
        </w:rPr>
      </w:pPr>
      <w:r>
        <w:rPr>
          <w:lang w:val="en-CA"/>
        </w:rPr>
        <w:t>The CPF source code can be accessed using the following Subversion repository within the BC Government network or VPN. Plugin developers do not need the source code to develop a plugin but it is available for reference purposes.</w:t>
      </w:r>
    </w:p>
    <w:p w14:paraId="10315592" w14:textId="77777777" w:rsidR="007E249C" w:rsidRDefault="007E249C" w:rsidP="007E249C">
      <w:pPr>
        <w:rPr>
          <w:lang w:val="en-CA"/>
        </w:rPr>
      </w:pPr>
    </w:p>
    <w:p w14:paraId="4FAC7FEE" w14:textId="77777777" w:rsidR="007E249C" w:rsidRDefault="00476B92" w:rsidP="007E249C">
      <w:hyperlink r:id="rId18" w:history="1">
        <w:r w:rsidR="007E249C" w:rsidRPr="003A5B4E">
          <w:rPr>
            <w:rStyle w:val="Hyperlink"/>
          </w:rPr>
          <w:t>http://poplar.idir.bcgov/svn/cpf/api-source/trunk/</w:t>
        </w:r>
      </w:hyperlink>
      <w:r w:rsidR="007E249C">
        <w:t xml:space="preserve"> - </w:t>
      </w:r>
      <w:r w:rsidR="007E249C" w:rsidRPr="00DF56A6">
        <w:rPr>
          <w:b/>
        </w:rPr>
        <w:t>Subversion repository for download</w:t>
      </w:r>
    </w:p>
    <w:p w14:paraId="27B4A8A7" w14:textId="77777777" w:rsidR="007E249C" w:rsidRDefault="00476B92" w:rsidP="007E249C">
      <w:hyperlink r:id="rId19" w:history="1">
        <w:r w:rsidR="007E249C" w:rsidRPr="003A5B4E">
          <w:rPr>
            <w:rStyle w:val="Hyperlink"/>
          </w:rPr>
          <w:t>https://apps.gov.bc.ca/int/wsvn/CITZ.cpf/api-source/</w:t>
        </w:r>
      </w:hyperlink>
      <w:r w:rsidR="007E249C">
        <w:t xml:space="preserve"> - </w:t>
      </w:r>
      <w:r w:rsidR="007E249C" w:rsidRPr="00DF56A6">
        <w:rPr>
          <w:b/>
        </w:rPr>
        <w:t>Subversion Web interface</w:t>
      </w:r>
    </w:p>
    <w:p w14:paraId="58B6C451" w14:textId="77777777" w:rsidR="007E249C" w:rsidRDefault="007E249C" w:rsidP="007E249C">
      <w:pPr>
        <w:rPr>
          <w:lang w:val="en-CA"/>
        </w:rPr>
      </w:pPr>
    </w:p>
    <w:p w14:paraId="7696335C" w14:textId="77777777" w:rsidR="007E249C" w:rsidRDefault="007E249C" w:rsidP="007E249C">
      <w:pPr>
        <w:rPr>
          <w:lang w:val="en-CA"/>
        </w:rPr>
      </w:pPr>
      <w:r>
        <w:rPr>
          <w:lang w:val="en-CA"/>
        </w:rPr>
        <w:t>Developers will need to request via their Business Analyst that a subversion repository and user account be created for their project.</w:t>
      </w:r>
    </w:p>
    <w:p w14:paraId="208340F3" w14:textId="77777777" w:rsidR="007E249C" w:rsidRPr="00697141" w:rsidRDefault="007E249C" w:rsidP="00865274"/>
    <w:p w14:paraId="7495CC9A" w14:textId="77777777" w:rsidR="00865274" w:rsidRPr="00737C07" w:rsidRDefault="00865274" w:rsidP="0014187C">
      <w:pPr>
        <w:pStyle w:val="Appendix3"/>
      </w:pPr>
      <w:bookmarkStart w:id="61" w:name="_Toc202591185"/>
      <w:r>
        <w:t>Maven</w:t>
      </w:r>
      <w:bookmarkEnd w:id="61"/>
    </w:p>
    <w:p w14:paraId="31D72AFB" w14:textId="77777777" w:rsidR="00865274" w:rsidRDefault="00865274" w:rsidP="00865274">
      <w:r>
        <w:t>The CPF is developed using the Apache Maven build tool. CPF client must be developed using Maven as it manages the dependencies between the CPF components and external libraries. Developers must have an understanding of developing applications using Maven.</w:t>
      </w:r>
    </w:p>
    <w:p w14:paraId="26989C8D" w14:textId="77777777" w:rsidR="00865274" w:rsidRDefault="00865274" w:rsidP="00865274"/>
    <w:p w14:paraId="47BA9DFF" w14:textId="77777777" w:rsidR="00865274" w:rsidRDefault="00865274" w:rsidP="00865274">
      <w:r>
        <w:t>Maven 3.0.x can be downloaded from the following site.</w:t>
      </w:r>
    </w:p>
    <w:p w14:paraId="5D4C1222" w14:textId="77777777" w:rsidR="00865274" w:rsidRDefault="00865274" w:rsidP="00865274"/>
    <w:p w14:paraId="4A607BAA" w14:textId="77777777" w:rsidR="00865274" w:rsidRDefault="00476B92" w:rsidP="00865274">
      <w:hyperlink r:id="rId20" w:history="1">
        <w:r w:rsidR="00865274" w:rsidRPr="00FB026F">
          <w:rPr>
            <w:rStyle w:val="Hyperlink"/>
          </w:rPr>
          <w:t>http://maven.apache.org/</w:t>
        </w:r>
      </w:hyperlink>
      <w:r w:rsidR="00865274">
        <w:t xml:space="preserve"> - </w:t>
      </w:r>
      <w:r w:rsidR="00865274" w:rsidRPr="00DF56A6">
        <w:rPr>
          <w:b/>
        </w:rPr>
        <w:t>Command line tools</w:t>
      </w:r>
    </w:p>
    <w:p w14:paraId="72751660" w14:textId="77777777" w:rsidR="00865274" w:rsidRDefault="00476B92" w:rsidP="00865274">
      <w:hyperlink r:id="rId21" w:history="1">
        <w:r w:rsidR="00865274" w:rsidRPr="00FB026F">
          <w:rPr>
            <w:rStyle w:val="Hyperlink"/>
          </w:rPr>
          <w:t>http://eclipse.org/m2e/</w:t>
        </w:r>
      </w:hyperlink>
      <w:r w:rsidR="00865274">
        <w:t xml:space="preserve"> - </w:t>
      </w:r>
      <w:r w:rsidR="00865274" w:rsidRPr="00DF56A6">
        <w:rPr>
          <w:b/>
        </w:rPr>
        <w:t xml:space="preserve">Eclipse Maven </w:t>
      </w:r>
    </w:p>
    <w:p w14:paraId="10E8571D" w14:textId="77777777" w:rsidR="00865274" w:rsidRDefault="00865274" w:rsidP="00865274"/>
    <w:p w14:paraId="3C62BF4A" w14:textId="77777777" w:rsidR="00865274" w:rsidRDefault="00865274" w:rsidP="00865274">
      <w:r>
        <w:t>A guide on using Maven is available on the following site.</w:t>
      </w:r>
    </w:p>
    <w:p w14:paraId="335145DC" w14:textId="77777777" w:rsidR="00865274" w:rsidRDefault="00865274" w:rsidP="00865274"/>
    <w:p w14:paraId="4FF1E9CE" w14:textId="77777777" w:rsidR="00865274" w:rsidRDefault="00476B92" w:rsidP="00865274">
      <w:hyperlink r:id="rId22" w:history="1">
        <w:r w:rsidR="00865274" w:rsidRPr="00FB026F">
          <w:rPr>
            <w:rStyle w:val="Hyperlink"/>
          </w:rPr>
          <w:t>http://www.sonatype.com/books/mvnref-book/reference/</w:t>
        </w:r>
      </w:hyperlink>
    </w:p>
    <w:p w14:paraId="0EA3585C" w14:textId="77777777" w:rsidR="00865274" w:rsidRDefault="00865274" w:rsidP="00865274">
      <w:pPr>
        <w:rPr>
          <w:lang w:val="en-CA"/>
        </w:rPr>
      </w:pPr>
    </w:p>
    <w:p w14:paraId="2B8170B4" w14:textId="7D7AE688" w:rsidR="00865274" w:rsidRPr="00697141" w:rsidRDefault="00865274" w:rsidP="00865274">
      <w:pPr>
        <w:rPr>
          <w:lang w:val="en-CA"/>
        </w:rPr>
      </w:pPr>
      <w:r>
        <w:rPr>
          <w:lang w:val="en-CA"/>
        </w:rPr>
        <w:t xml:space="preserve">The CPF libraries are deployed to the CITZ BC Government Maven repository inside the BC Government network/VPN. Follow instructions </w:t>
      </w:r>
      <w:r w:rsidR="007E249C">
        <w:rPr>
          <w:lang w:val="en-CA"/>
        </w:rPr>
        <w:t>Appendix</w:t>
      </w:r>
      <w:r>
        <w:rPr>
          <w:lang w:val="en-CA"/>
        </w:rPr>
        <w:t xml:space="preserve"> </w:t>
      </w:r>
      <w:r>
        <w:rPr>
          <w:lang w:val="en-CA"/>
        </w:rPr>
        <w:fldChar w:fldCharType="begin"/>
      </w:r>
      <w:r>
        <w:rPr>
          <w:lang w:val="en-CA"/>
        </w:rPr>
        <w:instrText xml:space="preserve"> REF _Ref183251008 \n \h </w:instrText>
      </w:r>
      <w:r>
        <w:rPr>
          <w:lang w:val="en-CA"/>
        </w:rPr>
      </w:r>
      <w:r>
        <w:rPr>
          <w:lang w:val="en-CA"/>
        </w:rPr>
        <w:fldChar w:fldCharType="separate"/>
      </w:r>
      <w:r w:rsidR="00CA7C9A">
        <w:rPr>
          <w:lang w:val="en-CA"/>
        </w:rPr>
        <w:t>A.1.1</w:t>
      </w:r>
      <w:r>
        <w:rPr>
          <w:lang w:val="en-CA"/>
        </w:rPr>
        <w:fldChar w:fldCharType="end"/>
      </w:r>
      <w:r>
        <w:rPr>
          <w:lang w:val="en-CA"/>
        </w:rPr>
        <w:t xml:space="preserve"> </w:t>
      </w:r>
      <w:r>
        <w:rPr>
          <w:lang w:val="en-CA"/>
        </w:rPr>
        <w:fldChar w:fldCharType="begin"/>
      </w:r>
      <w:r>
        <w:rPr>
          <w:lang w:val="en-CA"/>
        </w:rPr>
        <w:instrText xml:space="preserve"> REF _Ref183251008 \h </w:instrText>
      </w:r>
      <w:r>
        <w:rPr>
          <w:lang w:val="en-CA"/>
        </w:rPr>
      </w:r>
      <w:r>
        <w:rPr>
          <w:lang w:val="en-CA"/>
        </w:rPr>
        <w:fldChar w:fldCharType="separate"/>
      </w:r>
      <w:r w:rsidR="00CA7C9A">
        <w:t>Maven settings.xml</w:t>
      </w:r>
      <w:r>
        <w:rPr>
          <w:lang w:val="en-CA"/>
        </w:rPr>
        <w:fldChar w:fldCharType="end"/>
      </w:r>
      <w:r>
        <w:rPr>
          <w:lang w:val="en-CA"/>
        </w:rPr>
        <w:t xml:space="preserve"> to use this repository to download the CPF libraries.  </w:t>
      </w:r>
      <w:r w:rsidRPr="00697141">
        <w:rPr>
          <w:b/>
        </w:rPr>
        <w:t>NOTE: This step must be completed before continuing</w:t>
      </w:r>
      <w:r>
        <w:rPr>
          <w:b/>
        </w:rPr>
        <w:t xml:space="preserve"> with these instructions</w:t>
      </w:r>
      <w:r w:rsidRPr="00697141">
        <w:rPr>
          <w:b/>
        </w:rPr>
        <w:t>.</w:t>
      </w:r>
    </w:p>
    <w:p w14:paraId="5845C21E" w14:textId="77777777" w:rsidR="00164246" w:rsidRDefault="00164246" w:rsidP="00164246"/>
    <w:p w14:paraId="4E247655" w14:textId="6F4DEE35" w:rsidR="00697141" w:rsidRDefault="00697141" w:rsidP="00697141">
      <w:pPr>
        <w:pStyle w:val="BodyText"/>
      </w:pPr>
      <w:r>
        <w:t xml:space="preserve">The following example Maven settings.xml adds two new profiles that include references to the Sonatype maven repository and the CITZ BC Government Maven Repository. Copy the following file to </w:t>
      </w:r>
      <w:r w:rsidRPr="00697141">
        <w:rPr>
          <w:rStyle w:val="PlainTextChar"/>
        </w:rPr>
        <w:t>~/.m2/settings.xml</w:t>
      </w:r>
      <w:r>
        <w:t xml:space="preserve"> (or merge if the file already exists) to enable Maven to download the libraries from these locations.</w:t>
      </w:r>
    </w:p>
    <w:p w14:paraId="421D0B79" w14:textId="77777777" w:rsidR="00697141" w:rsidRDefault="00697141" w:rsidP="00697141">
      <w:pPr>
        <w:pStyle w:val="BodyText"/>
      </w:pPr>
    </w:p>
    <w:p w14:paraId="1BB84B83" w14:textId="09D5DAF6" w:rsidR="00697141" w:rsidRPr="00697141" w:rsidRDefault="00697141" w:rsidP="00697141">
      <w:pPr>
        <w:pStyle w:val="BodyText"/>
        <w:rPr>
          <w:b/>
        </w:rPr>
      </w:pPr>
      <w:r w:rsidRPr="00697141">
        <w:rPr>
          <w:b/>
        </w:rPr>
        <w:t>NOTE: To use the CITZ BC Government Maven Repository a VPN connection is required.</w:t>
      </w:r>
    </w:p>
    <w:p w14:paraId="72DFABFC" w14:textId="77777777" w:rsidR="00697141" w:rsidRPr="00697141" w:rsidRDefault="00697141" w:rsidP="00697141">
      <w:pPr>
        <w:pStyle w:val="BodyText"/>
      </w:pPr>
    </w:p>
    <w:p w14:paraId="73C1830D" w14:textId="77777777" w:rsidR="000B4AD3" w:rsidRDefault="000B4AD3" w:rsidP="00B32E19">
      <w:pPr>
        <w:pStyle w:val="PlainText"/>
        <w:pBdr>
          <w:top w:val="single" w:sz="4" w:space="1" w:color="auto"/>
          <w:left w:val="single" w:sz="4" w:space="1" w:color="auto"/>
          <w:bottom w:val="single" w:sz="4" w:space="1" w:color="auto"/>
          <w:right w:val="single" w:sz="4" w:space="1" w:color="auto"/>
        </w:pBdr>
      </w:pPr>
      <w:r>
        <w:t>&lt;?xml version="1.0" encoding="UTF-8"?&gt;</w:t>
      </w:r>
    </w:p>
    <w:p w14:paraId="61CD81C2" w14:textId="77777777" w:rsidR="000B4AD3" w:rsidRDefault="000B4AD3" w:rsidP="00B32E19">
      <w:pPr>
        <w:pStyle w:val="PlainText"/>
        <w:pBdr>
          <w:top w:val="single" w:sz="4" w:space="1" w:color="auto"/>
          <w:left w:val="single" w:sz="4" w:space="1" w:color="auto"/>
          <w:bottom w:val="single" w:sz="4" w:space="1" w:color="auto"/>
          <w:right w:val="single" w:sz="4" w:space="1" w:color="auto"/>
        </w:pBdr>
      </w:pPr>
      <w:r>
        <w:t>&lt;settings</w:t>
      </w:r>
    </w:p>
    <w:p w14:paraId="23F7C905" w14:textId="77777777" w:rsidR="000B4AD3" w:rsidRDefault="000B4AD3" w:rsidP="00B32E19">
      <w:pPr>
        <w:pStyle w:val="PlainText"/>
        <w:pBdr>
          <w:top w:val="single" w:sz="4" w:space="1" w:color="auto"/>
          <w:left w:val="single" w:sz="4" w:space="1" w:color="auto"/>
          <w:bottom w:val="single" w:sz="4" w:space="1" w:color="auto"/>
          <w:right w:val="single" w:sz="4" w:space="1" w:color="auto"/>
        </w:pBdr>
      </w:pPr>
      <w:r>
        <w:t xml:space="preserve">  xmlns="http://maven.apache.org/SETTINGS/1.0.0"</w:t>
      </w:r>
    </w:p>
    <w:p w14:paraId="73E77A9D" w14:textId="77777777" w:rsidR="000B4AD3" w:rsidRDefault="000B4AD3" w:rsidP="00B32E19">
      <w:pPr>
        <w:pStyle w:val="PlainText"/>
        <w:pBdr>
          <w:top w:val="single" w:sz="4" w:space="1" w:color="auto"/>
          <w:left w:val="single" w:sz="4" w:space="1" w:color="auto"/>
          <w:bottom w:val="single" w:sz="4" w:space="1" w:color="auto"/>
          <w:right w:val="single" w:sz="4" w:space="1" w:color="auto"/>
        </w:pBdr>
      </w:pPr>
      <w:r>
        <w:t xml:space="preserve">  xmlns:xsi="http://www.w3.org/2001/XMLSchema-instance"</w:t>
      </w:r>
    </w:p>
    <w:p w14:paraId="1257C2E9" w14:textId="77777777" w:rsidR="000B4AD3" w:rsidRDefault="000B4AD3" w:rsidP="00B32E19">
      <w:pPr>
        <w:pStyle w:val="PlainText"/>
        <w:pBdr>
          <w:top w:val="single" w:sz="4" w:space="1" w:color="auto"/>
          <w:left w:val="single" w:sz="4" w:space="1" w:color="auto"/>
          <w:bottom w:val="single" w:sz="4" w:space="1" w:color="auto"/>
          <w:right w:val="single" w:sz="4" w:space="1" w:color="auto"/>
        </w:pBdr>
      </w:pPr>
      <w:r>
        <w:t xml:space="preserve">  xsi:schemaLocation="</w:t>
      </w:r>
    </w:p>
    <w:p w14:paraId="4BDD3172" w14:textId="77777777" w:rsidR="000B4AD3" w:rsidRDefault="000B4AD3" w:rsidP="00B32E19">
      <w:pPr>
        <w:pStyle w:val="PlainText"/>
        <w:pBdr>
          <w:top w:val="single" w:sz="4" w:space="1" w:color="auto"/>
          <w:left w:val="single" w:sz="4" w:space="1" w:color="auto"/>
          <w:bottom w:val="single" w:sz="4" w:space="1" w:color="auto"/>
          <w:right w:val="single" w:sz="4" w:space="1" w:color="auto"/>
        </w:pBdr>
      </w:pPr>
      <w:r>
        <w:t xml:space="preserve">    http://maven.apache.org/SETTINGS/1.0.0</w:t>
      </w:r>
    </w:p>
    <w:p w14:paraId="7FBEC338" w14:textId="77777777" w:rsidR="000B4AD3" w:rsidRDefault="000B4AD3" w:rsidP="00B32E19">
      <w:pPr>
        <w:pStyle w:val="PlainText"/>
        <w:pBdr>
          <w:top w:val="single" w:sz="4" w:space="1" w:color="auto"/>
          <w:left w:val="single" w:sz="4" w:space="1" w:color="auto"/>
          <w:bottom w:val="single" w:sz="4" w:space="1" w:color="auto"/>
          <w:right w:val="single" w:sz="4" w:space="1" w:color="auto"/>
        </w:pBdr>
      </w:pPr>
      <w:r>
        <w:t xml:space="preserve">    http://maven.apache.org/xsd/settings-1.0.0.xsd</w:t>
      </w:r>
    </w:p>
    <w:p w14:paraId="54542F42" w14:textId="77777777" w:rsidR="000B4AD3" w:rsidRDefault="000B4AD3" w:rsidP="00B32E19">
      <w:pPr>
        <w:pStyle w:val="PlainText"/>
        <w:pBdr>
          <w:top w:val="single" w:sz="4" w:space="1" w:color="auto"/>
          <w:left w:val="single" w:sz="4" w:space="1" w:color="auto"/>
          <w:bottom w:val="single" w:sz="4" w:space="1" w:color="auto"/>
          <w:right w:val="single" w:sz="4" w:space="1" w:color="auto"/>
        </w:pBdr>
      </w:pPr>
      <w:r>
        <w:t xml:space="preserve">  "</w:t>
      </w:r>
    </w:p>
    <w:p w14:paraId="3CA5D0D1" w14:textId="77777777" w:rsidR="000B4AD3" w:rsidRDefault="000B4AD3" w:rsidP="00B32E19">
      <w:pPr>
        <w:pStyle w:val="PlainText"/>
        <w:pBdr>
          <w:top w:val="single" w:sz="4" w:space="1" w:color="auto"/>
          <w:left w:val="single" w:sz="4" w:space="1" w:color="auto"/>
          <w:bottom w:val="single" w:sz="4" w:space="1" w:color="auto"/>
          <w:right w:val="single" w:sz="4" w:space="1" w:color="auto"/>
        </w:pBdr>
      </w:pPr>
      <w:r>
        <w:t>&gt;</w:t>
      </w:r>
    </w:p>
    <w:p w14:paraId="4048B399" w14:textId="77777777" w:rsidR="000B4AD3" w:rsidRDefault="000B4AD3" w:rsidP="00B32E19">
      <w:pPr>
        <w:pStyle w:val="PlainText"/>
        <w:pBdr>
          <w:top w:val="single" w:sz="4" w:space="1" w:color="auto"/>
          <w:left w:val="single" w:sz="4" w:space="1" w:color="auto"/>
          <w:bottom w:val="single" w:sz="4" w:space="1" w:color="auto"/>
          <w:right w:val="single" w:sz="4" w:space="1" w:color="auto"/>
        </w:pBdr>
      </w:pPr>
      <w:r>
        <w:t xml:space="preserve">  &lt;profiles&gt;</w:t>
      </w:r>
    </w:p>
    <w:p w14:paraId="3E28767A"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&lt;profile&gt;</w:t>
      </w:r>
    </w:p>
    <w:p w14:paraId="3155FD3D"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&lt;id&gt;citz-artifactory&lt;/id&gt;</w:t>
      </w:r>
    </w:p>
    <w:p w14:paraId="4AE0DB9C"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&lt;activation&gt;</w:t>
      </w:r>
    </w:p>
    <w:p w14:paraId="2F55D055"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&lt;activeByDefault&gt;true&lt;/activeByDefault&gt;</w:t>
      </w:r>
    </w:p>
    <w:p w14:paraId="0A260C7F"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&lt;/activation&gt;</w:t>
      </w:r>
    </w:p>
    <w:p w14:paraId="70BA1FC7"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&lt;repositories&gt;</w:t>
      </w:r>
    </w:p>
    <w:p w14:paraId="2F62059D"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&lt;repository&gt;</w:t>
      </w:r>
    </w:p>
    <w:p w14:paraId="5E7E164D"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&lt;snapshots&gt;</w:t>
      </w:r>
    </w:p>
    <w:p w14:paraId="262A5FA4"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&lt;enabled&gt;false&lt;/enabled&gt;</w:t>
      </w:r>
    </w:p>
    <w:p w14:paraId="42A3DDFC"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&lt;/snapshots&gt;</w:t>
      </w:r>
    </w:p>
    <w:p w14:paraId="2387EA5C"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&lt;id&gt;apps.gov.bc.ca-releases&lt;/id&gt;</w:t>
      </w:r>
    </w:p>
    <w:p w14:paraId="30368EC9"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&lt;name&gt;apps.gov.bc.ca-releases&lt;/name&gt;</w:t>
      </w:r>
    </w:p>
    <w:p w14:paraId="381073CF"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&lt;url&gt;http://apps.gov.bc.ca/gov/artifactory/repo1&lt;/url&gt;</w:t>
      </w:r>
    </w:p>
    <w:p w14:paraId="6A37AE47"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&lt;/repository&gt;</w:t>
      </w:r>
    </w:p>
    <w:p w14:paraId="7525D113"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&lt;repository&gt;</w:t>
      </w:r>
    </w:p>
    <w:p w14:paraId="46D2CCB3"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&lt;snapshots&gt;</w:t>
      </w:r>
    </w:p>
    <w:p w14:paraId="2003C02D"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&lt;enabled&gt;true&lt;/enabled&gt;</w:t>
      </w:r>
    </w:p>
    <w:p w14:paraId="4AF04D52"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&lt;/snapshots&gt;</w:t>
      </w:r>
    </w:p>
    <w:p w14:paraId="7FD32DDC"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&lt;id&gt;apps.gov.bc.ca&lt;/id&gt;</w:t>
      </w:r>
    </w:p>
    <w:p w14:paraId="6393406A"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&lt;name&gt;apps.gov.bc.ca-snapshots&lt;/name&gt;</w:t>
      </w:r>
    </w:p>
    <w:p w14:paraId="231B0723"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&lt;url&gt;http://apps.gov.bc.ca/gov/artifactory/repo2&lt;/url&gt;</w:t>
      </w:r>
    </w:p>
    <w:p w14:paraId="5EEDA161"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&lt;/repository&gt;</w:t>
      </w:r>
    </w:p>
    <w:p w14:paraId="5D54F402"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&lt;/repositories&gt;</w:t>
      </w:r>
    </w:p>
    <w:p w14:paraId="1F21CE8A" w14:textId="77777777" w:rsidR="000B4FC1" w:rsidRDefault="000B4FC1" w:rsidP="000B4FC1">
      <w:pPr>
        <w:pStyle w:val="MacroText"/>
        <w:pBdr>
          <w:top w:val="single" w:sz="4" w:space="1" w:color="auto"/>
          <w:left w:val="single" w:sz="4" w:space="1" w:color="auto"/>
          <w:bottom w:val="single" w:sz="4" w:space="1" w:color="auto"/>
          <w:right w:val="single" w:sz="4" w:space="1" w:color="auto"/>
        </w:pBdr>
      </w:pPr>
      <w:r>
        <w:t xml:space="preserve">    &lt;/profile&gt;</w:t>
      </w:r>
    </w:p>
    <w:p w14:paraId="48E6037C" w14:textId="77777777" w:rsidR="000B4AD3" w:rsidRDefault="000B4AD3" w:rsidP="00B32E19">
      <w:pPr>
        <w:pStyle w:val="PlainText"/>
        <w:pBdr>
          <w:top w:val="single" w:sz="4" w:space="1" w:color="auto"/>
          <w:left w:val="single" w:sz="4" w:space="1" w:color="auto"/>
          <w:bottom w:val="single" w:sz="4" w:space="1" w:color="auto"/>
          <w:right w:val="single" w:sz="4" w:space="1" w:color="auto"/>
        </w:pBdr>
      </w:pPr>
      <w:r>
        <w:t xml:space="preserve">  &lt;/profiles&gt;</w:t>
      </w:r>
    </w:p>
    <w:p w14:paraId="3B2085F6" w14:textId="77777777" w:rsidR="000B4AD3" w:rsidRDefault="000B4AD3" w:rsidP="00B32E19">
      <w:pPr>
        <w:pStyle w:val="PlainText"/>
        <w:pBdr>
          <w:top w:val="single" w:sz="4" w:space="1" w:color="auto"/>
          <w:left w:val="single" w:sz="4" w:space="1" w:color="auto"/>
          <w:bottom w:val="single" w:sz="4" w:space="1" w:color="auto"/>
          <w:right w:val="single" w:sz="4" w:space="1" w:color="auto"/>
        </w:pBdr>
      </w:pPr>
      <w:r>
        <w:t>&lt;/settings&gt;</w:t>
      </w:r>
    </w:p>
    <w:p w14:paraId="15CF9ED5" w14:textId="77777777" w:rsidR="00B72EDB" w:rsidRDefault="00B72EDB" w:rsidP="00B72EDB"/>
    <w:p w14:paraId="625DC44A" w14:textId="77777777" w:rsidR="00B72EDB" w:rsidRDefault="00B72EDB" w:rsidP="00B72EDB">
      <w:r>
        <w:t>This step assumes that the developer has already created a Maven Java project for their application with a pom.xml file for the maven configuration.</w:t>
      </w:r>
    </w:p>
    <w:p w14:paraId="424044DE" w14:textId="77777777" w:rsidR="00B72EDB" w:rsidRDefault="00B72EDB" w:rsidP="00B72EDB"/>
    <w:p w14:paraId="369EC766" w14:textId="77777777" w:rsidR="00B72EDB" w:rsidRDefault="00B72EDB" w:rsidP="00B72EDB">
      <w:r>
        <w:t>Add the following to the dependencies section of the pom.xml file. This will include the CPF client API and all required dependencies.</w:t>
      </w:r>
    </w:p>
    <w:p w14:paraId="04546A3A" w14:textId="77777777" w:rsidR="00B72EDB" w:rsidRDefault="00B72EDB" w:rsidP="00B72EDB"/>
    <w:p w14:paraId="357BE234" w14:textId="77777777" w:rsidR="00B72EDB" w:rsidRDefault="00B72EDB" w:rsidP="00B72EDB">
      <w:pPr>
        <w:pStyle w:val="PlainText"/>
        <w:pBdr>
          <w:top w:val="single" w:sz="4" w:space="1" w:color="auto"/>
          <w:left w:val="single" w:sz="4" w:space="4" w:color="auto"/>
          <w:bottom w:val="single" w:sz="4" w:space="1" w:color="auto"/>
          <w:right w:val="single" w:sz="4" w:space="4" w:color="auto"/>
        </w:pBdr>
      </w:pPr>
      <w:r>
        <w:t xml:space="preserve">    &lt;dependency&gt;</w:t>
      </w:r>
    </w:p>
    <w:p w14:paraId="6CA1A208" w14:textId="77777777" w:rsidR="00B72EDB" w:rsidRPr="00965745" w:rsidRDefault="00B72EDB" w:rsidP="00B72EDB">
      <w:pPr>
        <w:pStyle w:val="PlainText"/>
        <w:pBdr>
          <w:top w:val="single" w:sz="4" w:space="1" w:color="auto"/>
          <w:left w:val="single" w:sz="4" w:space="4" w:color="auto"/>
          <w:bottom w:val="single" w:sz="4" w:space="1" w:color="auto"/>
          <w:right w:val="single" w:sz="4" w:space="4" w:color="auto"/>
        </w:pBdr>
      </w:pPr>
      <w:r w:rsidRPr="00965745">
        <w:t xml:space="preserve">    </w:t>
      </w:r>
      <w:r>
        <w:t xml:space="preserve">  </w:t>
      </w:r>
      <w:r w:rsidRPr="00965745">
        <w:t>&lt;groupId&gt;ca.bc.gov.open.cpf&lt;/groupId&gt;</w:t>
      </w:r>
    </w:p>
    <w:p w14:paraId="0FD1EF24" w14:textId="77777777" w:rsidR="00B72EDB" w:rsidRPr="00965745" w:rsidRDefault="00B72EDB" w:rsidP="00B72EDB">
      <w:pPr>
        <w:pStyle w:val="PlainText"/>
        <w:pBdr>
          <w:top w:val="single" w:sz="4" w:space="1" w:color="auto"/>
          <w:left w:val="single" w:sz="4" w:space="4" w:color="auto"/>
          <w:bottom w:val="single" w:sz="4" w:space="1" w:color="auto"/>
          <w:right w:val="single" w:sz="4" w:space="4" w:color="auto"/>
        </w:pBdr>
      </w:pPr>
      <w:r w:rsidRPr="00965745">
        <w:t xml:space="preserve"> </w:t>
      </w:r>
      <w:r>
        <w:t xml:space="preserve">  </w:t>
      </w:r>
      <w:r w:rsidRPr="00965745">
        <w:t xml:space="preserve"> </w:t>
      </w:r>
      <w:r>
        <w:t xml:space="preserve">  </w:t>
      </w:r>
      <w:r w:rsidRPr="00965745">
        <w:t>&lt;artifactId&gt;cpf-api-client&lt;/artifactId&gt;</w:t>
      </w:r>
    </w:p>
    <w:p w14:paraId="03CFF0A7" w14:textId="77777777" w:rsidR="00B72EDB" w:rsidRDefault="00B72EDB" w:rsidP="00B72EDB">
      <w:pPr>
        <w:pStyle w:val="PlainText"/>
        <w:pBdr>
          <w:top w:val="single" w:sz="4" w:space="1" w:color="auto"/>
          <w:left w:val="single" w:sz="4" w:space="4" w:color="auto"/>
          <w:bottom w:val="single" w:sz="4" w:space="1" w:color="auto"/>
          <w:right w:val="single" w:sz="4" w:space="4" w:color="auto"/>
        </w:pBdr>
      </w:pPr>
      <w:r w:rsidRPr="00965745">
        <w:t xml:space="preserve">    </w:t>
      </w:r>
      <w:r>
        <w:t xml:space="preserve">  </w:t>
      </w:r>
      <w:r w:rsidRPr="00965745">
        <w:t>&lt;version&gt;</w:t>
      </w:r>
      <w:r w:rsidRPr="00965745">
        <w:rPr>
          <w:b/>
        </w:rPr>
        <w:t>3.0.0-SNAPSHOT</w:t>
      </w:r>
      <w:r w:rsidRPr="00965745">
        <w:t>&lt;/version&gt;</w:t>
      </w:r>
    </w:p>
    <w:p w14:paraId="5B4FEF76" w14:textId="77777777" w:rsidR="00B72EDB" w:rsidRPr="00965745" w:rsidRDefault="00B72EDB" w:rsidP="00B72EDB">
      <w:pPr>
        <w:pStyle w:val="PlainText"/>
        <w:pBdr>
          <w:top w:val="single" w:sz="4" w:space="1" w:color="auto"/>
          <w:left w:val="single" w:sz="4" w:space="4" w:color="auto"/>
          <w:bottom w:val="single" w:sz="4" w:space="1" w:color="auto"/>
          <w:right w:val="single" w:sz="4" w:space="4" w:color="auto"/>
        </w:pBdr>
      </w:pPr>
      <w:r>
        <w:t xml:space="preserve">    &lt;/dependency&gt;</w:t>
      </w:r>
    </w:p>
    <w:p w14:paraId="7C7E6B42" w14:textId="77777777" w:rsidR="00697141" w:rsidRDefault="00697141" w:rsidP="00697141">
      <w:pPr>
        <w:pStyle w:val="BodyText"/>
      </w:pPr>
    </w:p>
    <w:p w14:paraId="6C6EB2D2" w14:textId="77777777" w:rsidR="0014187C" w:rsidRDefault="0014187C" w:rsidP="00697141">
      <w:pPr>
        <w:pStyle w:val="BodyText"/>
      </w:pPr>
    </w:p>
    <w:p w14:paraId="0D5E242E" w14:textId="77777777" w:rsidR="00014715" w:rsidRPr="00697141" w:rsidRDefault="00014715" w:rsidP="00014715"/>
    <w:sectPr w:rsidR="00014715" w:rsidRPr="00697141" w:rsidSect="00E66E9C">
      <w:headerReference w:type="default" r:id="rId23"/>
      <w:footerReference w:type="default" r:id="rId24"/>
      <w:pgSz w:w="12242" w:h="15842" w:code="1"/>
      <w:pgMar w:top="851" w:right="851" w:bottom="851" w:left="85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1587C2" w14:textId="77777777" w:rsidR="00021B1E" w:rsidRDefault="00021B1E">
      <w:r>
        <w:separator/>
      </w:r>
    </w:p>
  </w:endnote>
  <w:endnote w:type="continuationSeparator" w:id="0">
    <w:p w14:paraId="34B537BF" w14:textId="77777777" w:rsidR="00021B1E" w:rsidRDefault="00021B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283" w:type="dxa"/>
      <w:tblBorders>
        <w:top w:val="single" w:sz="4" w:space="0" w:color="auto"/>
      </w:tblBorders>
      <w:tblLook w:val="04A0" w:firstRow="1" w:lastRow="0" w:firstColumn="1" w:lastColumn="0" w:noHBand="0" w:noVBand="1"/>
    </w:tblPr>
    <w:tblGrid>
      <w:gridCol w:w="5377"/>
      <w:gridCol w:w="8906"/>
    </w:tblGrid>
    <w:tr w:rsidR="00021B1E" w:rsidRPr="001C2A9A" w14:paraId="605F25A8" w14:textId="77777777" w:rsidTr="00857A77">
      <w:tc>
        <w:tcPr>
          <w:tcW w:w="5377" w:type="dxa"/>
          <w:shd w:val="clear" w:color="auto" w:fill="auto"/>
        </w:tcPr>
        <w:p w14:paraId="25C6795D" w14:textId="77777777" w:rsidR="00021B1E" w:rsidRPr="001C2A9A" w:rsidRDefault="00021B1E" w:rsidP="00EC450F">
          <w:pPr>
            <w:pStyle w:val="Footer"/>
            <w:rPr>
              <w:lang w:val="en-CA"/>
            </w:rPr>
          </w:pPr>
          <w:r w:rsidRPr="001C2A9A">
            <w:rPr>
              <w:lang w:val="en-CA"/>
            </w:rPr>
            <w:fldChar w:fldCharType="begin"/>
          </w:r>
          <w:r w:rsidRPr="001C2A9A">
            <w:rPr>
              <w:lang w:val="en-CA"/>
            </w:rPr>
            <w:instrText xml:space="preserve"> FILENAME   \* MERGEFORMAT </w:instrText>
          </w:r>
          <w:r w:rsidRPr="001C2A9A">
            <w:rPr>
              <w:lang w:val="en-CA"/>
            </w:rPr>
            <w:fldChar w:fldCharType="separate"/>
          </w:r>
          <w:r>
            <w:rPr>
              <w:noProof/>
              <w:lang w:val="en-CA"/>
            </w:rPr>
            <w:t>CPF.ClientUserGuide.docx</w:t>
          </w:r>
          <w:r w:rsidRPr="001C2A9A">
            <w:rPr>
              <w:lang w:val="en-CA"/>
            </w:rPr>
            <w:fldChar w:fldCharType="end"/>
          </w:r>
        </w:p>
      </w:tc>
      <w:tc>
        <w:tcPr>
          <w:tcW w:w="8906" w:type="dxa"/>
          <w:shd w:val="clear" w:color="auto" w:fill="auto"/>
        </w:tcPr>
        <w:p w14:paraId="4A2AA094" w14:textId="77777777" w:rsidR="00021B1E" w:rsidRPr="001C2A9A" w:rsidRDefault="00021B1E" w:rsidP="00857A77">
          <w:pPr>
            <w:pStyle w:val="Footer"/>
            <w:tabs>
              <w:tab w:val="clear" w:pos="4320"/>
            </w:tabs>
            <w:jc w:val="right"/>
            <w:rPr>
              <w:lang w:val="en-CA"/>
            </w:rPr>
          </w:pPr>
          <w:r w:rsidRPr="00077224">
            <w:rPr>
              <w:rStyle w:val="PageNumber"/>
            </w:rPr>
            <w:fldChar w:fldCharType="begin"/>
          </w:r>
          <w:r w:rsidRPr="00077224">
            <w:rPr>
              <w:rStyle w:val="PageNumber"/>
            </w:rPr>
            <w:instrText xml:space="preserve"> PAGE </w:instrText>
          </w:r>
          <w:r w:rsidRPr="00077224">
            <w:rPr>
              <w:rStyle w:val="PageNumber"/>
            </w:rPr>
            <w:fldChar w:fldCharType="separate"/>
          </w:r>
          <w:r w:rsidR="005F152F">
            <w:rPr>
              <w:rStyle w:val="PageNumber"/>
              <w:noProof/>
            </w:rPr>
            <w:t>1</w:t>
          </w:r>
          <w:r w:rsidRPr="00077224">
            <w:rPr>
              <w:rStyle w:val="PageNumber"/>
            </w:rPr>
            <w:fldChar w:fldCharType="end"/>
          </w:r>
        </w:p>
      </w:tc>
    </w:tr>
  </w:tbl>
  <w:p w14:paraId="3D347A58" w14:textId="77777777" w:rsidR="00021B1E" w:rsidRPr="00E05BF4" w:rsidRDefault="00021B1E" w:rsidP="00E05BF4">
    <w:pPr>
      <w:pStyle w:val="Footer"/>
      <w:rPr>
        <w:rStyle w:val="PageNumber"/>
        <w:sz w:val="2"/>
        <w:szCs w:val="2"/>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983965" w14:textId="77777777" w:rsidR="00021B1E" w:rsidRDefault="00021B1E">
      <w:r>
        <w:separator/>
      </w:r>
    </w:p>
  </w:footnote>
  <w:footnote w:type="continuationSeparator" w:id="0">
    <w:p w14:paraId="3FC9718A" w14:textId="77777777" w:rsidR="00021B1E" w:rsidRDefault="00021B1E">
      <w:r>
        <w:continuationSeparator/>
      </w:r>
    </w:p>
  </w:footnote>
  <w:footnote w:id="1">
    <w:p w14:paraId="6839F0F8" w14:textId="77777777" w:rsidR="00021B1E" w:rsidRDefault="00021B1E" w:rsidP="00DD482E">
      <w:pPr>
        <w:pStyle w:val="FootnoteText"/>
      </w:pPr>
      <w:r>
        <w:rPr>
          <w:rStyle w:val="FootnoteReference"/>
        </w:rPr>
        <w:footnoteRef/>
      </w:r>
      <w:r>
        <w:t xml:space="preserve"> </w:t>
      </w:r>
      <w:r w:rsidRPr="006027F9">
        <w:t>http://static.springsource.org/spring/docs/3.0.x/javadoc-api/org/springframework/core/io/Resource.html</w:t>
      </w:r>
    </w:p>
  </w:footnote>
  <w:footnote w:id="2">
    <w:p w14:paraId="5E080442" w14:textId="77777777" w:rsidR="00021B1E" w:rsidRDefault="00021B1E" w:rsidP="00DD482E">
      <w:pPr>
        <w:pStyle w:val="FootnoteText"/>
      </w:pPr>
      <w:r>
        <w:rPr>
          <w:rStyle w:val="FootnoteReference"/>
        </w:rPr>
        <w:footnoteRef/>
      </w:r>
      <w:r>
        <w:t xml:space="preserve"> </w:t>
      </w:r>
      <w:r w:rsidRPr="006027F9">
        <w:t>http://static.springsource.org/spring/docs/3.0.x/javadoc-api/org/springframework/core/io/Resource.html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auto"/>
      </w:tblBorders>
      <w:tblLook w:val="01E0" w:firstRow="1" w:lastRow="1" w:firstColumn="1" w:lastColumn="1" w:noHBand="0" w:noVBand="0"/>
    </w:tblPr>
    <w:tblGrid>
      <w:gridCol w:w="10756"/>
    </w:tblGrid>
    <w:tr w:rsidR="00021B1E" w14:paraId="592A3A4D" w14:textId="77777777" w:rsidTr="00965745">
      <w:tc>
        <w:tcPr>
          <w:tcW w:w="5000" w:type="pct"/>
          <w:shd w:val="clear" w:color="auto" w:fill="auto"/>
        </w:tcPr>
        <w:p w14:paraId="42949523" w14:textId="77777777" w:rsidR="00021B1E" w:rsidRDefault="00021B1E" w:rsidP="00A56A77">
          <w:pPr>
            <w:pStyle w:val="Header"/>
            <w:spacing w:before="0"/>
            <w:jc w:val="left"/>
          </w:pPr>
          <w:r w:rsidRPr="00BF5AE5">
            <w:rPr>
              <w:rFonts w:cs="Tahoma"/>
            </w:rPr>
            <w:fldChar w:fldCharType="begin"/>
          </w:r>
          <w:r w:rsidRPr="00BF5AE5">
            <w:rPr>
              <w:rFonts w:cs="Tahoma"/>
            </w:rPr>
            <w:instrText xml:space="preserve"> DOCPROPERTY  "Project Name"  \* MERGEFORMAT </w:instrText>
          </w:r>
          <w:r w:rsidRPr="00BF5AE5">
            <w:rPr>
              <w:rFonts w:cs="Tahoma"/>
            </w:rPr>
            <w:fldChar w:fldCharType="separate"/>
          </w:r>
          <w:r>
            <w:rPr>
              <w:rFonts w:cs="Tahoma"/>
            </w:rPr>
            <w:t>Cloud Processing Framework</w:t>
          </w:r>
          <w:r w:rsidRPr="00BF5AE5">
            <w:rPr>
              <w:rFonts w:cs="Tahoma"/>
            </w:rPr>
            <w:fldChar w:fldCharType="end"/>
          </w:r>
          <w:r w:rsidRPr="00BF5AE5">
            <w:rPr>
              <w:rFonts w:cs="Tahoma"/>
            </w:rPr>
            <w:t xml:space="preserve"> </w:t>
          </w:r>
          <w:r>
            <w:rPr>
              <w:rFonts w:cs="Tahoma"/>
            </w:rPr>
            <w:t xml:space="preserve">- </w:t>
          </w:r>
          <w:r w:rsidRPr="00BF5AE5">
            <w:rPr>
              <w:rFonts w:cs="Tahoma"/>
            </w:rPr>
            <w:fldChar w:fldCharType="begin"/>
          </w:r>
          <w:r w:rsidRPr="00BF5AE5">
            <w:rPr>
              <w:rFonts w:cs="Tahoma"/>
            </w:rPr>
            <w:instrText xml:space="preserve"> DOCPROPERTY  Title  \* MERGEFORMAT </w:instrText>
          </w:r>
          <w:r w:rsidRPr="00BF5AE5">
            <w:rPr>
              <w:rFonts w:cs="Tahoma"/>
            </w:rPr>
            <w:fldChar w:fldCharType="separate"/>
          </w:r>
          <w:r>
            <w:rPr>
              <w:rFonts w:cs="Tahoma"/>
            </w:rPr>
            <w:t>Client User Guide</w:t>
          </w:r>
          <w:r w:rsidRPr="00BF5AE5">
            <w:rPr>
              <w:rFonts w:cs="Tahoma"/>
            </w:rPr>
            <w:fldChar w:fldCharType="end"/>
          </w:r>
        </w:p>
      </w:tc>
    </w:tr>
  </w:tbl>
  <w:p w14:paraId="440B8CF7" w14:textId="77777777" w:rsidR="00021B1E" w:rsidRDefault="00021B1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0CAEB860"/>
    <w:lvl w:ilvl="0">
      <w:start w:val="1"/>
      <w:numFmt w:val="bullet"/>
      <w:pStyle w:val="LightGrid"/>
      <w:lvlText w:val=""/>
      <w:lvlJc w:val="left"/>
      <w:pPr>
        <w:tabs>
          <w:tab w:val="num" w:pos="926"/>
        </w:tabs>
        <w:ind w:left="926" w:hanging="360"/>
      </w:pPr>
      <w:rPr>
        <w:rFonts w:ascii="Wingdings" w:hAnsi="Wingdings" w:hint="default"/>
      </w:rPr>
    </w:lvl>
  </w:abstractNum>
  <w:abstractNum w:abstractNumId="1">
    <w:nsid w:val="063A04EC"/>
    <w:multiLevelType w:val="multilevel"/>
    <w:tmpl w:val="390AC2A4"/>
    <w:lvl w:ilvl="0">
      <w:start w:val="1"/>
      <w:numFmt w:val="upperLetter"/>
      <w:lvlText w:val="%1"/>
      <w:lvlJc w:val="left"/>
      <w:pPr>
        <w:tabs>
          <w:tab w:val="num" w:pos="432"/>
        </w:tabs>
        <w:ind w:left="432" w:hanging="432"/>
      </w:pPr>
      <w:rPr>
        <w:rFonts w:hint="default"/>
      </w:rPr>
    </w:lvl>
    <w:lvl w:ilvl="1">
      <w:start w:val="1"/>
      <w:numFmt w:val="decimal"/>
      <w:lvlText w:val="%1.%2"/>
      <w:lvlJc w:val="left"/>
      <w:pPr>
        <w:tabs>
          <w:tab w:val="num" w:pos="1440"/>
        </w:tabs>
        <w:ind w:left="1440" w:hanging="1008"/>
      </w:pPr>
      <w:rPr>
        <w:rFonts w:hint="default"/>
      </w:rPr>
    </w:lvl>
    <w:lvl w:ilvl="2">
      <w:start w:val="1"/>
      <w:numFmt w:val="decimal"/>
      <w:lvlText w:val="%1.%2.%3"/>
      <w:lvlJc w:val="left"/>
      <w:pPr>
        <w:tabs>
          <w:tab w:val="num" w:pos="1152"/>
        </w:tabs>
        <w:ind w:left="1152" w:hanging="432"/>
      </w:pPr>
      <w:rPr>
        <w:rFonts w:hint="default"/>
      </w:rPr>
    </w:lvl>
    <w:lvl w:ilvl="3">
      <w:start w:val="1"/>
      <w:numFmt w:val="decimal"/>
      <w:lvlText w:val="%1.%2.%3.%4"/>
      <w:lvlJc w:val="left"/>
      <w:pPr>
        <w:tabs>
          <w:tab w:val="num" w:pos="1656"/>
        </w:tabs>
        <w:ind w:left="1656" w:hanging="936"/>
      </w:pPr>
      <w:rPr>
        <w:rFonts w:hint="default"/>
      </w:rPr>
    </w:lvl>
    <w:lvl w:ilvl="4">
      <w:start w:val="1"/>
      <w:numFmt w:val="decimal"/>
      <w:lvlText w:val="%1.%2.%3.%4.%5"/>
      <w:lvlJc w:val="left"/>
      <w:pPr>
        <w:tabs>
          <w:tab w:val="num" w:pos="1800"/>
        </w:tabs>
        <w:ind w:left="1800" w:hanging="1008"/>
      </w:pPr>
      <w:rPr>
        <w:rFonts w:hint="default"/>
      </w:rPr>
    </w:lvl>
    <w:lvl w:ilvl="5">
      <w:start w:val="1"/>
      <w:numFmt w:val="decimal"/>
      <w:lvlText w:val="%1.%2.%3.%4.%5.%6"/>
      <w:lvlJc w:val="left"/>
      <w:pPr>
        <w:tabs>
          <w:tab w:val="num" w:pos="1944"/>
        </w:tabs>
        <w:ind w:left="1944" w:hanging="1152"/>
      </w:pPr>
      <w:rPr>
        <w:rFonts w:hint="default"/>
      </w:rPr>
    </w:lvl>
    <w:lvl w:ilvl="6">
      <w:start w:val="1"/>
      <w:numFmt w:val="decimal"/>
      <w:lvlText w:val="%1.%2.%3.%4.%5.%6.%7"/>
      <w:lvlJc w:val="left"/>
      <w:pPr>
        <w:tabs>
          <w:tab w:val="num" w:pos="2088"/>
        </w:tabs>
        <w:ind w:left="2088" w:hanging="1296"/>
      </w:pPr>
      <w:rPr>
        <w:rFonts w:hint="default"/>
      </w:rPr>
    </w:lvl>
    <w:lvl w:ilvl="7">
      <w:start w:val="1"/>
      <w:numFmt w:val="decimal"/>
      <w:lvlText w:val="%1.%2.%3.%4.%5.%6.%7.%8"/>
      <w:lvlJc w:val="left"/>
      <w:pPr>
        <w:tabs>
          <w:tab w:val="num" w:pos="2232"/>
        </w:tabs>
        <w:ind w:left="2232" w:hanging="1440"/>
      </w:pPr>
      <w:rPr>
        <w:rFonts w:hint="default"/>
      </w:rPr>
    </w:lvl>
    <w:lvl w:ilvl="8">
      <w:start w:val="1"/>
      <w:numFmt w:val="decimal"/>
      <w:lvlText w:val="%1.%2.%3.%4.%5.%6.%7.%8.%9"/>
      <w:lvlJc w:val="left"/>
      <w:pPr>
        <w:tabs>
          <w:tab w:val="num" w:pos="2376"/>
        </w:tabs>
        <w:ind w:left="2376" w:hanging="1584"/>
      </w:pPr>
      <w:rPr>
        <w:rFonts w:hint="default"/>
      </w:rPr>
    </w:lvl>
  </w:abstractNum>
  <w:abstractNum w:abstractNumId="2">
    <w:nsid w:val="0E020EE1"/>
    <w:multiLevelType w:val="hybridMultilevel"/>
    <w:tmpl w:val="EF38D04A"/>
    <w:lvl w:ilvl="0" w:tplc="3C02A102">
      <w:start w:val="1"/>
      <w:numFmt w:val="bullet"/>
      <w:lvlText w:val=""/>
      <w:lvlJc w:val="left"/>
      <w:pPr>
        <w:ind w:left="720" w:hanging="360"/>
      </w:pPr>
      <w:rPr>
        <w:rFonts w:ascii="Symbol" w:hAnsi="Symbol" w:hint="default"/>
      </w:rPr>
    </w:lvl>
    <w:lvl w:ilvl="1" w:tplc="6E24F1F4" w:tentative="1">
      <w:start w:val="1"/>
      <w:numFmt w:val="bullet"/>
      <w:lvlText w:val="o"/>
      <w:lvlJc w:val="left"/>
      <w:pPr>
        <w:ind w:left="1440" w:hanging="360"/>
      </w:pPr>
      <w:rPr>
        <w:rFonts w:ascii="Courier New" w:hAnsi="Courier New" w:hint="default"/>
      </w:rPr>
    </w:lvl>
    <w:lvl w:ilvl="2" w:tplc="BDC23A60" w:tentative="1">
      <w:start w:val="1"/>
      <w:numFmt w:val="bullet"/>
      <w:lvlText w:val=""/>
      <w:lvlJc w:val="left"/>
      <w:pPr>
        <w:ind w:left="2160" w:hanging="360"/>
      </w:pPr>
      <w:rPr>
        <w:rFonts w:ascii="Wingdings" w:hAnsi="Wingdings" w:hint="default"/>
      </w:rPr>
    </w:lvl>
    <w:lvl w:ilvl="3" w:tplc="F5509CF8" w:tentative="1">
      <w:start w:val="1"/>
      <w:numFmt w:val="bullet"/>
      <w:lvlText w:val=""/>
      <w:lvlJc w:val="left"/>
      <w:pPr>
        <w:ind w:left="2880" w:hanging="360"/>
      </w:pPr>
      <w:rPr>
        <w:rFonts w:ascii="Symbol" w:hAnsi="Symbol" w:hint="default"/>
      </w:rPr>
    </w:lvl>
    <w:lvl w:ilvl="4" w:tplc="6EC04B86" w:tentative="1">
      <w:start w:val="1"/>
      <w:numFmt w:val="bullet"/>
      <w:lvlText w:val="o"/>
      <w:lvlJc w:val="left"/>
      <w:pPr>
        <w:ind w:left="3600" w:hanging="360"/>
      </w:pPr>
      <w:rPr>
        <w:rFonts w:ascii="Courier New" w:hAnsi="Courier New" w:hint="default"/>
      </w:rPr>
    </w:lvl>
    <w:lvl w:ilvl="5" w:tplc="BCC45D52" w:tentative="1">
      <w:start w:val="1"/>
      <w:numFmt w:val="bullet"/>
      <w:lvlText w:val=""/>
      <w:lvlJc w:val="left"/>
      <w:pPr>
        <w:ind w:left="4320" w:hanging="360"/>
      </w:pPr>
      <w:rPr>
        <w:rFonts w:ascii="Wingdings" w:hAnsi="Wingdings" w:hint="default"/>
      </w:rPr>
    </w:lvl>
    <w:lvl w:ilvl="6" w:tplc="A7108D78" w:tentative="1">
      <w:start w:val="1"/>
      <w:numFmt w:val="bullet"/>
      <w:lvlText w:val=""/>
      <w:lvlJc w:val="left"/>
      <w:pPr>
        <w:ind w:left="5040" w:hanging="360"/>
      </w:pPr>
      <w:rPr>
        <w:rFonts w:ascii="Symbol" w:hAnsi="Symbol" w:hint="default"/>
      </w:rPr>
    </w:lvl>
    <w:lvl w:ilvl="7" w:tplc="AE0EE5C0" w:tentative="1">
      <w:start w:val="1"/>
      <w:numFmt w:val="bullet"/>
      <w:lvlText w:val="o"/>
      <w:lvlJc w:val="left"/>
      <w:pPr>
        <w:ind w:left="5760" w:hanging="360"/>
      </w:pPr>
      <w:rPr>
        <w:rFonts w:ascii="Courier New" w:hAnsi="Courier New" w:hint="default"/>
      </w:rPr>
    </w:lvl>
    <w:lvl w:ilvl="8" w:tplc="AC1E701E" w:tentative="1">
      <w:start w:val="1"/>
      <w:numFmt w:val="bullet"/>
      <w:lvlText w:val=""/>
      <w:lvlJc w:val="left"/>
      <w:pPr>
        <w:ind w:left="6480" w:hanging="360"/>
      </w:pPr>
      <w:rPr>
        <w:rFonts w:ascii="Wingdings" w:hAnsi="Wingdings" w:hint="default"/>
      </w:rPr>
    </w:lvl>
  </w:abstractNum>
  <w:abstractNum w:abstractNumId="3">
    <w:nsid w:val="0F7643AF"/>
    <w:multiLevelType w:val="multilevel"/>
    <w:tmpl w:val="576E966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087338E"/>
    <w:multiLevelType w:val="multilevel"/>
    <w:tmpl w:val="576E966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22944AD4"/>
    <w:multiLevelType w:val="multilevel"/>
    <w:tmpl w:val="3D24FD9C"/>
    <w:lvl w:ilvl="0">
      <w:start w:val="1"/>
      <w:numFmt w:val="upperLetter"/>
      <w:pStyle w:val="AppebdixA"/>
      <w:lvlText w:val="%1"/>
      <w:lvlJc w:val="left"/>
      <w:pPr>
        <w:tabs>
          <w:tab w:val="num" w:pos="432"/>
        </w:tabs>
        <w:ind w:left="432" w:hanging="432"/>
      </w:pPr>
      <w:rPr>
        <w:rFonts w:hint="default"/>
      </w:rPr>
    </w:lvl>
    <w:lvl w:ilvl="1">
      <w:start w:val="1"/>
      <w:numFmt w:val="decimal"/>
      <w:pStyle w:val="Appendix2"/>
      <w:lvlText w:val="%1.%2"/>
      <w:lvlJc w:val="left"/>
      <w:pPr>
        <w:tabs>
          <w:tab w:val="num" w:pos="1440"/>
        </w:tabs>
        <w:ind w:left="1440" w:hanging="1008"/>
      </w:pPr>
      <w:rPr>
        <w:rFonts w:hint="default"/>
      </w:rPr>
    </w:lvl>
    <w:lvl w:ilvl="2">
      <w:start w:val="1"/>
      <w:numFmt w:val="decimal"/>
      <w:pStyle w:val="Appendix3"/>
      <w:lvlText w:val="%1.%2.%3"/>
      <w:lvlJc w:val="left"/>
      <w:pPr>
        <w:tabs>
          <w:tab w:val="num" w:pos="1152"/>
        </w:tabs>
        <w:ind w:left="1152" w:hanging="432"/>
      </w:pPr>
      <w:rPr>
        <w:rFonts w:hint="default"/>
      </w:rPr>
    </w:lvl>
    <w:lvl w:ilvl="3">
      <w:start w:val="1"/>
      <w:numFmt w:val="decimal"/>
      <w:lvlText w:val="%1.%2.%3.%4"/>
      <w:lvlJc w:val="left"/>
      <w:pPr>
        <w:tabs>
          <w:tab w:val="num" w:pos="1656"/>
        </w:tabs>
        <w:ind w:left="1656" w:hanging="936"/>
      </w:pPr>
      <w:rPr>
        <w:rFonts w:hint="default"/>
      </w:rPr>
    </w:lvl>
    <w:lvl w:ilvl="4">
      <w:start w:val="1"/>
      <w:numFmt w:val="decimal"/>
      <w:lvlText w:val="%1.%2.%3.%4.%5"/>
      <w:lvlJc w:val="left"/>
      <w:pPr>
        <w:tabs>
          <w:tab w:val="num" w:pos="1800"/>
        </w:tabs>
        <w:ind w:left="1800" w:hanging="1008"/>
      </w:pPr>
      <w:rPr>
        <w:rFonts w:hint="default"/>
      </w:rPr>
    </w:lvl>
    <w:lvl w:ilvl="5">
      <w:start w:val="1"/>
      <w:numFmt w:val="decimal"/>
      <w:lvlText w:val="%1.%2.%3.%4.%5.%6"/>
      <w:lvlJc w:val="left"/>
      <w:pPr>
        <w:tabs>
          <w:tab w:val="num" w:pos="1944"/>
        </w:tabs>
        <w:ind w:left="1944" w:hanging="1152"/>
      </w:pPr>
      <w:rPr>
        <w:rFonts w:hint="default"/>
      </w:rPr>
    </w:lvl>
    <w:lvl w:ilvl="6">
      <w:start w:val="1"/>
      <w:numFmt w:val="decimal"/>
      <w:lvlText w:val="%1.%2.%3.%4.%5.%6.%7"/>
      <w:lvlJc w:val="left"/>
      <w:pPr>
        <w:tabs>
          <w:tab w:val="num" w:pos="2088"/>
        </w:tabs>
        <w:ind w:left="2088" w:hanging="1296"/>
      </w:pPr>
      <w:rPr>
        <w:rFonts w:hint="default"/>
      </w:rPr>
    </w:lvl>
    <w:lvl w:ilvl="7">
      <w:start w:val="1"/>
      <w:numFmt w:val="decimal"/>
      <w:lvlText w:val="%1.%2.%3.%4.%5.%6.%7.%8"/>
      <w:lvlJc w:val="left"/>
      <w:pPr>
        <w:tabs>
          <w:tab w:val="num" w:pos="2232"/>
        </w:tabs>
        <w:ind w:left="2232" w:hanging="1440"/>
      </w:pPr>
      <w:rPr>
        <w:rFonts w:hint="default"/>
      </w:rPr>
    </w:lvl>
    <w:lvl w:ilvl="8">
      <w:start w:val="1"/>
      <w:numFmt w:val="decimal"/>
      <w:lvlText w:val="%1.%2.%3.%4.%5.%6.%7.%8.%9"/>
      <w:lvlJc w:val="left"/>
      <w:pPr>
        <w:tabs>
          <w:tab w:val="num" w:pos="2376"/>
        </w:tabs>
        <w:ind w:left="2376" w:hanging="1584"/>
      </w:pPr>
      <w:rPr>
        <w:rFonts w:hint="default"/>
      </w:rPr>
    </w:lvl>
  </w:abstractNum>
  <w:abstractNum w:abstractNumId="6">
    <w:nsid w:val="2F5B627A"/>
    <w:multiLevelType w:val="hybridMultilevel"/>
    <w:tmpl w:val="5C1AA6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6668E6"/>
    <w:multiLevelType w:val="hybridMultilevel"/>
    <w:tmpl w:val="FBE04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DD27A9"/>
    <w:multiLevelType w:val="multilevel"/>
    <w:tmpl w:val="19B233FE"/>
    <w:lvl w:ilvl="0">
      <w:start w:val="1"/>
      <w:numFmt w:val="upperLetter"/>
      <w:lvlText w:val="%1"/>
      <w:lvlJc w:val="left"/>
      <w:pPr>
        <w:tabs>
          <w:tab w:val="num" w:pos="561"/>
        </w:tabs>
        <w:ind w:left="561" w:hanging="432"/>
      </w:pPr>
      <w:rPr>
        <w:rFonts w:hint="default"/>
      </w:rPr>
    </w:lvl>
    <w:lvl w:ilvl="1">
      <w:start w:val="1"/>
      <w:numFmt w:val="decimal"/>
      <w:lvlText w:val="%1.%2"/>
      <w:lvlJc w:val="left"/>
      <w:pPr>
        <w:tabs>
          <w:tab w:val="num" w:pos="1569"/>
        </w:tabs>
        <w:ind w:left="1569" w:hanging="1008"/>
      </w:pPr>
      <w:rPr>
        <w:rFonts w:hint="default"/>
      </w:rPr>
    </w:lvl>
    <w:lvl w:ilvl="2">
      <w:start w:val="1"/>
      <w:numFmt w:val="decimal"/>
      <w:lvlText w:val="%1.%2.%3"/>
      <w:lvlJc w:val="left"/>
      <w:pPr>
        <w:tabs>
          <w:tab w:val="num" w:pos="1281"/>
        </w:tabs>
        <w:ind w:left="1281" w:hanging="432"/>
      </w:pPr>
      <w:rPr>
        <w:rFonts w:hint="default"/>
      </w:rPr>
    </w:lvl>
    <w:lvl w:ilvl="3">
      <w:start w:val="1"/>
      <w:numFmt w:val="decimal"/>
      <w:lvlText w:val="%1.%2.%3.%4"/>
      <w:lvlJc w:val="left"/>
      <w:pPr>
        <w:tabs>
          <w:tab w:val="num" w:pos="1785"/>
        </w:tabs>
        <w:ind w:left="1785" w:hanging="936"/>
      </w:pPr>
      <w:rPr>
        <w:rFonts w:hint="default"/>
      </w:rPr>
    </w:lvl>
    <w:lvl w:ilvl="4">
      <w:start w:val="1"/>
      <w:numFmt w:val="decimal"/>
      <w:lvlText w:val="%1.%2.%3.%4.%5"/>
      <w:lvlJc w:val="left"/>
      <w:pPr>
        <w:tabs>
          <w:tab w:val="num" w:pos="1929"/>
        </w:tabs>
        <w:ind w:left="1929" w:hanging="1008"/>
      </w:pPr>
      <w:rPr>
        <w:rFonts w:hint="default"/>
      </w:rPr>
    </w:lvl>
    <w:lvl w:ilvl="5">
      <w:start w:val="1"/>
      <w:numFmt w:val="decimal"/>
      <w:lvlText w:val="%1.%2.%3.%4.%5.%6"/>
      <w:lvlJc w:val="left"/>
      <w:pPr>
        <w:tabs>
          <w:tab w:val="num" w:pos="2073"/>
        </w:tabs>
        <w:ind w:left="2073" w:hanging="1152"/>
      </w:pPr>
      <w:rPr>
        <w:rFonts w:hint="default"/>
      </w:rPr>
    </w:lvl>
    <w:lvl w:ilvl="6">
      <w:start w:val="1"/>
      <w:numFmt w:val="decimal"/>
      <w:lvlText w:val="%1.%2.%3.%4.%5.%6.%7"/>
      <w:lvlJc w:val="left"/>
      <w:pPr>
        <w:tabs>
          <w:tab w:val="num" w:pos="2217"/>
        </w:tabs>
        <w:ind w:left="2217" w:hanging="1296"/>
      </w:pPr>
      <w:rPr>
        <w:rFonts w:hint="default"/>
      </w:rPr>
    </w:lvl>
    <w:lvl w:ilvl="7">
      <w:start w:val="1"/>
      <w:numFmt w:val="decimal"/>
      <w:lvlText w:val="%1.%2.%3.%4.%5.%6.%7.%8"/>
      <w:lvlJc w:val="left"/>
      <w:pPr>
        <w:tabs>
          <w:tab w:val="num" w:pos="2361"/>
        </w:tabs>
        <w:ind w:left="2361" w:hanging="1440"/>
      </w:pPr>
      <w:rPr>
        <w:rFonts w:hint="default"/>
      </w:rPr>
    </w:lvl>
    <w:lvl w:ilvl="8">
      <w:start w:val="1"/>
      <w:numFmt w:val="decimal"/>
      <w:lvlText w:val="%1.%2.%3.%4.%5.%6.%7.%8.%9"/>
      <w:lvlJc w:val="left"/>
      <w:pPr>
        <w:tabs>
          <w:tab w:val="num" w:pos="2505"/>
        </w:tabs>
        <w:ind w:left="2505" w:hanging="1584"/>
      </w:pPr>
      <w:rPr>
        <w:rFonts w:hint="default"/>
      </w:rPr>
    </w:lvl>
  </w:abstractNum>
  <w:abstractNum w:abstractNumId="9">
    <w:nsid w:val="48E6613F"/>
    <w:multiLevelType w:val="hybridMultilevel"/>
    <w:tmpl w:val="9D1E0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91B3736"/>
    <w:multiLevelType w:val="multilevel"/>
    <w:tmpl w:val="50F0797E"/>
    <w:lvl w:ilvl="0">
      <w:start w:val="1"/>
      <w:numFmt w:val="upperLetter"/>
      <w:lvlText w:val="%1"/>
      <w:lvlJc w:val="left"/>
      <w:pPr>
        <w:tabs>
          <w:tab w:val="num" w:pos="0"/>
        </w:tabs>
        <w:ind w:left="0" w:hanging="432"/>
      </w:pPr>
      <w:rPr>
        <w:rFonts w:hint="default"/>
      </w:rPr>
    </w:lvl>
    <w:lvl w:ilvl="1">
      <w:start w:val="1"/>
      <w:numFmt w:val="decimal"/>
      <w:lvlText w:val="%1.%2"/>
      <w:lvlJc w:val="left"/>
      <w:pPr>
        <w:tabs>
          <w:tab w:val="num" w:pos="1008"/>
        </w:tabs>
        <w:ind w:left="1008" w:hanging="1008"/>
      </w:pPr>
      <w:rPr>
        <w:rFonts w:hint="default"/>
      </w:rPr>
    </w:lvl>
    <w:lvl w:ilvl="2">
      <w:start w:val="1"/>
      <w:numFmt w:val="decimal"/>
      <w:lvlText w:val="%1.%2.%3"/>
      <w:lvlJc w:val="left"/>
      <w:pPr>
        <w:tabs>
          <w:tab w:val="num" w:pos="720"/>
        </w:tabs>
        <w:ind w:left="720" w:hanging="432"/>
      </w:pPr>
      <w:rPr>
        <w:rFonts w:hint="default"/>
      </w:rPr>
    </w:lvl>
    <w:lvl w:ilvl="3">
      <w:start w:val="1"/>
      <w:numFmt w:val="decimal"/>
      <w:lvlText w:val="%1.%2.%3.%4"/>
      <w:lvlJc w:val="left"/>
      <w:pPr>
        <w:tabs>
          <w:tab w:val="num" w:pos="1224"/>
        </w:tabs>
        <w:ind w:left="1224" w:hanging="936"/>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1">
    <w:nsid w:val="5BC268A2"/>
    <w:multiLevelType w:val="hybridMultilevel"/>
    <w:tmpl w:val="C0E4A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A8D742B"/>
    <w:multiLevelType w:val="hybridMultilevel"/>
    <w:tmpl w:val="EA7E918E"/>
    <w:lvl w:ilvl="0" w:tplc="33DCFB4A">
      <w:start w:val="1"/>
      <w:numFmt w:val="bullet"/>
      <w:pStyle w:val="ListBullet3"/>
      <w:lvlText w:val=""/>
      <w:lvlJc w:val="left"/>
      <w:pPr>
        <w:tabs>
          <w:tab w:val="num" w:pos="720"/>
        </w:tabs>
        <w:ind w:left="720" w:hanging="360"/>
      </w:pPr>
      <w:rPr>
        <w:rFonts w:ascii="Wingdings" w:hAnsi="Wingdings" w:hint="default"/>
      </w:rPr>
    </w:lvl>
    <w:lvl w:ilvl="1" w:tplc="13F89160" w:tentative="1">
      <w:start w:val="1"/>
      <w:numFmt w:val="bullet"/>
      <w:lvlText w:val="o"/>
      <w:lvlJc w:val="left"/>
      <w:pPr>
        <w:tabs>
          <w:tab w:val="num" w:pos="1440"/>
        </w:tabs>
        <w:ind w:left="1440" w:hanging="360"/>
      </w:pPr>
      <w:rPr>
        <w:rFonts w:ascii="Courier New" w:hAnsi="Courier New" w:cs="Courier New" w:hint="default"/>
      </w:rPr>
    </w:lvl>
    <w:lvl w:ilvl="2" w:tplc="8D706BEE" w:tentative="1">
      <w:start w:val="1"/>
      <w:numFmt w:val="bullet"/>
      <w:lvlText w:val=""/>
      <w:lvlJc w:val="left"/>
      <w:pPr>
        <w:tabs>
          <w:tab w:val="num" w:pos="2160"/>
        </w:tabs>
        <w:ind w:left="2160" w:hanging="360"/>
      </w:pPr>
      <w:rPr>
        <w:rFonts w:ascii="Wingdings" w:hAnsi="Wingdings" w:hint="default"/>
      </w:rPr>
    </w:lvl>
    <w:lvl w:ilvl="3" w:tplc="29DE93D0" w:tentative="1">
      <w:start w:val="1"/>
      <w:numFmt w:val="bullet"/>
      <w:lvlText w:val=""/>
      <w:lvlJc w:val="left"/>
      <w:pPr>
        <w:tabs>
          <w:tab w:val="num" w:pos="2880"/>
        </w:tabs>
        <w:ind w:left="2880" w:hanging="360"/>
      </w:pPr>
      <w:rPr>
        <w:rFonts w:ascii="Symbol" w:hAnsi="Symbol" w:hint="default"/>
      </w:rPr>
    </w:lvl>
    <w:lvl w:ilvl="4" w:tplc="24985EF4" w:tentative="1">
      <w:start w:val="1"/>
      <w:numFmt w:val="bullet"/>
      <w:lvlText w:val="o"/>
      <w:lvlJc w:val="left"/>
      <w:pPr>
        <w:tabs>
          <w:tab w:val="num" w:pos="3600"/>
        </w:tabs>
        <w:ind w:left="3600" w:hanging="360"/>
      </w:pPr>
      <w:rPr>
        <w:rFonts w:ascii="Courier New" w:hAnsi="Courier New" w:cs="Courier New" w:hint="default"/>
      </w:rPr>
    </w:lvl>
    <w:lvl w:ilvl="5" w:tplc="49269886" w:tentative="1">
      <w:start w:val="1"/>
      <w:numFmt w:val="bullet"/>
      <w:lvlText w:val=""/>
      <w:lvlJc w:val="left"/>
      <w:pPr>
        <w:tabs>
          <w:tab w:val="num" w:pos="4320"/>
        </w:tabs>
        <w:ind w:left="4320" w:hanging="360"/>
      </w:pPr>
      <w:rPr>
        <w:rFonts w:ascii="Wingdings" w:hAnsi="Wingdings" w:hint="default"/>
      </w:rPr>
    </w:lvl>
    <w:lvl w:ilvl="6" w:tplc="F0C8F100" w:tentative="1">
      <w:start w:val="1"/>
      <w:numFmt w:val="bullet"/>
      <w:lvlText w:val=""/>
      <w:lvlJc w:val="left"/>
      <w:pPr>
        <w:tabs>
          <w:tab w:val="num" w:pos="5040"/>
        </w:tabs>
        <w:ind w:left="5040" w:hanging="360"/>
      </w:pPr>
      <w:rPr>
        <w:rFonts w:ascii="Symbol" w:hAnsi="Symbol" w:hint="default"/>
      </w:rPr>
    </w:lvl>
    <w:lvl w:ilvl="7" w:tplc="5776D5D6" w:tentative="1">
      <w:start w:val="1"/>
      <w:numFmt w:val="bullet"/>
      <w:lvlText w:val="o"/>
      <w:lvlJc w:val="left"/>
      <w:pPr>
        <w:tabs>
          <w:tab w:val="num" w:pos="5760"/>
        </w:tabs>
        <w:ind w:left="5760" w:hanging="360"/>
      </w:pPr>
      <w:rPr>
        <w:rFonts w:ascii="Courier New" w:hAnsi="Courier New" w:cs="Courier New" w:hint="default"/>
      </w:rPr>
    </w:lvl>
    <w:lvl w:ilvl="8" w:tplc="0B12204E" w:tentative="1">
      <w:start w:val="1"/>
      <w:numFmt w:val="bullet"/>
      <w:lvlText w:val=""/>
      <w:lvlJc w:val="left"/>
      <w:pPr>
        <w:tabs>
          <w:tab w:val="num" w:pos="6480"/>
        </w:tabs>
        <w:ind w:left="6480" w:hanging="360"/>
      </w:pPr>
      <w:rPr>
        <w:rFonts w:ascii="Wingdings" w:hAnsi="Wingdings" w:hint="default"/>
      </w:rPr>
    </w:lvl>
  </w:abstractNum>
  <w:abstractNum w:abstractNumId="13">
    <w:nsid w:val="6E4F18F4"/>
    <w:multiLevelType w:val="hybridMultilevel"/>
    <w:tmpl w:val="108AC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5227681"/>
    <w:multiLevelType w:val="hybridMultilevel"/>
    <w:tmpl w:val="23E2E8B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7B247882"/>
    <w:multiLevelType w:val="multilevel"/>
    <w:tmpl w:val="1D0A88FE"/>
    <w:lvl w:ilvl="0">
      <w:start w:val="1"/>
      <w:numFmt w:val="upperLetter"/>
      <w:lvlText w:val="%1"/>
      <w:lvlJc w:val="left"/>
      <w:pPr>
        <w:tabs>
          <w:tab w:val="num" w:pos="0"/>
        </w:tabs>
        <w:ind w:left="0" w:hanging="432"/>
      </w:pPr>
      <w:rPr>
        <w:rFonts w:hint="default"/>
      </w:rPr>
    </w:lvl>
    <w:lvl w:ilvl="1">
      <w:start w:val="1"/>
      <w:numFmt w:val="decimal"/>
      <w:lvlText w:val="%1.%2"/>
      <w:lvlJc w:val="left"/>
      <w:pPr>
        <w:tabs>
          <w:tab w:val="num" w:pos="1008"/>
        </w:tabs>
        <w:ind w:left="1008" w:hanging="1008"/>
      </w:pPr>
      <w:rPr>
        <w:rFonts w:hint="default"/>
      </w:rPr>
    </w:lvl>
    <w:lvl w:ilvl="2">
      <w:start w:val="1"/>
      <w:numFmt w:val="decimal"/>
      <w:lvlText w:val="%1.%2.%3"/>
      <w:lvlJc w:val="left"/>
      <w:pPr>
        <w:tabs>
          <w:tab w:val="num" w:pos="720"/>
        </w:tabs>
        <w:ind w:left="720" w:hanging="432"/>
      </w:pPr>
      <w:rPr>
        <w:rFonts w:hint="default"/>
      </w:rPr>
    </w:lvl>
    <w:lvl w:ilvl="3">
      <w:start w:val="1"/>
      <w:numFmt w:val="decimal"/>
      <w:lvlText w:val="%1.%2.%3.%4"/>
      <w:lvlJc w:val="left"/>
      <w:pPr>
        <w:tabs>
          <w:tab w:val="num" w:pos="1224"/>
        </w:tabs>
        <w:ind w:left="1224" w:hanging="936"/>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num w:numId="1">
    <w:abstractNumId w:val="8"/>
  </w:num>
  <w:num w:numId="2">
    <w:abstractNumId w:val="12"/>
  </w:num>
  <w:num w:numId="3">
    <w:abstractNumId w:val="5"/>
  </w:num>
  <w:num w:numId="4">
    <w:abstractNumId w:val="15"/>
  </w:num>
  <w:num w:numId="5">
    <w:abstractNumId w:val="3"/>
  </w:num>
  <w:num w:numId="6">
    <w:abstractNumId w:val="2"/>
  </w:num>
  <w:num w:numId="7">
    <w:abstractNumId w:val="9"/>
  </w:num>
  <w:num w:numId="8">
    <w:abstractNumId w:val="5"/>
  </w:num>
  <w:num w:numId="9">
    <w:abstractNumId w:val="11"/>
  </w:num>
  <w:num w:numId="10">
    <w:abstractNumId w:val="0"/>
  </w:num>
  <w:num w:numId="11">
    <w:abstractNumId w:val="3"/>
  </w:num>
  <w:num w:numId="12">
    <w:abstractNumId w:val="3"/>
  </w:num>
  <w:num w:numId="13">
    <w:abstractNumId w:val="3"/>
  </w:num>
  <w:num w:numId="14">
    <w:abstractNumId w:val="7"/>
  </w:num>
  <w:num w:numId="15">
    <w:abstractNumId w:val="6"/>
  </w:num>
  <w:num w:numId="16">
    <w:abstractNumId w:val="4"/>
  </w:num>
  <w:num w:numId="17">
    <w:abstractNumId w:val="13"/>
  </w:num>
  <w:num w:numId="18">
    <w:abstractNumId w:val="3"/>
  </w:num>
  <w:num w:numId="19">
    <w:abstractNumId w:val="14"/>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
  </w:num>
  <w:num w:numId="23">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linkStyles/>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02A4"/>
    <w:rsid w:val="00006465"/>
    <w:rsid w:val="00012C4E"/>
    <w:rsid w:val="00013563"/>
    <w:rsid w:val="00014715"/>
    <w:rsid w:val="00015C52"/>
    <w:rsid w:val="00021B1E"/>
    <w:rsid w:val="00025E4E"/>
    <w:rsid w:val="00032CF5"/>
    <w:rsid w:val="000354D8"/>
    <w:rsid w:val="00036744"/>
    <w:rsid w:val="00041130"/>
    <w:rsid w:val="00041A1B"/>
    <w:rsid w:val="00043953"/>
    <w:rsid w:val="0004774E"/>
    <w:rsid w:val="00056559"/>
    <w:rsid w:val="00065B48"/>
    <w:rsid w:val="0006643C"/>
    <w:rsid w:val="00075F95"/>
    <w:rsid w:val="0007710B"/>
    <w:rsid w:val="00077224"/>
    <w:rsid w:val="00085EA7"/>
    <w:rsid w:val="0008739A"/>
    <w:rsid w:val="00090202"/>
    <w:rsid w:val="00095D31"/>
    <w:rsid w:val="00096FE2"/>
    <w:rsid w:val="000A3CFC"/>
    <w:rsid w:val="000A569C"/>
    <w:rsid w:val="000B07BB"/>
    <w:rsid w:val="000B2C0A"/>
    <w:rsid w:val="000B4AD3"/>
    <w:rsid w:val="000B4FC1"/>
    <w:rsid w:val="000C0469"/>
    <w:rsid w:val="000D32ED"/>
    <w:rsid w:val="000D541D"/>
    <w:rsid w:val="000D6A5F"/>
    <w:rsid w:val="000F0445"/>
    <w:rsid w:val="000F4C94"/>
    <w:rsid w:val="00101319"/>
    <w:rsid w:val="00101E90"/>
    <w:rsid w:val="0010391A"/>
    <w:rsid w:val="001049D8"/>
    <w:rsid w:val="001109A8"/>
    <w:rsid w:val="00113219"/>
    <w:rsid w:val="00116B98"/>
    <w:rsid w:val="001328FC"/>
    <w:rsid w:val="0013685A"/>
    <w:rsid w:val="00140B97"/>
    <w:rsid w:val="00141564"/>
    <w:rsid w:val="0014187C"/>
    <w:rsid w:val="00147B8F"/>
    <w:rsid w:val="00157274"/>
    <w:rsid w:val="00164246"/>
    <w:rsid w:val="001674E6"/>
    <w:rsid w:val="0017027E"/>
    <w:rsid w:val="00171BEF"/>
    <w:rsid w:val="00172285"/>
    <w:rsid w:val="00175643"/>
    <w:rsid w:val="00175A34"/>
    <w:rsid w:val="00187BA3"/>
    <w:rsid w:val="001A03AA"/>
    <w:rsid w:val="001A1654"/>
    <w:rsid w:val="001A3923"/>
    <w:rsid w:val="001A4A59"/>
    <w:rsid w:val="001A6308"/>
    <w:rsid w:val="001B1611"/>
    <w:rsid w:val="001C2A9A"/>
    <w:rsid w:val="001C3F99"/>
    <w:rsid w:val="001C76D4"/>
    <w:rsid w:val="001E07D7"/>
    <w:rsid w:val="001E0BA4"/>
    <w:rsid w:val="001E1D1F"/>
    <w:rsid w:val="001E4761"/>
    <w:rsid w:val="001F0ACA"/>
    <w:rsid w:val="001F44AB"/>
    <w:rsid w:val="002037FE"/>
    <w:rsid w:val="00217B27"/>
    <w:rsid w:val="00223767"/>
    <w:rsid w:val="0022376D"/>
    <w:rsid w:val="0022500C"/>
    <w:rsid w:val="00225DBF"/>
    <w:rsid w:val="00227C34"/>
    <w:rsid w:val="00236B2E"/>
    <w:rsid w:val="00243025"/>
    <w:rsid w:val="00244F4D"/>
    <w:rsid w:val="00251E3F"/>
    <w:rsid w:val="002550DF"/>
    <w:rsid w:val="00273BBA"/>
    <w:rsid w:val="002A200A"/>
    <w:rsid w:val="002A3DCC"/>
    <w:rsid w:val="002A7FE3"/>
    <w:rsid w:val="002B4E33"/>
    <w:rsid w:val="002C0DBA"/>
    <w:rsid w:val="002D2109"/>
    <w:rsid w:val="002E0FC5"/>
    <w:rsid w:val="002E1164"/>
    <w:rsid w:val="002F11E8"/>
    <w:rsid w:val="002F43A0"/>
    <w:rsid w:val="0030074E"/>
    <w:rsid w:val="00303D24"/>
    <w:rsid w:val="003060F6"/>
    <w:rsid w:val="00306B1F"/>
    <w:rsid w:val="00312B0D"/>
    <w:rsid w:val="003160B4"/>
    <w:rsid w:val="00335FDA"/>
    <w:rsid w:val="00343425"/>
    <w:rsid w:val="00357AE0"/>
    <w:rsid w:val="003636E1"/>
    <w:rsid w:val="003661C1"/>
    <w:rsid w:val="003678F3"/>
    <w:rsid w:val="00373F19"/>
    <w:rsid w:val="003919AA"/>
    <w:rsid w:val="00392CA2"/>
    <w:rsid w:val="00396168"/>
    <w:rsid w:val="003B03D2"/>
    <w:rsid w:val="003C4C24"/>
    <w:rsid w:val="003D47D2"/>
    <w:rsid w:val="003E06D1"/>
    <w:rsid w:val="003E0DE8"/>
    <w:rsid w:val="003F2A91"/>
    <w:rsid w:val="00404570"/>
    <w:rsid w:val="00406BAF"/>
    <w:rsid w:val="004073CD"/>
    <w:rsid w:val="004109E6"/>
    <w:rsid w:val="0041529C"/>
    <w:rsid w:val="004270E4"/>
    <w:rsid w:val="0043319C"/>
    <w:rsid w:val="00435EDD"/>
    <w:rsid w:val="004525E2"/>
    <w:rsid w:val="00463FDA"/>
    <w:rsid w:val="0047053B"/>
    <w:rsid w:val="00470CA5"/>
    <w:rsid w:val="0047438C"/>
    <w:rsid w:val="00476B92"/>
    <w:rsid w:val="00480DFB"/>
    <w:rsid w:val="004824F3"/>
    <w:rsid w:val="00491C91"/>
    <w:rsid w:val="004947F0"/>
    <w:rsid w:val="004A3D76"/>
    <w:rsid w:val="004A5308"/>
    <w:rsid w:val="004A5E4C"/>
    <w:rsid w:val="004B2A3F"/>
    <w:rsid w:val="004B2ADB"/>
    <w:rsid w:val="004C47B2"/>
    <w:rsid w:val="004E769D"/>
    <w:rsid w:val="004F0D69"/>
    <w:rsid w:val="004F4C81"/>
    <w:rsid w:val="004F58E3"/>
    <w:rsid w:val="004F6E7B"/>
    <w:rsid w:val="005109A6"/>
    <w:rsid w:val="00513670"/>
    <w:rsid w:val="00514049"/>
    <w:rsid w:val="0051629D"/>
    <w:rsid w:val="005262F3"/>
    <w:rsid w:val="00527982"/>
    <w:rsid w:val="00530456"/>
    <w:rsid w:val="005426A0"/>
    <w:rsid w:val="00542D38"/>
    <w:rsid w:val="00543552"/>
    <w:rsid w:val="00546697"/>
    <w:rsid w:val="00551F6D"/>
    <w:rsid w:val="0055244B"/>
    <w:rsid w:val="00557737"/>
    <w:rsid w:val="00565AF1"/>
    <w:rsid w:val="005665D5"/>
    <w:rsid w:val="00566DE5"/>
    <w:rsid w:val="005726A8"/>
    <w:rsid w:val="005729C0"/>
    <w:rsid w:val="005740B7"/>
    <w:rsid w:val="0058021A"/>
    <w:rsid w:val="005853C3"/>
    <w:rsid w:val="0059001B"/>
    <w:rsid w:val="0059407B"/>
    <w:rsid w:val="00595BDC"/>
    <w:rsid w:val="005A0B1F"/>
    <w:rsid w:val="005A4183"/>
    <w:rsid w:val="005A5BF0"/>
    <w:rsid w:val="005B5DD6"/>
    <w:rsid w:val="005C6A04"/>
    <w:rsid w:val="005D230A"/>
    <w:rsid w:val="005D6CCB"/>
    <w:rsid w:val="005F152F"/>
    <w:rsid w:val="005F4C92"/>
    <w:rsid w:val="005F4E71"/>
    <w:rsid w:val="006027F9"/>
    <w:rsid w:val="00612112"/>
    <w:rsid w:val="00612590"/>
    <w:rsid w:val="00624978"/>
    <w:rsid w:val="00635DD1"/>
    <w:rsid w:val="00653E27"/>
    <w:rsid w:val="0065428F"/>
    <w:rsid w:val="00656863"/>
    <w:rsid w:val="00661008"/>
    <w:rsid w:val="006628E4"/>
    <w:rsid w:val="0066355C"/>
    <w:rsid w:val="00670881"/>
    <w:rsid w:val="00673146"/>
    <w:rsid w:val="00675807"/>
    <w:rsid w:val="006764A8"/>
    <w:rsid w:val="00677420"/>
    <w:rsid w:val="00683DCD"/>
    <w:rsid w:val="0068708C"/>
    <w:rsid w:val="00693F93"/>
    <w:rsid w:val="00697141"/>
    <w:rsid w:val="006A3E33"/>
    <w:rsid w:val="006A6FF7"/>
    <w:rsid w:val="006B4B03"/>
    <w:rsid w:val="006C0A87"/>
    <w:rsid w:val="006D72E1"/>
    <w:rsid w:val="00703D13"/>
    <w:rsid w:val="00712725"/>
    <w:rsid w:val="00713FE3"/>
    <w:rsid w:val="00714928"/>
    <w:rsid w:val="00714B05"/>
    <w:rsid w:val="00715429"/>
    <w:rsid w:val="007177C5"/>
    <w:rsid w:val="00720F3D"/>
    <w:rsid w:val="00737C07"/>
    <w:rsid w:val="007402A4"/>
    <w:rsid w:val="007501FB"/>
    <w:rsid w:val="00754083"/>
    <w:rsid w:val="007574F0"/>
    <w:rsid w:val="00761F1F"/>
    <w:rsid w:val="0076221E"/>
    <w:rsid w:val="0076437E"/>
    <w:rsid w:val="00770D55"/>
    <w:rsid w:val="0077327A"/>
    <w:rsid w:val="00781F09"/>
    <w:rsid w:val="00787205"/>
    <w:rsid w:val="007A0174"/>
    <w:rsid w:val="007A6E24"/>
    <w:rsid w:val="007A7096"/>
    <w:rsid w:val="007B16D8"/>
    <w:rsid w:val="007B3244"/>
    <w:rsid w:val="007B7C5A"/>
    <w:rsid w:val="007C0CC4"/>
    <w:rsid w:val="007C3509"/>
    <w:rsid w:val="007C3698"/>
    <w:rsid w:val="007D2458"/>
    <w:rsid w:val="007D540D"/>
    <w:rsid w:val="007E249C"/>
    <w:rsid w:val="007E52AF"/>
    <w:rsid w:val="007E61CB"/>
    <w:rsid w:val="007F0609"/>
    <w:rsid w:val="007F2A18"/>
    <w:rsid w:val="00801A0E"/>
    <w:rsid w:val="0082233C"/>
    <w:rsid w:val="008247FB"/>
    <w:rsid w:val="00824B71"/>
    <w:rsid w:val="00834AF4"/>
    <w:rsid w:val="00834D9C"/>
    <w:rsid w:val="008356BC"/>
    <w:rsid w:val="00841679"/>
    <w:rsid w:val="00853068"/>
    <w:rsid w:val="00854BAF"/>
    <w:rsid w:val="00855936"/>
    <w:rsid w:val="00856810"/>
    <w:rsid w:val="00857473"/>
    <w:rsid w:val="00857A77"/>
    <w:rsid w:val="00864577"/>
    <w:rsid w:val="00865274"/>
    <w:rsid w:val="00865344"/>
    <w:rsid w:val="00865E23"/>
    <w:rsid w:val="00881E88"/>
    <w:rsid w:val="0088331A"/>
    <w:rsid w:val="0088383B"/>
    <w:rsid w:val="008841A9"/>
    <w:rsid w:val="00891C54"/>
    <w:rsid w:val="0089225F"/>
    <w:rsid w:val="00894BA5"/>
    <w:rsid w:val="008A5F92"/>
    <w:rsid w:val="008A7ACC"/>
    <w:rsid w:val="008B59A9"/>
    <w:rsid w:val="008C4825"/>
    <w:rsid w:val="008D622B"/>
    <w:rsid w:val="008F01AE"/>
    <w:rsid w:val="008F4B3D"/>
    <w:rsid w:val="00900C0C"/>
    <w:rsid w:val="0090180A"/>
    <w:rsid w:val="009050D4"/>
    <w:rsid w:val="00906038"/>
    <w:rsid w:val="009115F3"/>
    <w:rsid w:val="00913B67"/>
    <w:rsid w:val="00921747"/>
    <w:rsid w:val="009262CC"/>
    <w:rsid w:val="00932FA3"/>
    <w:rsid w:val="009333EA"/>
    <w:rsid w:val="00940AE7"/>
    <w:rsid w:val="00940E90"/>
    <w:rsid w:val="00944567"/>
    <w:rsid w:val="009479BB"/>
    <w:rsid w:val="009566AC"/>
    <w:rsid w:val="009639EA"/>
    <w:rsid w:val="00965745"/>
    <w:rsid w:val="009739AD"/>
    <w:rsid w:val="0099628C"/>
    <w:rsid w:val="009A12F4"/>
    <w:rsid w:val="009A634D"/>
    <w:rsid w:val="009B24A2"/>
    <w:rsid w:val="009B296B"/>
    <w:rsid w:val="009C38B3"/>
    <w:rsid w:val="009D0572"/>
    <w:rsid w:val="009D3211"/>
    <w:rsid w:val="009D43BE"/>
    <w:rsid w:val="009D52F9"/>
    <w:rsid w:val="009E4CB5"/>
    <w:rsid w:val="009F03BA"/>
    <w:rsid w:val="009F0DB5"/>
    <w:rsid w:val="009F0FB6"/>
    <w:rsid w:val="009F476D"/>
    <w:rsid w:val="00A04B09"/>
    <w:rsid w:val="00A05BA3"/>
    <w:rsid w:val="00A06533"/>
    <w:rsid w:val="00A075A5"/>
    <w:rsid w:val="00A1113D"/>
    <w:rsid w:val="00A12057"/>
    <w:rsid w:val="00A13C54"/>
    <w:rsid w:val="00A237A0"/>
    <w:rsid w:val="00A26C4D"/>
    <w:rsid w:val="00A303EA"/>
    <w:rsid w:val="00A3164D"/>
    <w:rsid w:val="00A356EA"/>
    <w:rsid w:val="00A36452"/>
    <w:rsid w:val="00A439CB"/>
    <w:rsid w:val="00A45F6D"/>
    <w:rsid w:val="00A5422B"/>
    <w:rsid w:val="00A56A77"/>
    <w:rsid w:val="00A60872"/>
    <w:rsid w:val="00A63633"/>
    <w:rsid w:val="00A73ED8"/>
    <w:rsid w:val="00A837C1"/>
    <w:rsid w:val="00A84A04"/>
    <w:rsid w:val="00A85024"/>
    <w:rsid w:val="00A914BB"/>
    <w:rsid w:val="00A9545A"/>
    <w:rsid w:val="00AA5E6F"/>
    <w:rsid w:val="00AB0FE3"/>
    <w:rsid w:val="00AB35B1"/>
    <w:rsid w:val="00AB52A8"/>
    <w:rsid w:val="00AB7078"/>
    <w:rsid w:val="00AC75EE"/>
    <w:rsid w:val="00AD11E3"/>
    <w:rsid w:val="00AD4A14"/>
    <w:rsid w:val="00AE0AEC"/>
    <w:rsid w:val="00AF1443"/>
    <w:rsid w:val="00B02EB9"/>
    <w:rsid w:val="00B05745"/>
    <w:rsid w:val="00B1029A"/>
    <w:rsid w:val="00B10382"/>
    <w:rsid w:val="00B10CF5"/>
    <w:rsid w:val="00B15488"/>
    <w:rsid w:val="00B16432"/>
    <w:rsid w:val="00B16A47"/>
    <w:rsid w:val="00B2235C"/>
    <w:rsid w:val="00B22AC4"/>
    <w:rsid w:val="00B2547F"/>
    <w:rsid w:val="00B32E19"/>
    <w:rsid w:val="00B62124"/>
    <w:rsid w:val="00B645A7"/>
    <w:rsid w:val="00B64B96"/>
    <w:rsid w:val="00B65202"/>
    <w:rsid w:val="00B700DB"/>
    <w:rsid w:val="00B72EDB"/>
    <w:rsid w:val="00B73A6D"/>
    <w:rsid w:val="00B806B5"/>
    <w:rsid w:val="00B82841"/>
    <w:rsid w:val="00B90494"/>
    <w:rsid w:val="00BA2353"/>
    <w:rsid w:val="00BB0781"/>
    <w:rsid w:val="00BB22DE"/>
    <w:rsid w:val="00BB2E34"/>
    <w:rsid w:val="00BC0B41"/>
    <w:rsid w:val="00BC13AC"/>
    <w:rsid w:val="00BC1AC8"/>
    <w:rsid w:val="00BC4C76"/>
    <w:rsid w:val="00BD6A63"/>
    <w:rsid w:val="00BF3685"/>
    <w:rsid w:val="00BF51D5"/>
    <w:rsid w:val="00BF5AE5"/>
    <w:rsid w:val="00C03F3F"/>
    <w:rsid w:val="00C1424A"/>
    <w:rsid w:val="00C156E4"/>
    <w:rsid w:val="00C313F8"/>
    <w:rsid w:val="00C347B6"/>
    <w:rsid w:val="00C35A78"/>
    <w:rsid w:val="00C36C47"/>
    <w:rsid w:val="00C41B6C"/>
    <w:rsid w:val="00C424F9"/>
    <w:rsid w:val="00C514B0"/>
    <w:rsid w:val="00C5159A"/>
    <w:rsid w:val="00C57941"/>
    <w:rsid w:val="00C6361B"/>
    <w:rsid w:val="00C71E15"/>
    <w:rsid w:val="00C76433"/>
    <w:rsid w:val="00C84E4A"/>
    <w:rsid w:val="00C97E0A"/>
    <w:rsid w:val="00CA4304"/>
    <w:rsid w:val="00CA6A64"/>
    <w:rsid w:val="00CA6D2E"/>
    <w:rsid w:val="00CA7C9A"/>
    <w:rsid w:val="00CB5425"/>
    <w:rsid w:val="00CC1C24"/>
    <w:rsid w:val="00CC73E6"/>
    <w:rsid w:val="00CD48D8"/>
    <w:rsid w:val="00CD5188"/>
    <w:rsid w:val="00CD68F4"/>
    <w:rsid w:val="00CD759C"/>
    <w:rsid w:val="00CE415A"/>
    <w:rsid w:val="00CE419A"/>
    <w:rsid w:val="00CF0FB8"/>
    <w:rsid w:val="00CF53A3"/>
    <w:rsid w:val="00D00C5D"/>
    <w:rsid w:val="00D13E1C"/>
    <w:rsid w:val="00D14091"/>
    <w:rsid w:val="00D224E8"/>
    <w:rsid w:val="00D2778C"/>
    <w:rsid w:val="00D303F3"/>
    <w:rsid w:val="00D35239"/>
    <w:rsid w:val="00D3775D"/>
    <w:rsid w:val="00D40216"/>
    <w:rsid w:val="00D40CA1"/>
    <w:rsid w:val="00D40F68"/>
    <w:rsid w:val="00D41804"/>
    <w:rsid w:val="00D43455"/>
    <w:rsid w:val="00D46E1C"/>
    <w:rsid w:val="00D50CA0"/>
    <w:rsid w:val="00D514D7"/>
    <w:rsid w:val="00D52890"/>
    <w:rsid w:val="00D53631"/>
    <w:rsid w:val="00D558DE"/>
    <w:rsid w:val="00D6716A"/>
    <w:rsid w:val="00D816CE"/>
    <w:rsid w:val="00D92A9F"/>
    <w:rsid w:val="00D96854"/>
    <w:rsid w:val="00D9729F"/>
    <w:rsid w:val="00DA39DA"/>
    <w:rsid w:val="00DB121E"/>
    <w:rsid w:val="00DB1591"/>
    <w:rsid w:val="00DB739F"/>
    <w:rsid w:val="00DB740C"/>
    <w:rsid w:val="00DB767B"/>
    <w:rsid w:val="00DC1CF4"/>
    <w:rsid w:val="00DD482E"/>
    <w:rsid w:val="00DE0020"/>
    <w:rsid w:val="00DE01ED"/>
    <w:rsid w:val="00DF56A6"/>
    <w:rsid w:val="00DF71A0"/>
    <w:rsid w:val="00E05BF4"/>
    <w:rsid w:val="00E0713E"/>
    <w:rsid w:val="00E21119"/>
    <w:rsid w:val="00E2331E"/>
    <w:rsid w:val="00E476B4"/>
    <w:rsid w:val="00E4794D"/>
    <w:rsid w:val="00E51316"/>
    <w:rsid w:val="00E53484"/>
    <w:rsid w:val="00E55DB8"/>
    <w:rsid w:val="00E56D43"/>
    <w:rsid w:val="00E65247"/>
    <w:rsid w:val="00E656B9"/>
    <w:rsid w:val="00E66E9C"/>
    <w:rsid w:val="00E91B66"/>
    <w:rsid w:val="00E964B6"/>
    <w:rsid w:val="00EB04D1"/>
    <w:rsid w:val="00EB7540"/>
    <w:rsid w:val="00EC0DE6"/>
    <w:rsid w:val="00EC450F"/>
    <w:rsid w:val="00EC4A21"/>
    <w:rsid w:val="00ED3579"/>
    <w:rsid w:val="00ED3E88"/>
    <w:rsid w:val="00ED513B"/>
    <w:rsid w:val="00EE0A73"/>
    <w:rsid w:val="00EF5F3F"/>
    <w:rsid w:val="00F00B35"/>
    <w:rsid w:val="00F04DDD"/>
    <w:rsid w:val="00F06C1E"/>
    <w:rsid w:val="00F07DE4"/>
    <w:rsid w:val="00F102C9"/>
    <w:rsid w:val="00F1122D"/>
    <w:rsid w:val="00F1455B"/>
    <w:rsid w:val="00F17111"/>
    <w:rsid w:val="00F34572"/>
    <w:rsid w:val="00F456C3"/>
    <w:rsid w:val="00F57E11"/>
    <w:rsid w:val="00F603A5"/>
    <w:rsid w:val="00F65E16"/>
    <w:rsid w:val="00F71674"/>
    <w:rsid w:val="00F74BD2"/>
    <w:rsid w:val="00F77542"/>
    <w:rsid w:val="00F81DC2"/>
    <w:rsid w:val="00F8779B"/>
    <w:rsid w:val="00F93848"/>
    <w:rsid w:val="00F97E98"/>
    <w:rsid w:val="00FA19AD"/>
    <w:rsid w:val="00FA3141"/>
    <w:rsid w:val="00FB1304"/>
    <w:rsid w:val="00FB7881"/>
    <w:rsid w:val="00FC0B6C"/>
    <w:rsid w:val="00FE410B"/>
    <w:rsid w:val="00FF0C87"/>
    <w:rsid w:val="00FF23A3"/>
    <w:rsid w:val="00FF39FB"/>
    <w:rsid w:val="00FF42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774D97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Plain Text" w:qFormat="1"/>
    <w:lsdException w:name="No List"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D230A"/>
    <w:rPr>
      <w:rFonts w:ascii="Arial" w:hAnsi="Arial"/>
      <w:sz w:val="22"/>
    </w:rPr>
  </w:style>
  <w:style w:type="paragraph" w:styleId="Heading1">
    <w:name w:val="heading 1"/>
    <w:basedOn w:val="Normal"/>
    <w:next w:val="Normal"/>
    <w:qFormat/>
    <w:rsid w:val="005D230A"/>
    <w:pPr>
      <w:keepNext/>
      <w:numPr>
        <w:numId w:val="5"/>
      </w:numPr>
      <w:spacing w:before="240" w:after="60"/>
      <w:outlineLvl w:val="0"/>
    </w:pPr>
    <w:rPr>
      <w:rFonts w:cs="Arial"/>
      <w:b/>
      <w:bCs/>
      <w:kern w:val="32"/>
      <w:sz w:val="36"/>
      <w:szCs w:val="32"/>
    </w:rPr>
  </w:style>
  <w:style w:type="paragraph" w:styleId="Heading2">
    <w:name w:val="heading 2"/>
    <w:basedOn w:val="Normal"/>
    <w:next w:val="Normal"/>
    <w:qFormat/>
    <w:rsid w:val="005D230A"/>
    <w:pPr>
      <w:keepNext/>
      <w:numPr>
        <w:ilvl w:val="1"/>
        <w:numId w:val="5"/>
      </w:numPr>
      <w:tabs>
        <w:tab w:val="left" w:pos="851"/>
      </w:tabs>
      <w:spacing w:before="240" w:after="60"/>
      <w:outlineLvl w:val="1"/>
    </w:pPr>
    <w:rPr>
      <w:rFonts w:cs="Arial"/>
      <w:b/>
      <w:bCs/>
      <w:iCs/>
      <w:sz w:val="30"/>
      <w:szCs w:val="28"/>
    </w:rPr>
  </w:style>
  <w:style w:type="paragraph" w:styleId="Heading3">
    <w:name w:val="heading 3"/>
    <w:basedOn w:val="Normal"/>
    <w:next w:val="Normal"/>
    <w:link w:val="Heading3Char"/>
    <w:qFormat/>
    <w:rsid w:val="005D230A"/>
    <w:pPr>
      <w:keepNext/>
      <w:numPr>
        <w:ilvl w:val="2"/>
        <w:numId w:val="5"/>
      </w:numPr>
      <w:tabs>
        <w:tab w:val="left" w:pos="1134"/>
      </w:tabs>
      <w:spacing w:before="240" w:after="60"/>
      <w:outlineLvl w:val="2"/>
    </w:pPr>
    <w:rPr>
      <w:rFonts w:cs="Arial"/>
      <w:b/>
      <w:bCs/>
      <w:sz w:val="26"/>
      <w:szCs w:val="26"/>
    </w:rPr>
  </w:style>
  <w:style w:type="paragraph" w:styleId="Heading4">
    <w:name w:val="heading 4"/>
    <w:basedOn w:val="Normal"/>
    <w:next w:val="Normal"/>
    <w:qFormat/>
    <w:rsid w:val="009479BB"/>
    <w:pPr>
      <w:keepNext/>
      <w:numPr>
        <w:ilvl w:val="3"/>
        <w:numId w:val="5"/>
      </w:numPr>
      <w:spacing w:before="240" w:after="60"/>
      <w:outlineLvl w:val="3"/>
    </w:pPr>
    <w:rPr>
      <w:b/>
      <w:bCs/>
      <w:sz w:val="24"/>
      <w:szCs w:val="28"/>
    </w:rPr>
  </w:style>
  <w:style w:type="paragraph" w:styleId="Heading5">
    <w:name w:val="heading 5"/>
    <w:basedOn w:val="Normal"/>
    <w:next w:val="Normal"/>
    <w:qFormat/>
    <w:rsid w:val="005D230A"/>
    <w:pPr>
      <w:numPr>
        <w:ilvl w:val="4"/>
        <w:numId w:val="5"/>
      </w:numPr>
      <w:spacing w:before="240" w:after="60"/>
      <w:outlineLvl w:val="4"/>
    </w:pPr>
    <w:rPr>
      <w:b/>
      <w:bCs/>
      <w:i/>
      <w:iCs/>
      <w:sz w:val="24"/>
      <w:szCs w:val="26"/>
    </w:rPr>
  </w:style>
  <w:style w:type="paragraph" w:styleId="Heading6">
    <w:name w:val="heading 6"/>
    <w:basedOn w:val="Normal"/>
    <w:next w:val="Normal"/>
    <w:qFormat/>
    <w:rsid w:val="005D230A"/>
    <w:pPr>
      <w:numPr>
        <w:ilvl w:val="5"/>
        <w:numId w:val="5"/>
      </w:numPr>
      <w:spacing w:before="240" w:after="60"/>
      <w:outlineLvl w:val="5"/>
    </w:pPr>
    <w:rPr>
      <w:rFonts w:ascii="Times New Roman" w:hAnsi="Times New Roman"/>
      <w:b/>
      <w:bCs/>
      <w:szCs w:val="22"/>
    </w:rPr>
  </w:style>
  <w:style w:type="paragraph" w:styleId="Heading7">
    <w:name w:val="heading 7"/>
    <w:basedOn w:val="Normal"/>
    <w:next w:val="Normal"/>
    <w:qFormat/>
    <w:rsid w:val="005D230A"/>
    <w:pPr>
      <w:numPr>
        <w:ilvl w:val="6"/>
        <w:numId w:val="5"/>
      </w:numPr>
      <w:spacing w:before="240" w:after="60"/>
      <w:outlineLvl w:val="6"/>
    </w:pPr>
    <w:rPr>
      <w:rFonts w:ascii="Times New Roman" w:hAnsi="Times New Roman"/>
      <w:sz w:val="24"/>
    </w:rPr>
  </w:style>
  <w:style w:type="paragraph" w:styleId="Heading8">
    <w:name w:val="heading 8"/>
    <w:basedOn w:val="Normal"/>
    <w:next w:val="Normal"/>
    <w:qFormat/>
    <w:rsid w:val="005D230A"/>
    <w:pPr>
      <w:numPr>
        <w:ilvl w:val="7"/>
        <w:numId w:val="5"/>
      </w:numPr>
      <w:spacing w:before="240" w:after="60"/>
      <w:outlineLvl w:val="7"/>
    </w:pPr>
    <w:rPr>
      <w:rFonts w:ascii="Times New Roman" w:hAnsi="Times New Roman"/>
      <w:i/>
      <w:iCs/>
      <w:sz w:val="24"/>
    </w:rPr>
  </w:style>
  <w:style w:type="paragraph" w:styleId="Heading9">
    <w:name w:val="heading 9"/>
    <w:basedOn w:val="Normal"/>
    <w:next w:val="Normal"/>
    <w:qFormat/>
    <w:rsid w:val="005D230A"/>
    <w:pPr>
      <w:numPr>
        <w:ilvl w:val="8"/>
        <w:numId w:val="5"/>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D230A"/>
    <w:pPr>
      <w:tabs>
        <w:tab w:val="center" w:pos="4320"/>
        <w:tab w:val="right" w:pos="8640"/>
      </w:tabs>
      <w:spacing w:before="60"/>
      <w:jc w:val="right"/>
    </w:pPr>
  </w:style>
  <w:style w:type="paragraph" w:styleId="Footer">
    <w:name w:val="footer"/>
    <w:basedOn w:val="Normal"/>
    <w:rsid w:val="005D230A"/>
    <w:pPr>
      <w:tabs>
        <w:tab w:val="center" w:pos="4320"/>
        <w:tab w:val="right" w:pos="8640"/>
      </w:tabs>
      <w:spacing w:before="60"/>
    </w:pPr>
  </w:style>
  <w:style w:type="table" w:styleId="TableGrid">
    <w:name w:val="Table Grid"/>
    <w:basedOn w:val="TableNormal"/>
    <w:rsid w:val="005D23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5D230A"/>
    <w:rPr>
      <w:color w:val="0000FF"/>
      <w:u w:val="single"/>
    </w:rPr>
  </w:style>
  <w:style w:type="paragraph" w:styleId="Title">
    <w:name w:val="Title"/>
    <w:basedOn w:val="Normal"/>
    <w:qFormat/>
    <w:rsid w:val="00DE0020"/>
    <w:pPr>
      <w:spacing w:before="240" w:after="60"/>
      <w:jc w:val="center"/>
    </w:pPr>
    <w:rPr>
      <w:rFonts w:cs="Arial"/>
      <w:b/>
      <w:bCs/>
      <w:kern w:val="28"/>
      <w:sz w:val="40"/>
      <w:szCs w:val="32"/>
    </w:rPr>
  </w:style>
  <w:style w:type="paragraph" w:customStyle="1" w:styleId="Clientaddress">
    <w:name w:val="Client address"/>
    <w:basedOn w:val="Title"/>
    <w:rsid w:val="005D230A"/>
    <w:pPr>
      <w:spacing w:before="0"/>
      <w:ind w:left="1440"/>
      <w:jc w:val="left"/>
    </w:pPr>
    <w:rPr>
      <w:b w:val="0"/>
      <w:sz w:val="28"/>
    </w:rPr>
  </w:style>
  <w:style w:type="character" w:styleId="PageNumber">
    <w:name w:val="page number"/>
    <w:basedOn w:val="DefaultParagraphFont"/>
    <w:rsid w:val="005D230A"/>
    <w:rPr>
      <w:rFonts w:ascii="Arial" w:hAnsi="Arial"/>
      <w:sz w:val="20"/>
    </w:rPr>
  </w:style>
  <w:style w:type="paragraph" w:styleId="BalloonText">
    <w:name w:val="Balloon Text"/>
    <w:basedOn w:val="Normal"/>
    <w:semiHidden/>
    <w:rsid w:val="005D230A"/>
    <w:rPr>
      <w:rFonts w:ascii="Tahoma" w:hAnsi="Tahoma" w:cs="Tahoma"/>
      <w:sz w:val="16"/>
      <w:szCs w:val="16"/>
    </w:rPr>
  </w:style>
  <w:style w:type="paragraph" w:styleId="BodyText">
    <w:name w:val="Body Text"/>
    <w:basedOn w:val="Normal"/>
    <w:rsid w:val="005D230A"/>
    <w:pPr>
      <w:spacing w:after="120"/>
    </w:pPr>
  </w:style>
  <w:style w:type="paragraph" w:styleId="BodyTextFirstIndent">
    <w:name w:val="Body Text First Indent"/>
    <w:aliases w:val="Body Text  Indent 1"/>
    <w:basedOn w:val="BodyText"/>
    <w:rsid w:val="005D230A"/>
    <w:pPr>
      <w:ind w:left="432"/>
    </w:pPr>
  </w:style>
  <w:style w:type="paragraph" w:styleId="BodyTextIndent2">
    <w:name w:val="Body Text Indent 2"/>
    <w:basedOn w:val="Normal"/>
    <w:rsid w:val="005D230A"/>
    <w:pPr>
      <w:spacing w:after="120" w:line="480" w:lineRule="auto"/>
      <w:ind w:left="432"/>
    </w:pPr>
  </w:style>
  <w:style w:type="paragraph" w:styleId="BodyTextIndent3">
    <w:name w:val="Body Text Indent 3"/>
    <w:basedOn w:val="Normal"/>
    <w:rsid w:val="005D230A"/>
    <w:pPr>
      <w:spacing w:after="120"/>
      <w:ind w:left="720"/>
    </w:pPr>
    <w:rPr>
      <w:szCs w:val="16"/>
    </w:rPr>
  </w:style>
  <w:style w:type="paragraph" w:customStyle="1" w:styleId="BodyTextIndent4">
    <w:name w:val="Body Text Indent 4"/>
    <w:basedOn w:val="BodyTextIndent3"/>
    <w:rsid w:val="005D230A"/>
  </w:style>
  <w:style w:type="paragraph" w:customStyle="1" w:styleId="BodyTextIndent5">
    <w:name w:val="Body Text Indent 5"/>
    <w:basedOn w:val="BodyTextIndent4"/>
    <w:rsid w:val="005D230A"/>
    <w:pPr>
      <w:ind w:left="864"/>
    </w:pPr>
  </w:style>
  <w:style w:type="paragraph" w:styleId="PlainText">
    <w:name w:val="Plain Text"/>
    <w:basedOn w:val="Normal"/>
    <w:link w:val="PlainTextChar"/>
    <w:unhideWhenUsed/>
    <w:qFormat/>
    <w:rsid w:val="005D230A"/>
    <w:rPr>
      <w:rFonts w:ascii="Courier" w:hAnsi="Courier"/>
      <w:szCs w:val="21"/>
    </w:rPr>
  </w:style>
  <w:style w:type="character" w:customStyle="1" w:styleId="PlainTextChar">
    <w:name w:val="Plain Text Char"/>
    <w:basedOn w:val="DefaultParagraphFont"/>
    <w:link w:val="PlainText"/>
    <w:rsid w:val="005D230A"/>
    <w:rPr>
      <w:rFonts w:ascii="Courier" w:hAnsi="Courier"/>
      <w:sz w:val="22"/>
      <w:szCs w:val="21"/>
    </w:rPr>
  </w:style>
  <w:style w:type="paragraph" w:styleId="FootnoteText">
    <w:name w:val="footnote text"/>
    <w:basedOn w:val="Normal"/>
    <w:semiHidden/>
    <w:rsid w:val="00273BBA"/>
    <w:rPr>
      <w:rFonts w:ascii="Times New Roman" w:hAnsi="Times New Roman"/>
      <w:szCs w:val="20"/>
    </w:rPr>
  </w:style>
  <w:style w:type="character" w:styleId="FootnoteReference">
    <w:name w:val="footnote reference"/>
    <w:semiHidden/>
    <w:rsid w:val="00273BBA"/>
    <w:rPr>
      <w:vertAlign w:val="superscript"/>
    </w:rPr>
  </w:style>
  <w:style w:type="paragraph" w:styleId="TOC2">
    <w:name w:val="toc 2"/>
    <w:basedOn w:val="Normal"/>
    <w:next w:val="Normal"/>
    <w:autoRedefine/>
    <w:uiPriority w:val="39"/>
    <w:unhideWhenUsed/>
    <w:rsid w:val="005D230A"/>
    <w:pPr>
      <w:spacing w:after="100"/>
      <w:ind w:left="220"/>
    </w:pPr>
  </w:style>
  <w:style w:type="paragraph" w:styleId="ListBullet3">
    <w:name w:val="List Bullet 3"/>
    <w:basedOn w:val="Normal"/>
    <w:rsid w:val="007C3509"/>
    <w:pPr>
      <w:numPr>
        <w:numId w:val="2"/>
      </w:numPr>
    </w:pPr>
  </w:style>
  <w:style w:type="table" w:styleId="TableColumns1">
    <w:name w:val="Table Columns 1"/>
    <w:basedOn w:val="TableNormal"/>
    <w:rsid w:val="007C350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OC3">
    <w:name w:val="toc 3"/>
    <w:basedOn w:val="Normal"/>
    <w:next w:val="Normal"/>
    <w:autoRedefine/>
    <w:uiPriority w:val="39"/>
    <w:unhideWhenUsed/>
    <w:rsid w:val="005D230A"/>
    <w:pPr>
      <w:spacing w:after="100"/>
      <w:ind w:left="440"/>
    </w:pPr>
  </w:style>
  <w:style w:type="paragraph" w:styleId="TOC1">
    <w:name w:val="toc 1"/>
    <w:basedOn w:val="Normal"/>
    <w:next w:val="Normal"/>
    <w:autoRedefine/>
    <w:uiPriority w:val="39"/>
    <w:unhideWhenUsed/>
    <w:rsid w:val="005D230A"/>
    <w:pPr>
      <w:tabs>
        <w:tab w:val="left" w:pos="362"/>
        <w:tab w:val="right" w:leader="dot" w:pos="10528"/>
      </w:tabs>
      <w:spacing w:after="100"/>
    </w:pPr>
  </w:style>
  <w:style w:type="character" w:styleId="FollowedHyperlink">
    <w:name w:val="FollowedHyperlink"/>
    <w:rsid w:val="00A56A77"/>
    <w:rPr>
      <w:color w:val="800080"/>
      <w:u w:val="single"/>
    </w:rPr>
  </w:style>
  <w:style w:type="table" w:styleId="Table3Deffects1">
    <w:name w:val="Table 3D effects 1"/>
    <w:basedOn w:val="TableNormal"/>
    <w:rsid w:val="00A439C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Classic4">
    <w:name w:val="Table Classic 4"/>
    <w:basedOn w:val="TableNormal"/>
    <w:rsid w:val="00A439CB"/>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umns3">
    <w:name w:val="Table Columns 3"/>
    <w:basedOn w:val="TableNormal"/>
    <w:rsid w:val="00A439CB"/>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cPr>
      <w:shd w:val="solid" w:color="C0C0C0" w:fill="FFFFFF"/>
    </w:tcPr>
    <w:tblStylePr w:type="firstRow">
      <w:rPr>
        <w:color w:val="FFFFFF"/>
      </w:rPr>
      <w:tblPr/>
      <w:tcPr>
        <w:shd w:val="solid" w:color="000080" w:fill="FFFFFF"/>
      </w:tcPr>
    </w:tblStylePr>
    <w:tblStylePr w:type="lastRow">
      <w:rPr>
        <w:b w:val="0"/>
        <w:bCs w:val="0"/>
      </w:rPr>
      <w:tblPr/>
      <w:tcPr>
        <w:tcBorders>
          <w:top w:val="single" w:sz="6" w:space="0" w:color="000080"/>
        </w:tcBorders>
      </w:tcPr>
    </w:tblStylePr>
    <w:tblStylePr w:type="firstCol">
      <w:rPr>
        <w:b w:val="0"/>
        <w:bCs w:val="0"/>
      </w:rPr>
    </w:tblStylePr>
    <w:tblStylePr w:type="lastCol">
      <w:rPr>
        <w:b w:val="0"/>
        <w:bCs w:val="0"/>
      </w:rPr>
    </w:tblStylePr>
    <w:tblStylePr w:type="band2Vert">
      <w:rPr>
        <w:color w:val="auto"/>
      </w:rPr>
      <w:tblPr/>
      <w:tcPr>
        <w:shd w:val="pct10" w:color="000000" w:fill="FFFFFF"/>
      </w:tcPr>
    </w:tblStylePr>
    <w:tblStylePr w:type="neCell">
      <w:rPr>
        <w:b/>
        <w:bCs/>
      </w:rPr>
    </w:tblStylePr>
  </w:style>
  <w:style w:type="table" w:styleId="TableGrid8">
    <w:name w:val="Table Grid 8"/>
    <w:basedOn w:val="TableNormal"/>
    <w:rsid w:val="00A439CB"/>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paragraph" w:styleId="EndnoteText">
    <w:name w:val="endnote text"/>
    <w:basedOn w:val="Normal"/>
    <w:link w:val="EndnoteTextChar"/>
    <w:rsid w:val="00A439CB"/>
    <w:rPr>
      <w:sz w:val="24"/>
    </w:rPr>
  </w:style>
  <w:style w:type="character" w:customStyle="1" w:styleId="EndnoteTextChar">
    <w:name w:val="Endnote Text Char"/>
    <w:link w:val="EndnoteText"/>
    <w:rsid w:val="00A439CB"/>
    <w:rPr>
      <w:rFonts w:ascii="Arial" w:hAnsi="Arial"/>
      <w:sz w:val="24"/>
      <w:szCs w:val="24"/>
    </w:rPr>
  </w:style>
  <w:style w:type="paragraph" w:styleId="TableofAuthorities">
    <w:name w:val="table of authorities"/>
    <w:basedOn w:val="Normal"/>
    <w:next w:val="Normal"/>
    <w:rsid w:val="00D41804"/>
    <w:pPr>
      <w:ind w:left="200" w:hanging="200"/>
    </w:pPr>
  </w:style>
  <w:style w:type="table" w:styleId="LightGrid">
    <w:name w:val="Light Grid"/>
    <w:basedOn w:val="TableNormal"/>
    <w:uiPriority w:val="62"/>
    <w:rsid w:val="005D230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5D230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5D230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1">
    <w:name w:val="Medium List 1"/>
    <w:basedOn w:val="TableNormal"/>
    <w:uiPriority w:val="65"/>
    <w:rsid w:val="005D230A"/>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TOC4">
    <w:name w:val="toc 4"/>
    <w:basedOn w:val="Normal"/>
    <w:next w:val="Normal"/>
    <w:autoRedefine/>
    <w:uiPriority w:val="39"/>
    <w:unhideWhenUsed/>
    <w:rsid w:val="005D230A"/>
    <w:pPr>
      <w:spacing w:after="100"/>
      <w:ind w:left="660"/>
    </w:pPr>
  </w:style>
  <w:style w:type="table" w:styleId="LightShading-Accent1">
    <w:name w:val="Light Shading Accent 1"/>
    <w:basedOn w:val="TableNormal"/>
    <w:uiPriority w:val="60"/>
    <w:rsid w:val="005D230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5D23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n">
    <w:name w:val="n"/>
    <w:basedOn w:val="Heading6"/>
    <w:rsid w:val="005D230A"/>
    <w:rPr>
      <w:lang w:val="en-CA"/>
    </w:rPr>
  </w:style>
  <w:style w:type="paragraph" w:customStyle="1" w:styleId="AppebdixA">
    <w:name w:val="Appebdix A"/>
    <w:basedOn w:val="Heading1"/>
    <w:qFormat/>
    <w:rsid w:val="005D230A"/>
    <w:pPr>
      <w:numPr>
        <w:numId w:val="8"/>
      </w:numPr>
    </w:pPr>
    <w:rPr>
      <w:lang w:val="en-CA"/>
    </w:rPr>
  </w:style>
  <w:style w:type="paragraph" w:customStyle="1" w:styleId="Appendix2">
    <w:name w:val="Appendix 2"/>
    <w:basedOn w:val="Heading2"/>
    <w:next w:val="BodyText"/>
    <w:qFormat/>
    <w:rsid w:val="005D230A"/>
    <w:pPr>
      <w:numPr>
        <w:numId w:val="8"/>
      </w:numPr>
    </w:pPr>
    <w:rPr>
      <w:lang w:val="en-CA"/>
    </w:rPr>
  </w:style>
  <w:style w:type="paragraph" w:customStyle="1" w:styleId="Appendix3">
    <w:name w:val="Appendix 3"/>
    <w:basedOn w:val="Heading3"/>
    <w:next w:val="BodyText"/>
    <w:qFormat/>
    <w:rsid w:val="005D230A"/>
    <w:pPr>
      <w:numPr>
        <w:numId w:val="8"/>
      </w:numPr>
    </w:pPr>
    <w:rPr>
      <w:lang w:val="en-CA"/>
    </w:rPr>
  </w:style>
  <w:style w:type="paragraph" w:styleId="MacroText">
    <w:name w:val="macro"/>
    <w:link w:val="MacroTextChar"/>
    <w:rsid w:val="00697141"/>
    <w:pPr>
      <w:tabs>
        <w:tab w:val="left" w:pos="576"/>
        <w:tab w:val="left" w:pos="1152"/>
        <w:tab w:val="left" w:pos="1728"/>
        <w:tab w:val="left" w:pos="2304"/>
        <w:tab w:val="left" w:pos="2880"/>
        <w:tab w:val="left" w:pos="3456"/>
        <w:tab w:val="left" w:pos="4032"/>
      </w:tabs>
    </w:pPr>
    <w:rPr>
      <w:rFonts w:ascii="Courier" w:hAnsi="Courier"/>
    </w:rPr>
  </w:style>
  <w:style w:type="character" w:customStyle="1" w:styleId="MacroTextChar">
    <w:name w:val="Macro Text Char"/>
    <w:basedOn w:val="DefaultParagraphFont"/>
    <w:link w:val="MacroText"/>
    <w:rsid w:val="00697141"/>
    <w:rPr>
      <w:rFonts w:ascii="Courier" w:hAnsi="Courier"/>
    </w:rPr>
  </w:style>
  <w:style w:type="paragraph" w:styleId="ListParagraph">
    <w:name w:val="List Paragraph"/>
    <w:basedOn w:val="Normal"/>
    <w:uiPriority w:val="34"/>
    <w:qFormat/>
    <w:rsid w:val="00065B48"/>
    <w:pPr>
      <w:ind w:left="720"/>
      <w:contextualSpacing/>
    </w:pPr>
  </w:style>
  <w:style w:type="table" w:styleId="MediumShading1-Accent1">
    <w:name w:val="Medium Shading 1 Accent 1"/>
    <w:basedOn w:val="TableNormal"/>
    <w:uiPriority w:val="63"/>
    <w:rsid w:val="009A12F4"/>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PlainTextChar1">
    <w:name w:val="Plain Text Char1"/>
    <w:basedOn w:val="DefaultParagraphFont"/>
    <w:rsid w:val="00172285"/>
    <w:rPr>
      <w:rFonts w:ascii="Courier New" w:hAnsi="Courier New" w:cs="Courier New"/>
      <w:noProof/>
      <w:sz w:val="20"/>
      <w:szCs w:val="20"/>
      <w:lang w:val="en-CA"/>
    </w:rPr>
  </w:style>
  <w:style w:type="table" w:styleId="TableGrid2">
    <w:name w:val="Table Grid 2"/>
    <w:basedOn w:val="TableNormal"/>
    <w:rsid w:val="00172285"/>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MediumList1-Accent1">
    <w:name w:val="Medium List 1 Accent 1"/>
    <w:basedOn w:val="TableNormal"/>
    <w:uiPriority w:val="65"/>
    <w:rsid w:val="0008739A"/>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rsid w:val="00D35239"/>
    <w:rPr>
      <w:rFonts w:ascii="Arial" w:hAnsi="Arial" w:cs="Arial"/>
      <w:b/>
      <w:bCs/>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Plain Text" w:qFormat="1"/>
    <w:lsdException w:name="No List"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D230A"/>
    <w:rPr>
      <w:rFonts w:ascii="Arial" w:hAnsi="Arial"/>
      <w:sz w:val="22"/>
    </w:rPr>
  </w:style>
  <w:style w:type="paragraph" w:styleId="Heading1">
    <w:name w:val="heading 1"/>
    <w:basedOn w:val="Normal"/>
    <w:next w:val="Normal"/>
    <w:qFormat/>
    <w:rsid w:val="005D230A"/>
    <w:pPr>
      <w:keepNext/>
      <w:numPr>
        <w:numId w:val="5"/>
      </w:numPr>
      <w:spacing w:before="240" w:after="60"/>
      <w:outlineLvl w:val="0"/>
    </w:pPr>
    <w:rPr>
      <w:rFonts w:cs="Arial"/>
      <w:b/>
      <w:bCs/>
      <w:kern w:val="32"/>
      <w:sz w:val="36"/>
      <w:szCs w:val="32"/>
    </w:rPr>
  </w:style>
  <w:style w:type="paragraph" w:styleId="Heading2">
    <w:name w:val="heading 2"/>
    <w:basedOn w:val="Normal"/>
    <w:next w:val="Normal"/>
    <w:qFormat/>
    <w:rsid w:val="005D230A"/>
    <w:pPr>
      <w:keepNext/>
      <w:numPr>
        <w:ilvl w:val="1"/>
        <w:numId w:val="5"/>
      </w:numPr>
      <w:tabs>
        <w:tab w:val="left" w:pos="851"/>
      </w:tabs>
      <w:spacing w:before="240" w:after="60"/>
      <w:outlineLvl w:val="1"/>
    </w:pPr>
    <w:rPr>
      <w:rFonts w:cs="Arial"/>
      <w:b/>
      <w:bCs/>
      <w:iCs/>
      <w:sz w:val="30"/>
      <w:szCs w:val="28"/>
    </w:rPr>
  </w:style>
  <w:style w:type="paragraph" w:styleId="Heading3">
    <w:name w:val="heading 3"/>
    <w:basedOn w:val="Normal"/>
    <w:next w:val="Normal"/>
    <w:link w:val="Heading3Char"/>
    <w:qFormat/>
    <w:rsid w:val="005D230A"/>
    <w:pPr>
      <w:keepNext/>
      <w:numPr>
        <w:ilvl w:val="2"/>
        <w:numId w:val="5"/>
      </w:numPr>
      <w:tabs>
        <w:tab w:val="left" w:pos="1134"/>
      </w:tabs>
      <w:spacing w:before="240" w:after="60"/>
      <w:outlineLvl w:val="2"/>
    </w:pPr>
    <w:rPr>
      <w:rFonts w:cs="Arial"/>
      <w:b/>
      <w:bCs/>
      <w:sz w:val="26"/>
      <w:szCs w:val="26"/>
    </w:rPr>
  </w:style>
  <w:style w:type="paragraph" w:styleId="Heading4">
    <w:name w:val="heading 4"/>
    <w:basedOn w:val="Normal"/>
    <w:next w:val="Normal"/>
    <w:qFormat/>
    <w:rsid w:val="009479BB"/>
    <w:pPr>
      <w:keepNext/>
      <w:numPr>
        <w:ilvl w:val="3"/>
        <w:numId w:val="5"/>
      </w:numPr>
      <w:spacing w:before="240" w:after="60"/>
      <w:outlineLvl w:val="3"/>
    </w:pPr>
    <w:rPr>
      <w:b/>
      <w:bCs/>
      <w:sz w:val="24"/>
      <w:szCs w:val="28"/>
    </w:rPr>
  </w:style>
  <w:style w:type="paragraph" w:styleId="Heading5">
    <w:name w:val="heading 5"/>
    <w:basedOn w:val="Normal"/>
    <w:next w:val="Normal"/>
    <w:qFormat/>
    <w:rsid w:val="005D230A"/>
    <w:pPr>
      <w:numPr>
        <w:ilvl w:val="4"/>
        <w:numId w:val="5"/>
      </w:numPr>
      <w:spacing w:before="240" w:after="60"/>
      <w:outlineLvl w:val="4"/>
    </w:pPr>
    <w:rPr>
      <w:b/>
      <w:bCs/>
      <w:i/>
      <w:iCs/>
      <w:sz w:val="24"/>
      <w:szCs w:val="26"/>
    </w:rPr>
  </w:style>
  <w:style w:type="paragraph" w:styleId="Heading6">
    <w:name w:val="heading 6"/>
    <w:basedOn w:val="Normal"/>
    <w:next w:val="Normal"/>
    <w:qFormat/>
    <w:rsid w:val="005D230A"/>
    <w:pPr>
      <w:numPr>
        <w:ilvl w:val="5"/>
        <w:numId w:val="5"/>
      </w:numPr>
      <w:spacing w:before="240" w:after="60"/>
      <w:outlineLvl w:val="5"/>
    </w:pPr>
    <w:rPr>
      <w:rFonts w:ascii="Times New Roman" w:hAnsi="Times New Roman"/>
      <w:b/>
      <w:bCs/>
      <w:szCs w:val="22"/>
    </w:rPr>
  </w:style>
  <w:style w:type="paragraph" w:styleId="Heading7">
    <w:name w:val="heading 7"/>
    <w:basedOn w:val="Normal"/>
    <w:next w:val="Normal"/>
    <w:qFormat/>
    <w:rsid w:val="005D230A"/>
    <w:pPr>
      <w:numPr>
        <w:ilvl w:val="6"/>
        <w:numId w:val="5"/>
      </w:numPr>
      <w:spacing w:before="240" w:after="60"/>
      <w:outlineLvl w:val="6"/>
    </w:pPr>
    <w:rPr>
      <w:rFonts w:ascii="Times New Roman" w:hAnsi="Times New Roman"/>
      <w:sz w:val="24"/>
    </w:rPr>
  </w:style>
  <w:style w:type="paragraph" w:styleId="Heading8">
    <w:name w:val="heading 8"/>
    <w:basedOn w:val="Normal"/>
    <w:next w:val="Normal"/>
    <w:qFormat/>
    <w:rsid w:val="005D230A"/>
    <w:pPr>
      <w:numPr>
        <w:ilvl w:val="7"/>
        <w:numId w:val="5"/>
      </w:numPr>
      <w:spacing w:before="240" w:after="60"/>
      <w:outlineLvl w:val="7"/>
    </w:pPr>
    <w:rPr>
      <w:rFonts w:ascii="Times New Roman" w:hAnsi="Times New Roman"/>
      <w:i/>
      <w:iCs/>
      <w:sz w:val="24"/>
    </w:rPr>
  </w:style>
  <w:style w:type="paragraph" w:styleId="Heading9">
    <w:name w:val="heading 9"/>
    <w:basedOn w:val="Normal"/>
    <w:next w:val="Normal"/>
    <w:qFormat/>
    <w:rsid w:val="005D230A"/>
    <w:pPr>
      <w:numPr>
        <w:ilvl w:val="8"/>
        <w:numId w:val="5"/>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D230A"/>
    <w:pPr>
      <w:tabs>
        <w:tab w:val="center" w:pos="4320"/>
        <w:tab w:val="right" w:pos="8640"/>
      </w:tabs>
      <w:spacing w:before="60"/>
      <w:jc w:val="right"/>
    </w:pPr>
  </w:style>
  <w:style w:type="paragraph" w:styleId="Footer">
    <w:name w:val="footer"/>
    <w:basedOn w:val="Normal"/>
    <w:rsid w:val="005D230A"/>
    <w:pPr>
      <w:tabs>
        <w:tab w:val="center" w:pos="4320"/>
        <w:tab w:val="right" w:pos="8640"/>
      </w:tabs>
      <w:spacing w:before="60"/>
    </w:pPr>
  </w:style>
  <w:style w:type="table" w:styleId="TableGrid">
    <w:name w:val="Table Grid"/>
    <w:basedOn w:val="TableNormal"/>
    <w:rsid w:val="005D23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5D230A"/>
    <w:rPr>
      <w:color w:val="0000FF"/>
      <w:u w:val="single"/>
    </w:rPr>
  </w:style>
  <w:style w:type="paragraph" w:styleId="Title">
    <w:name w:val="Title"/>
    <w:basedOn w:val="Normal"/>
    <w:qFormat/>
    <w:rsid w:val="00DE0020"/>
    <w:pPr>
      <w:spacing w:before="240" w:after="60"/>
      <w:jc w:val="center"/>
    </w:pPr>
    <w:rPr>
      <w:rFonts w:cs="Arial"/>
      <w:b/>
      <w:bCs/>
      <w:kern w:val="28"/>
      <w:sz w:val="40"/>
      <w:szCs w:val="32"/>
    </w:rPr>
  </w:style>
  <w:style w:type="paragraph" w:customStyle="1" w:styleId="Clientaddress">
    <w:name w:val="Client address"/>
    <w:basedOn w:val="Title"/>
    <w:rsid w:val="005D230A"/>
    <w:pPr>
      <w:spacing w:before="0"/>
      <w:ind w:left="1440"/>
      <w:jc w:val="left"/>
    </w:pPr>
    <w:rPr>
      <w:b w:val="0"/>
      <w:sz w:val="28"/>
    </w:rPr>
  </w:style>
  <w:style w:type="character" w:styleId="PageNumber">
    <w:name w:val="page number"/>
    <w:basedOn w:val="DefaultParagraphFont"/>
    <w:rsid w:val="005D230A"/>
    <w:rPr>
      <w:rFonts w:ascii="Arial" w:hAnsi="Arial"/>
      <w:sz w:val="20"/>
    </w:rPr>
  </w:style>
  <w:style w:type="paragraph" w:styleId="BalloonText">
    <w:name w:val="Balloon Text"/>
    <w:basedOn w:val="Normal"/>
    <w:semiHidden/>
    <w:rsid w:val="005D230A"/>
    <w:rPr>
      <w:rFonts w:ascii="Tahoma" w:hAnsi="Tahoma" w:cs="Tahoma"/>
      <w:sz w:val="16"/>
      <w:szCs w:val="16"/>
    </w:rPr>
  </w:style>
  <w:style w:type="paragraph" w:styleId="BodyText">
    <w:name w:val="Body Text"/>
    <w:basedOn w:val="Normal"/>
    <w:rsid w:val="005D230A"/>
    <w:pPr>
      <w:spacing w:after="120"/>
    </w:pPr>
  </w:style>
  <w:style w:type="paragraph" w:styleId="BodyTextFirstIndent">
    <w:name w:val="Body Text First Indent"/>
    <w:aliases w:val="Body Text  Indent 1"/>
    <w:basedOn w:val="BodyText"/>
    <w:rsid w:val="005D230A"/>
    <w:pPr>
      <w:ind w:left="432"/>
    </w:pPr>
  </w:style>
  <w:style w:type="paragraph" w:styleId="BodyTextIndent2">
    <w:name w:val="Body Text Indent 2"/>
    <w:basedOn w:val="Normal"/>
    <w:rsid w:val="005D230A"/>
    <w:pPr>
      <w:spacing w:after="120" w:line="480" w:lineRule="auto"/>
      <w:ind w:left="432"/>
    </w:pPr>
  </w:style>
  <w:style w:type="paragraph" w:styleId="BodyTextIndent3">
    <w:name w:val="Body Text Indent 3"/>
    <w:basedOn w:val="Normal"/>
    <w:rsid w:val="005D230A"/>
    <w:pPr>
      <w:spacing w:after="120"/>
      <w:ind w:left="720"/>
    </w:pPr>
    <w:rPr>
      <w:szCs w:val="16"/>
    </w:rPr>
  </w:style>
  <w:style w:type="paragraph" w:customStyle="1" w:styleId="BodyTextIndent4">
    <w:name w:val="Body Text Indent 4"/>
    <w:basedOn w:val="BodyTextIndent3"/>
    <w:rsid w:val="005D230A"/>
  </w:style>
  <w:style w:type="paragraph" w:customStyle="1" w:styleId="BodyTextIndent5">
    <w:name w:val="Body Text Indent 5"/>
    <w:basedOn w:val="BodyTextIndent4"/>
    <w:rsid w:val="005D230A"/>
    <w:pPr>
      <w:ind w:left="864"/>
    </w:pPr>
  </w:style>
  <w:style w:type="paragraph" w:styleId="PlainText">
    <w:name w:val="Plain Text"/>
    <w:basedOn w:val="Normal"/>
    <w:link w:val="PlainTextChar"/>
    <w:unhideWhenUsed/>
    <w:qFormat/>
    <w:rsid w:val="005D230A"/>
    <w:rPr>
      <w:rFonts w:ascii="Courier" w:hAnsi="Courier"/>
      <w:szCs w:val="21"/>
    </w:rPr>
  </w:style>
  <w:style w:type="character" w:customStyle="1" w:styleId="PlainTextChar">
    <w:name w:val="Plain Text Char"/>
    <w:basedOn w:val="DefaultParagraphFont"/>
    <w:link w:val="PlainText"/>
    <w:rsid w:val="005D230A"/>
    <w:rPr>
      <w:rFonts w:ascii="Courier" w:hAnsi="Courier"/>
      <w:sz w:val="22"/>
      <w:szCs w:val="21"/>
    </w:rPr>
  </w:style>
  <w:style w:type="paragraph" w:styleId="FootnoteText">
    <w:name w:val="footnote text"/>
    <w:basedOn w:val="Normal"/>
    <w:semiHidden/>
    <w:rsid w:val="00273BBA"/>
    <w:rPr>
      <w:rFonts w:ascii="Times New Roman" w:hAnsi="Times New Roman"/>
      <w:szCs w:val="20"/>
    </w:rPr>
  </w:style>
  <w:style w:type="character" w:styleId="FootnoteReference">
    <w:name w:val="footnote reference"/>
    <w:semiHidden/>
    <w:rsid w:val="00273BBA"/>
    <w:rPr>
      <w:vertAlign w:val="superscript"/>
    </w:rPr>
  </w:style>
  <w:style w:type="paragraph" w:styleId="TOC2">
    <w:name w:val="toc 2"/>
    <w:basedOn w:val="Normal"/>
    <w:next w:val="Normal"/>
    <w:autoRedefine/>
    <w:uiPriority w:val="39"/>
    <w:unhideWhenUsed/>
    <w:rsid w:val="005D230A"/>
    <w:pPr>
      <w:spacing w:after="100"/>
      <w:ind w:left="220"/>
    </w:pPr>
  </w:style>
  <w:style w:type="paragraph" w:styleId="ListBullet3">
    <w:name w:val="List Bullet 3"/>
    <w:basedOn w:val="Normal"/>
    <w:rsid w:val="007C3509"/>
    <w:pPr>
      <w:numPr>
        <w:numId w:val="2"/>
      </w:numPr>
    </w:pPr>
  </w:style>
  <w:style w:type="table" w:styleId="TableColumns1">
    <w:name w:val="Table Columns 1"/>
    <w:basedOn w:val="TableNormal"/>
    <w:rsid w:val="007C350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OC3">
    <w:name w:val="toc 3"/>
    <w:basedOn w:val="Normal"/>
    <w:next w:val="Normal"/>
    <w:autoRedefine/>
    <w:uiPriority w:val="39"/>
    <w:unhideWhenUsed/>
    <w:rsid w:val="005D230A"/>
    <w:pPr>
      <w:spacing w:after="100"/>
      <w:ind w:left="440"/>
    </w:pPr>
  </w:style>
  <w:style w:type="paragraph" w:styleId="TOC1">
    <w:name w:val="toc 1"/>
    <w:basedOn w:val="Normal"/>
    <w:next w:val="Normal"/>
    <w:autoRedefine/>
    <w:uiPriority w:val="39"/>
    <w:unhideWhenUsed/>
    <w:rsid w:val="005D230A"/>
    <w:pPr>
      <w:tabs>
        <w:tab w:val="left" w:pos="362"/>
        <w:tab w:val="right" w:leader="dot" w:pos="10528"/>
      </w:tabs>
      <w:spacing w:after="100"/>
    </w:pPr>
  </w:style>
  <w:style w:type="character" w:styleId="FollowedHyperlink">
    <w:name w:val="FollowedHyperlink"/>
    <w:rsid w:val="00A56A77"/>
    <w:rPr>
      <w:color w:val="800080"/>
      <w:u w:val="single"/>
    </w:rPr>
  </w:style>
  <w:style w:type="table" w:styleId="Table3Deffects1">
    <w:name w:val="Table 3D effects 1"/>
    <w:basedOn w:val="TableNormal"/>
    <w:rsid w:val="00A439C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Classic4">
    <w:name w:val="Table Classic 4"/>
    <w:basedOn w:val="TableNormal"/>
    <w:rsid w:val="00A439CB"/>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umns3">
    <w:name w:val="Table Columns 3"/>
    <w:basedOn w:val="TableNormal"/>
    <w:rsid w:val="00A439CB"/>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cPr>
      <w:shd w:val="solid" w:color="C0C0C0" w:fill="FFFFFF"/>
    </w:tcPr>
    <w:tblStylePr w:type="firstRow">
      <w:rPr>
        <w:color w:val="FFFFFF"/>
      </w:rPr>
      <w:tblPr/>
      <w:tcPr>
        <w:shd w:val="solid" w:color="000080" w:fill="FFFFFF"/>
      </w:tcPr>
    </w:tblStylePr>
    <w:tblStylePr w:type="lastRow">
      <w:rPr>
        <w:b w:val="0"/>
        <w:bCs w:val="0"/>
      </w:rPr>
      <w:tblPr/>
      <w:tcPr>
        <w:tcBorders>
          <w:top w:val="single" w:sz="6" w:space="0" w:color="000080"/>
        </w:tcBorders>
      </w:tcPr>
    </w:tblStylePr>
    <w:tblStylePr w:type="firstCol">
      <w:rPr>
        <w:b w:val="0"/>
        <w:bCs w:val="0"/>
      </w:rPr>
    </w:tblStylePr>
    <w:tblStylePr w:type="lastCol">
      <w:rPr>
        <w:b w:val="0"/>
        <w:bCs w:val="0"/>
      </w:rPr>
    </w:tblStylePr>
    <w:tblStylePr w:type="band2Vert">
      <w:rPr>
        <w:color w:val="auto"/>
      </w:rPr>
      <w:tblPr/>
      <w:tcPr>
        <w:shd w:val="pct10" w:color="000000" w:fill="FFFFFF"/>
      </w:tcPr>
    </w:tblStylePr>
    <w:tblStylePr w:type="neCell">
      <w:rPr>
        <w:b/>
        <w:bCs/>
      </w:rPr>
    </w:tblStylePr>
  </w:style>
  <w:style w:type="table" w:styleId="TableGrid8">
    <w:name w:val="Table Grid 8"/>
    <w:basedOn w:val="TableNormal"/>
    <w:rsid w:val="00A439CB"/>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paragraph" w:styleId="EndnoteText">
    <w:name w:val="endnote text"/>
    <w:basedOn w:val="Normal"/>
    <w:link w:val="EndnoteTextChar"/>
    <w:rsid w:val="00A439CB"/>
    <w:rPr>
      <w:sz w:val="24"/>
    </w:rPr>
  </w:style>
  <w:style w:type="character" w:customStyle="1" w:styleId="EndnoteTextChar">
    <w:name w:val="Endnote Text Char"/>
    <w:link w:val="EndnoteText"/>
    <w:rsid w:val="00A439CB"/>
    <w:rPr>
      <w:rFonts w:ascii="Arial" w:hAnsi="Arial"/>
      <w:sz w:val="24"/>
      <w:szCs w:val="24"/>
    </w:rPr>
  </w:style>
  <w:style w:type="paragraph" w:styleId="TableofAuthorities">
    <w:name w:val="table of authorities"/>
    <w:basedOn w:val="Normal"/>
    <w:next w:val="Normal"/>
    <w:rsid w:val="00D41804"/>
    <w:pPr>
      <w:ind w:left="200" w:hanging="200"/>
    </w:pPr>
  </w:style>
  <w:style w:type="table" w:styleId="LightGrid">
    <w:name w:val="Light Grid"/>
    <w:basedOn w:val="TableNormal"/>
    <w:uiPriority w:val="62"/>
    <w:rsid w:val="005D230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5D230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5D230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1">
    <w:name w:val="Medium List 1"/>
    <w:basedOn w:val="TableNormal"/>
    <w:uiPriority w:val="65"/>
    <w:rsid w:val="005D230A"/>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TOC4">
    <w:name w:val="toc 4"/>
    <w:basedOn w:val="Normal"/>
    <w:next w:val="Normal"/>
    <w:autoRedefine/>
    <w:uiPriority w:val="39"/>
    <w:unhideWhenUsed/>
    <w:rsid w:val="005D230A"/>
    <w:pPr>
      <w:spacing w:after="100"/>
      <w:ind w:left="660"/>
    </w:pPr>
  </w:style>
  <w:style w:type="table" w:styleId="LightShading-Accent1">
    <w:name w:val="Light Shading Accent 1"/>
    <w:basedOn w:val="TableNormal"/>
    <w:uiPriority w:val="60"/>
    <w:rsid w:val="005D230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5D23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n">
    <w:name w:val="n"/>
    <w:basedOn w:val="Heading6"/>
    <w:rsid w:val="005D230A"/>
    <w:rPr>
      <w:lang w:val="en-CA"/>
    </w:rPr>
  </w:style>
  <w:style w:type="paragraph" w:customStyle="1" w:styleId="AppebdixA">
    <w:name w:val="Appebdix A"/>
    <w:basedOn w:val="Heading1"/>
    <w:qFormat/>
    <w:rsid w:val="005D230A"/>
    <w:pPr>
      <w:numPr>
        <w:numId w:val="8"/>
      </w:numPr>
    </w:pPr>
    <w:rPr>
      <w:lang w:val="en-CA"/>
    </w:rPr>
  </w:style>
  <w:style w:type="paragraph" w:customStyle="1" w:styleId="Appendix2">
    <w:name w:val="Appendix 2"/>
    <w:basedOn w:val="Heading2"/>
    <w:next w:val="BodyText"/>
    <w:qFormat/>
    <w:rsid w:val="005D230A"/>
    <w:pPr>
      <w:numPr>
        <w:numId w:val="8"/>
      </w:numPr>
    </w:pPr>
    <w:rPr>
      <w:lang w:val="en-CA"/>
    </w:rPr>
  </w:style>
  <w:style w:type="paragraph" w:customStyle="1" w:styleId="Appendix3">
    <w:name w:val="Appendix 3"/>
    <w:basedOn w:val="Heading3"/>
    <w:next w:val="BodyText"/>
    <w:qFormat/>
    <w:rsid w:val="005D230A"/>
    <w:pPr>
      <w:numPr>
        <w:numId w:val="8"/>
      </w:numPr>
    </w:pPr>
    <w:rPr>
      <w:lang w:val="en-CA"/>
    </w:rPr>
  </w:style>
  <w:style w:type="paragraph" w:styleId="MacroText">
    <w:name w:val="macro"/>
    <w:link w:val="MacroTextChar"/>
    <w:rsid w:val="00697141"/>
    <w:pPr>
      <w:tabs>
        <w:tab w:val="left" w:pos="576"/>
        <w:tab w:val="left" w:pos="1152"/>
        <w:tab w:val="left" w:pos="1728"/>
        <w:tab w:val="left" w:pos="2304"/>
        <w:tab w:val="left" w:pos="2880"/>
        <w:tab w:val="left" w:pos="3456"/>
        <w:tab w:val="left" w:pos="4032"/>
      </w:tabs>
    </w:pPr>
    <w:rPr>
      <w:rFonts w:ascii="Courier" w:hAnsi="Courier"/>
    </w:rPr>
  </w:style>
  <w:style w:type="character" w:customStyle="1" w:styleId="MacroTextChar">
    <w:name w:val="Macro Text Char"/>
    <w:basedOn w:val="DefaultParagraphFont"/>
    <w:link w:val="MacroText"/>
    <w:rsid w:val="00697141"/>
    <w:rPr>
      <w:rFonts w:ascii="Courier" w:hAnsi="Courier"/>
    </w:rPr>
  </w:style>
  <w:style w:type="paragraph" w:styleId="ListParagraph">
    <w:name w:val="List Paragraph"/>
    <w:basedOn w:val="Normal"/>
    <w:uiPriority w:val="34"/>
    <w:qFormat/>
    <w:rsid w:val="00065B48"/>
    <w:pPr>
      <w:ind w:left="720"/>
      <w:contextualSpacing/>
    </w:pPr>
  </w:style>
  <w:style w:type="table" w:styleId="MediumShading1-Accent1">
    <w:name w:val="Medium Shading 1 Accent 1"/>
    <w:basedOn w:val="TableNormal"/>
    <w:uiPriority w:val="63"/>
    <w:rsid w:val="009A12F4"/>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PlainTextChar1">
    <w:name w:val="Plain Text Char1"/>
    <w:basedOn w:val="DefaultParagraphFont"/>
    <w:rsid w:val="00172285"/>
    <w:rPr>
      <w:rFonts w:ascii="Courier New" w:hAnsi="Courier New" w:cs="Courier New"/>
      <w:noProof/>
      <w:sz w:val="20"/>
      <w:szCs w:val="20"/>
      <w:lang w:val="en-CA"/>
    </w:rPr>
  </w:style>
  <w:style w:type="table" w:styleId="TableGrid2">
    <w:name w:val="Table Grid 2"/>
    <w:basedOn w:val="TableNormal"/>
    <w:rsid w:val="00172285"/>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MediumList1-Accent1">
    <w:name w:val="Medium List 1 Accent 1"/>
    <w:basedOn w:val="TableNormal"/>
    <w:uiPriority w:val="65"/>
    <w:rsid w:val="0008739A"/>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rsid w:val="00D35239"/>
    <w:rPr>
      <w:rFonts w:ascii="Arial" w:hAnsi="Arial" w:cs="Arial"/>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14670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maven.apache.org/" TargetMode="External"/><Relationship Id="rId21" Type="http://schemas.openxmlformats.org/officeDocument/2006/relationships/hyperlink" Target="http://eclipse.org/m2e/" TargetMode="External"/><Relationship Id="rId22" Type="http://schemas.openxmlformats.org/officeDocument/2006/relationships/hyperlink" Target="http://www.sonatype.com/books/mvnref-book/reference/" TargetMode="External"/><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ubversion.apache.org/" TargetMode="External"/><Relationship Id="rId15" Type="http://schemas.openxmlformats.org/officeDocument/2006/relationships/hyperlink" Target="http://www.eclipse.org/subversive/" TargetMode="External"/><Relationship Id="rId16" Type="http://schemas.openxmlformats.org/officeDocument/2006/relationships/hyperlink" Target="http://tortoisesvn.tigris.org/" TargetMode="External"/><Relationship Id="rId17" Type="http://schemas.openxmlformats.org/officeDocument/2006/relationships/hyperlink" Target="http://svnbook.red-bean.com/" TargetMode="External"/><Relationship Id="rId18" Type="http://schemas.openxmlformats.org/officeDocument/2006/relationships/hyperlink" Target="http://poplar.idir.bcgov/svn/cpf/api-source/trunk/" TargetMode="External"/><Relationship Id="rId19" Type="http://schemas.openxmlformats.org/officeDocument/2006/relationships/hyperlink" Target="https://apps.gov.bc.ca/int/wsvn/CITZ.cpf/api-sourc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Paul's%20Laptop%20HD:Users:paustin:Documents:Templates:My%20Templates:BC%20Government:BCGOVNorm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CE57B4-6DE7-DA40-BEE9-CEF21D8EC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BCGOVNormal.dotx</Template>
  <TotalTime>1121</TotalTime>
  <Pages>38</Pages>
  <Words>9007</Words>
  <Characters>51341</Characters>
  <Application>Microsoft Macintosh Word</Application>
  <DocSecurity>0</DocSecurity>
  <Lines>427</Lines>
  <Paragraphs>120</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Java Client User Guide</vt:lpstr>
      <vt:lpstr/>
      <vt:lpstr/>
      <vt:lpstr/>
      <vt:lpstr/>
      <vt:lpstr/>
      <vt:lpstr/>
      <vt:lpstr>Java Client User Guide </vt:lpstr>
      <vt:lpstr>Cloud Processing Framework</vt:lpstr>
      <vt:lpstr>3.0.0</vt:lpstr>
      <vt:lpstr/>
      <vt:lpstr/>
      <vt:lpstr/>
      <vt:lpstr>Table of Contents</vt:lpstr>
      <vt:lpstr>Overview</vt:lpstr>
      <vt:lpstr>    Requirements</vt:lpstr>
      <vt:lpstr>        Maven</vt:lpstr>
      <vt:lpstr>        Subversion</vt:lpstr>
      <vt:lpstr>        Java</vt:lpstr>
      <vt:lpstr>        CPF Server</vt:lpstr>
      <vt:lpstr>        CPF Consumer Key</vt:lpstr>
      <vt:lpstr>Client Development</vt:lpstr>
      <vt:lpstr>    Add Dependencies</vt:lpstr>
      <vt:lpstr>    Constructing a Client Instance</vt:lpstr>
      <vt:lpstr>    Structured Data</vt:lpstr>
      <vt:lpstr>    Get the List of Business Application Names</vt:lpstr>
      <vt:lpstr>    Get the List of Business Application Versions</vt:lpstr>
      <vt:lpstr>    Get the Business Application Specification</vt:lpstr>
      <vt:lpstr>    Creating Jobs</vt:lpstr>
      <vt:lpstr>        Create a Job with a Single Structured Request</vt:lpstr>
      <vt:lpstr>        Create a Job with Multiple Structured Requests</vt:lpstr>
      <vt:lpstr>        Create a Job with Multiple Structured Requests from a Resource</vt:lpstr>
      <vt:lpstr>        Create a Job with Multiple Structured Requests from a URL</vt:lpstr>
      <vt:lpstr>        Create a Job with a Single Opaque URL Request</vt:lpstr>
      <vt:lpstr>        Create a Job with a Single Opaque Resource Request</vt:lpstr>
      <vt:lpstr>        Create a Job with a Multiple Opaque URL Requests</vt:lpstr>
      <vt:lpstr>        Create a Job with a Multiple Opaque Resource Requests</vt:lpstr>
      <vt:lpstr>    Downloading Result Files</vt:lpstr>
      <vt:lpstr>        Error Result File</vt:lpstr>
      <vt:lpstr>        Structured Result File</vt:lpstr>
      <vt:lpstr>        Get Result File List</vt:lpstr>
      <vt:lpstr>        Process Result File</vt:lpstr>
      <vt:lpstr>    Closing a Job</vt:lpstr>
      <vt:lpstr>Configuration Files</vt:lpstr>
      <vt:lpstr>    Maven settings.xml</vt:lpstr>
    </vt:vector>
  </TitlesOfParts>
  <Manager/>
  <Company>Revolution Systems Inc.</Company>
  <LinksUpToDate>false</LinksUpToDate>
  <CharactersWithSpaces>60228</CharactersWithSpaces>
  <SharedDoc>false</SharedDoc>
  <HyperlinkBase/>
  <HLinks>
    <vt:vector size="60" baseType="variant">
      <vt:variant>
        <vt:i4>196635</vt:i4>
      </vt:variant>
      <vt:variant>
        <vt:i4>48</vt:i4>
      </vt:variant>
      <vt:variant>
        <vt:i4>0</vt:i4>
      </vt:variant>
      <vt:variant>
        <vt:i4>5</vt:i4>
      </vt:variant>
      <vt:variant>
        <vt:lpwstr>http://maven.apache.org/netbeans-module.html</vt:lpwstr>
      </vt:variant>
      <vt:variant>
        <vt:lpwstr/>
      </vt:variant>
      <vt:variant>
        <vt:i4>7405595</vt:i4>
      </vt:variant>
      <vt:variant>
        <vt:i4>45</vt:i4>
      </vt:variant>
      <vt:variant>
        <vt:i4>0</vt:i4>
      </vt:variant>
      <vt:variant>
        <vt:i4>5</vt:i4>
      </vt:variant>
      <vt:variant>
        <vt:lpwstr>http://maven.apache.org/eclipse-plugin.html</vt:lpwstr>
      </vt:variant>
      <vt:variant>
        <vt:lpwstr/>
      </vt:variant>
      <vt:variant>
        <vt:i4>5898341</vt:i4>
      </vt:variant>
      <vt:variant>
        <vt:i4>42</vt:i4>
      </vt:variant>
      <vt:variant>
        <vt:i4>0</vt:i4>
      </vt:variant>
      <vt:variant>
        <vt:i4>5</vt:i4>
      </vt:variant>
      <vt:variant>
        <vt:lpwstr>http://www.sonatype.com/books/maven-book/</vt:lpwstr>
      </vt:variant>
      <vt:variant>
        <vt:lpwstr/>
      </vt:variant>
      <vt:variant>
        <vt:i4>4456568</vt:i4>
      </vt:variant>
      <vt:variant>
        <vt:i4>39</vt:i4>
      </vt:variant>
      <vt:variant>
        <vt:i4>0</vt:i4>
      </vt:variant>
      <vt:variant>
        <vt:i4>5</vt:i4>
      </vt:variant>
      <vt:variant>
        <vt:lpwstr>http://maven.apache.org/articles.html</vt:lpwstr>
      </vt:variant>
      <vt:variant>
        <vt:lpwstr/>
      </vt:variant>
      <vt:variant>
        <vt:i4>4522077</vt:i4>
      </vt:variant>
      <vt:variant>
        <vt:i4>36</vt:i4>
      </vt:variant>
      <vt:variant>
        <vt:i4>0</vt:i4>
      </vt:variant>
      <vt:variant>
        <vt:i4>5</vt:i4>
      </vt:variant>
      <vt:variant>
        <vt:lpwstr>http://maven.apache.org/</vt:lpwstr>
      </vt:variant>
      <vt:variant>
        <vt:lpwstr/>
      </vt:variant>
      <vt:variant>
        <vt:i4>1245292</vt:i4>
      </vt:variant>
      <vt:variant>
        <vt:i4>33</vt:i4>
      </vt:variant>
      <vt:variant>
        <vt:i4>0</vt:i4>
      </vt:variant>
      <vt:variant>
        <vt:i4>5</vt:i4>
      </vt:variant>
      <vt:variant>
        <vt:lpwstr>http://open.bcgov.revolsys.com/m2/repository/ca/bc/gov/open/cpf/ca.bc.gov.open.cpf.db.oracle/</vt:lpwstr>
      </vt:variant>
      <vt:variant>
        <vt:lpwstr/>
      </vt:variant>
      <vt:variant>
        <vt:i4>1966193</vt:i4>
      </vt:variant>
      <vt:variant>
        <vt:i4>30</vt:i4>
      </vt:variant>
      <vt:variant>
        <vt:i4>0</vt:i4>
      </vt:variant>
      <vt:variant>
        <vt:i4>5</vt:i4>
      </vt:variant>
      <vt:variant>
        <vt:lpwstr>http://open.bcgov.revolsys.com/m2/repository/</vt:lpwstr>
      </vt:variant>
      <vt:variant>
        <vt:lpwstr/>
      </vt:variant>
      <vt:variant>
        <vt:i4>524394</vt:i4>
      </vt:variant>
      <vt:variant>
        <vt:i4>27</vt:i4>
      </vt:variant>
      <vt:variant>
        <vt:i4>0</vt:i4>
      </vt:variant>
      <vt:variant>
        <vt:i4>5</vt:i4>
      </vt:variant>
      <vt:variant>
        <vt:lpwstr>https://open.bcgov.revolsys.com/svn/repos/ca.bc.gov.open.cpf/</vt:lpwstr>
      </vt:variant>
      <vt:variant>
        <vt:lpwstr/>
      </vt:variant>
      <vt:variant>
        <vt:i4>1441876</vt:i4>
      </vt:variant>
      <vt:variant>
        <vt:i4>3</vt:i4>
      </vt:variant>
      <vt:variant>
        <vt:i4>0</vt:i4>
      </vt:variant>
      <vt:variant>
        <vt:i4>5</vt:i4>
      </vt:variant>
      <vt:variant>
        <vt:lpwstr>http://tech.revolsys.com</vt:lpwstr>
      </vt:variant>
      <vt:variant>
        <vt:lpwstr/>
      </vt:variant>
      <vt:variant>
        <vt:i4>7733306</vt:i4>
      </vt:variant>
      <vt:variant>
        <vt:i4>0</vt:i4>
      </vt:variant>
      <vt:variant>
        <vt:i4>0</vt:i4>
      </vt:variant>
      <vt:variant>
        <vt:i4>5</vt:i4>
      </vt:variant>
      <vt:variant>
        <vt:lpwstr>mailto:pau..austin@revolsys.com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Client User Guide</dc:title>
  <dc:subject/>
  <dc:creator>Paul Austin</dc:creator>
  <cp:keywords/>
  <dc:description/>
  <cp:lastModifiedBy>Paul Austin</cp:lastModifiedBy>
  <cp:revision>60</cp:revision>
  <dcterms:created xsi:type="dcterms:W3CDTF">2011-05-17T22:00:00Z</dcterms:created>
  <dcterms:modified xsi:type="dcterms:W3CDTF">2013-01-11T23:09:00Z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name">
    <vt:lpwstr>Cloud Processing Framework</vt:lpwstr>
  </property>
</Properties>
</file>