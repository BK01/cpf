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F651E2" w14:textId="77777777" w:rsidR="00865344" w:rsidRDefault="00865344" w:rsidP="005D230A">
      <w:pPr>
        <w:pStyle w:val="Title"/>
        <w:ind w:left="720" w:hanging="720"/>
        <w:rPr>
          <w:lang w:val="en-CA"/>
        </w:rPr>
      </w:pPr>
    </w:p>
    <w:p w14:paraId="3A268169" w14:textId="77777777" w:rsidR="00965745" w:rsidRDefault="00965745" w:rsidP="007D2458">
      <w:pPr>
        <w:pStyle w:val="Title"/>
        <w:rPr>
          <w:lang w:val="en-CA"/>
        </w:rPr>
      </w:pPr>
    </w:p>
    <w:p w14:paraId="723F657E" w14:textId="77777777" w:rsidR="00965745" w:rsidRDefault="00965745" w:rsidP="007D2458">
      <w:pPr>
        <w:pStyle w:val="Title"/>
        <w:rPr>
          <w:lang w:val="en-CA"/>
        </w:rPr>
      </w:pPr>
    </w:p>
    <w:p w14:paraId="05259680" w14:textId="77777777" w:rsidR="00965745" w:rsidRDefault="00965745" w:rsidP="007D2458">
      <w:pPr>
        <w:pStyle w:val="Title"/>
        <w:rPr>
          <w:lang w:val="en-CA"/>
        </w:rPr>
      </w:pPr>
    </w:p>
    <w:p w14:paraId="0E0B6C91" w14:textId="77777777" w:rsidR="00965745" w:rsidRDefault="00965745" w:rsidP="007D2458">
      <w:pPr>
        <w:pStyle w:val="Title"/>
        <w:rPr>
          <w:lang w:val="en-CA"/>
        </w:rPr>
      </w:pPr>
    </w:p>
    <w:p w14:paraId="68B01820" w14:textId="77777777" w:rsidR="00865344" w:rsidRPr="00E21119" w:rsidRDefault="00865344" w:rsidP="007D2458">
      <w:pPr>
        <w:pStyle w:val="Title"/>
        <w:rPr>
          <w:lang w:val="en-CA"/>
        </w:rPr>
      </w:pPr>
    </w:p>
    <w:p w14:paraId="469A7956" w14:textId="12863368" w:rsidR="00F8779B" w:rsidRPr="00DE01ED" w:rsidRDefault="00175A34" w:rsidP="00DE0020">
      <w:pPr>
        <w:pStyle w:val="Title"/>
        <w:rPr>
          <w:lang w:val="en-CA"/>
        </w:rPr>
      </w:pPr>
      <w:r w:rsidRPr="00DE01ED">
        <w:rPr>
          <w:lang w:val="en-CA"/>
        </w:rPr>
        <w:fldChar w:fldCharType="begin"/>
      </w:r>
      <w:r w:rsidRPr="00DE01ED">
        <w:rPr>
          <w:lang w:val="en-CA"/>
        </w:rPr>
        <w:instrText xml:space="preserve"> DOCPROPERTY  Title  \* MERGEFORMAT </w:instrText>
      </w:r>
      <w:r w:rsidRPr="00DE01ED">
        <w:rPr>
          <w:lang w:val="en-CA"/>
        </w:rPr>
        <w:fldChar w:fldCharType="separate"/>
      </w:r>
      <w:r w:rsidR="00F07DE4">
        <w:rPr>
          <w:lang w:val="en-CA"/>
        </w:rPr>
        <w:t>Client User Guide</w:t>
      </w:r>
      <w:r w:rsidRPr="00DE01ED">
        <w:rPr>
          <w:lang w:val="en-CA"/>
        </w:rPr>
        <w:fldChar w:fldCharType="end"/>
      </w:r>
      <w:r w:rsidR="00FF39FB" w:rsidRPr="00DE01ED">
        <w:rPr>
          <w:lang w:val="en-CA"/>
        </w:rPr>
        <w:t xml:space="preserve"> </w:t>
      </w:r>
    </w:p>
    <w:p w14:paraId="2F2DBFCB" w14:textId="77777777" w:rsidR="007D2458" w:rsidRDefault="007D2458" w:rsidP="00DE0020">
      <w:pPr>
        <w:pStyle w:val="Title"/>
        <w:rPr>
          <w:lang w:val="en-CA"/>
        </w:rPr>
      </w:pPr>
      <w:r w:rsidRPr="00E21119">
        <w:rPr>
          <w:lang w:val="en-CA"/>
        </w:rPr>
        <w:fldChar w:fldCharType="begin"/>
      </w:r>
      <w:r w:rsidRPr="00E21119">
        <w:rPr>
          <w:lang w:val="en-CA"/>
        </w:rPr>
        <w:instrText xml:space="preserve"> DOCPROPERTY  "Project Name"  \* MERGEFORMAT </w:instrText>
      </w:r>
      <w:r w:rsidRPr="00E21119">
        <w:rPr>
          <w:lang w:val="en-CA"/>
        </w:rPr>
        <w:fldChar w:fldCharType="separate"/>
      </w:r>
      <w:r w:rsidR="007C0CC4">
        <w:rPr>
          <w:lang w:val="en-CA"/>
        </w:rPr>
        <w:t>Cloud Processing Framework</w:t>
      </w:r>
      <w:r w:rsidRPr="00E21119">
        <w:rPr>
          <w:lang w:val="en-CA"/>
        </w:rPr>
        <w:fldChar w:fldCharType="end"/>
      </w:r>
    </w:p>
    <w:p w14:paraId="04370E24" w14:textId="4F26209E" w:rsidR="00BF3685" w:rsidRPr="00E21119" w:rsidRDefault="00BF3685" w:rsidP="00DE0020">
      <w:pPr>
        <w:pStyle w:val="Title"/>
        <w:rPr>
          <w:lang w:val="en-CA"/>
        </w:rPr>
      </w:pPr>
      <w:r>
        <w:rPr>
          <w:lang w:val="en-CA"/>
        </w:rPr>
        <w:t>3.0.0</w:t>
      </w:r>
    </w:p>
    <w:p w14:paraId="6A9334A1" w14:textId="45E69673" w:rsidR="00C36C47" w:rsidRPr="00E21119" w:rsidRDefault="00C36C47" w:rsidP="00F57E11">
      <w:pPr>
        <w:pStyle w:val="Clientaddress"/>
        <w:ind w:left="0"/>
        <w:rPr>
          <w:lang w:val="en-CA"/>
        </w:rPr>
      </w:pPr>
    </w:p>
    <w:p w14:paraId="2C56ED8A" w14:textId="77777777" w:rsidR="00012C4E" w:rsidRPr="00E21119" w:rsidRDefault="00012C4E" w:rsidP="007D2458">
      <w:pPr>
        <w:pStyle w:val="Clientaddress"/>
        <w:rPr>
          <w:lang w:val="en-CA"/>
        </w:rPr>
      </w:pPr>
    </w:p>
    <w:p w14:paraId="1DE393F0" w14:textId="77777777" w:rsidR="00FF42E8" w:rsidRPr="00E21119" w:rsidRDefault="00FF42E8" w:rsidP="00F57E11">
      <w:pPr>
        <w:pStyle w:val="Clientaddress"/>
        <w:jc w:val="center"/>
        <w:rPr>
          <w:lang w:val="en-CA"/>
        </w:rPr>
        <w:sectPr w:rsidR="00FF42E8" w:rsidRPr="00E21119" w:rsidSect="00E05BF4">
          <w:headerReference w:type="default" r:id="rId9"/>
          <w:footerReference w:type="even" r:id="rId10"/>
          <w:footerReference w:type="default" r:id="rId11"/>
          <w:pgSz w:w="12240" w:h="15840"/>
          <w:pgMar w:top="851" w:right="851" w:bottom="851" w:left="851" w:header="708" w:footer="708" w:gutter="0"/>
          <w:pgNumType w:start="1"/>
          <w:cols w:space="708"/>
          <w:docGrid w:linePitch="360"/>
        </w:sectPr>
      </w:pPr>
    </w:p>
    <w:p w14:paraId="3EAF18A2" w14:textId="77777777" w:rsidR="00EC450F" w:rsidRPr="00E21119" w:rsidRDefault="00865344" w:rsidP="00EC450F">
      <w:pPr>
        <w:pStyle w:val="Title"/>
        <w:rPr>
          <w:lang w:val="en-CA"/>
        </w:rPr>
      </w:pPr>
      <w:r w:rsidRPr="00E21119">
        <w:rPr>
          <w:lang w:val="en-CA"/>
        </w:rPr>
        <w:lastRenderedPageBreak/>
        <w:t>Table of Contents</w:t>
      </w:r>
    </w:p>
    <w:p w14:paraId="5E50CC67" w14:textId="77777777" w:rsidR="00865344" w:rsidRPr="00E21119" w:rsidRDefault="00865344" w:rsidP="00865344">
      <w:pPr>
        <w:rPr>
          <w:lang w:val="en-CA"/>
        </w:rPr>
      </w:pPr>
    </w:p>
    <w:p w14:paraId="00D4682E" w14:textId="77777777" w:rsidR="009739AD" w:rsidRDefault="00EC450F">
      <w:pPr>
        <w:pStyle w:val="TOC1"/>
        <w:rPr>
          <w:rFonts w:asciiTheme="minorHAnsi" w:eastAsiaTheme="minorEastAsia" w:hAnsiTheme="minorHAnsi" w:cstheme="minorBidi"/>
          <w:noProof/>
          <w:sz w:val="24"/>
          <w:lang w:eastAsia="ja-JP"/>
        </w:rPr>
      </w:pPr>
      <w:r w:rsidRPr="00E21119">
        <w:rPr>
          <w:lang w:val="en-CA"/>
        </w:rPr>
        <w:fldChar w:fldCharType="begin"/>
      </w:r>
      <w:r w:rsidRPr="00E21119">
        <w:rPr>
          <w:lang w:val="en-CA"/>
        </w:rPr>
        <w:instrText xml:space="preserve"> TOC \o "</w:instrText>
      </w:r>
      <w:r w:rsidR="00DE0020">
        <w:rPr>
          <w:lang w:val="en-CA"/>
        </w:rPr>
        <w:instrText>1</w:instrText>
      </w:r>
      <w:r w:rsidRPr="00E21119">
        <w:rPr>
          <w:lang w:val="en-CA"/>
        </w:rPr>
        <w:instrText xml:space="preserve">-3" \h \z \t "Heading 1,1,Client address,1" </w:instrText>
      </w:r>
      <w:r w:rsidRPr="00E21119">
        <w:rPr>
          <w:lang w:val="en-CA"/>
        </w:rPr>
        <w:fldChar w:fldCharType="separate"/>
      </w:r>
      <w:bookmarkStart w:id="0" w:name="_GoBack"/>
      <w:bookmarkEnd w:id="0"/>
      <w:r w:rsidR="009739AD" w:rsidRPr="006174CB">
        <w:rPr>
          <w:noProof/>
          <w:lang w:val="en-CA"/>
        </w:rPr>
        <w:t>1</w:t>
      </w:r>
      <w:r w:rsidR="009739AD">
        <w:rPr>
          <w:rFonts w:asciiTheme="minorHAnsi" w:eastAsiaTheme="minorEastAsia" w:hAnsiTheme="minorHAnsi" w:cstheme="minorBidi"/>
          <w:noProof/>
          <w:sz w:val="24"/>
          <w:lang w:eastAsia="ja-JP"/>
        </w:rPr>
        <w:tab/>
      </w:r>
      <w:r w:rsidR="009739AD" w:rsidRPr="006174CB">
        <w:rPr>
          <w:noProof/>
          <w:lang w:val="en-CA"/>
        </w:rPr>
        <w:t>Overview</w:t>
      </w:r>
      <w:r w:rsidR="009739AD">
        <w:rPr>
          <w:noProof/>
        </w:rPr>
        <w:tab/>
      </w:r>
      <w:r w:rsidR="009739AD">
        <w:rPr>
          <w:noProof/>
        </w:rPr>
        <w:fldChar w:fldCharType="begin"/>
      </w:r>
      <w:r w:rsidR="009739AD">
        <w:rPr>
          <w:noProof/>
        </w:rPr>
        <w:instrText xml:space="preserve"> PAGEREF _Toc202591115 \h </w:instrText>
      </w:r>
      <w:r w:rsidR="009739AD">
        <w:rPr>
          <w:noProof/>
        </w:rPr>
      </w:r>
      <w:r w:rsidR="009739AD">
        <w:rPr>
          <w:noProof/>
        </w:rPr>
        <w:fldChar w:fldCharType="separate"/>
      </w:r>
      <w:r w:rsidR="009739AD">
        <w:rPr>
          <w:noProof/>
        </w:rPr>
        <w:t>4</w:t>
      </w:r>
      <w:r w:rsidR="009739AD">
        <w:rPr>
          <w:noProof/>
        </w:rPr>
        <w:fldChar w:fldCharType="end"/>
      </w:r>
    </w:p>
    <w:p w14:paraId="6FAD5BD7"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Input and Result Data</w:t>
      </w:r>
      <w:r>
        <w:rPr>
          <w:noProof/>
        </w:rPr>
        <w:tab/>
      </w:r>
      <w:r>
        <w:rPr>
          <w:noProof/>
        </w:rPr>
        <w:fldChar w:fldCharType="begin"/>
      </w:r>
      <w:r>
        <w:rPr>
          <w:noProof/>
        </w:rPr>
        <w:instrText xml:space="preserve"> PAGEREF _Toc202591116 \h </w:instrText>
      </w:r>
      <w:r>
        <w:rPr>
          <w:noProof/>
        </w:rPr>
      </w:r>
      <w:r>
        <w:rPr>
          <w:noProof/>
        </w:rPr>
        <w:fldChar w:fldCharType="separate"/>
      </w:r>
      <w:r>
        <w:rPr>
          <w:noProof/>
        </w:rPr>
        <w:t>4</w:t>
      </w:r>
      <w:r>
        <w:rPr>
          <w:noProof/>
        </w:rPr>
        <w:fldChar w:fldCharType="end"/>
      </w:r>
    </w:p>
    <w:p w14:paraId="68A92A9C"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1.1.1</w:t>
      </w:r>
      <w:r>
        <w:rPr>
          <w:rFonts w:asciiTheme="minorHAnsi" w:eastAsiaTheme="minorEastAsia" w:hAnsiTheme="minorHAnsi" w:cstheme="minorBidi"/>
          <w:noProof/>
          <w:sz w:val="24"/>
          <w:lang w:eastAsia="ja-JP"/>
        </w:rPr>
        <w:tab/>
      </w:r>
      <w:r>
        <w:rPr>
          <w:noProof/>
        </w:rPr>
        <w:t>Structured Data</w:t>
      </w:r>
      <w:r>
        <w:rPr>
          <w:noProof/>
        </w:rPr>
        <w:tab/>
      </w:r>
      <w:r>
        <w:rPr>
          <w:noProof/>
        </w:rPr>
        <w:fldChar w:fldCharType="begin"/>
      </w:r>
      <w:r>
        <w:rPr>
          <w:noProof/>
        </w:rPr>
        <w:instrText xml:space="preserve"> PAGEREF _Toc202591117 \h </w:instrText>
      </w:r>
      <w:r>
        <w:rPr>
          <w:noProof/>
        </w:rPr>
      </w:r>
      <w:r>
        <w:rPr>
          <w:noProof/>
        </w:rPr>
        <w:fldChar w:fldCharType="separate"/>
      </w:r>
      <w:r>
        <w:rPr>
          <w:noProof/>
        </w:rPr>
        <w:t>4</w:t>
      </w:r>
      <w:r>
        <w:rPr>
          <w:noProof/>
        </w:rPr>
        <w:fldChar w:fldCharType="end"/>
      </w:r>
    </w:p>
    <w:p w14:paraId="3CD49071"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1.1.2</w:t>
      </w:r>
      <w:r>
        <w:rPr>
          <w:rFonts w:asciiTheme="minorHAnsi" w:eastAsiaTheme="minorEastAsia" w:hAnsiTheme="minorHAnsi" w:cstheme="minorBidi"/>
          <w:noProof/>
          <w:sz w:val="24"/>
          <w:lang w:eastAsia="ja-JP"/>
        </w:rPr>
        <w:tab/>
      </w:r>
      <w:r>
        <w:rPr>
          <w:noProof/>
        </w:rPr>
        <w:t>Opaque Data</w:t>
      </w:r>
      <w:r>
        <w:rPr>
          <w:noProof/>
        </w:rPr>
        <w:tab/>
      </w:r>
      <w:r>
        <w:rPr>
          <w:noProof/>
        </w:rPr>
        <w:fldChar w:fldCharType="begin"/>
      </w:r>
      <w:r>
        <w:rPr>
          <w:noProof/>
        </w:rPr>
        <w:instrText xml:space="preserve"> PAGEREF _Toc202591118 \h </w:instrText>
      </w:r>
      <w:r>
        <w:rPr>
          <w:noProof/>
        </w:rPr>
      </w:r>
      <w:r>
        <w:rPr>
          <w:noProof/>
        </w:rPr>
        <w:fldChar w:fldCharType="separate"/>
      </w:r>
      <w:r>
        <w:rPr>
          <w:noProof/>
        </w:rPr>
        <w:t>5</w:t>
      </w:r>
      <w:r>
        <w:rPr>
          <w:noProof/>
        </w:rPr>
        <w:fldChar w:fldCharType="end"/>
      </w:r>
    </w:p>
    <w:p w14:paraId="41B61CDC"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Job Processing</w:t>
      </w:r>
      <w:r>
        <w:rPr>
          <w:noProof/>
        </w:rPr>
        <w:tab/>
      </w:r>
      <w:r>
        <w:rPr>
          <w:noProof/>
        </w:rPr>
        <w:fldChar w:fldCharType="begin"/>
      </w:r>
      <w:r>
        <w:rPr>
          <w:noProof/>
        </w:rPr>
        <w:instrText xml:space="preserve"> PAGEREF _Toc202591119 \h </w:instrText>
      </w:r>
      <w:r>
        <w:rPr>
          <w:noProof/>
        </w:rPr>
      </w:r>
      <w:r>
        <w:rPr>
          <w:noProof/>
        </w:rPr>
        <w:fldChar w:fldCharType="separate"/>
      </w:r>
      <w:r>
        <w:rPr>
          <w:noProof/>
        </w:rPr>
        <w:t>6</w:t>
      </w:r>
      <w:r>
        <w:rPr>
          <w:noProof/>
        </w:rPr>
        <w:fldChar w:fldCharType="end"/>
      </w:r>
    </w:p>
    <w:p w14:paraId="027E0DA6"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1.3</w:t>
      </w:r>
      <w:r>
        <w:rPr>
          <w:rFonts w:asciiTheme="minorHAnsi" w:eastAsiaTheme="minorEastAsia" w:hAnsiTheme="minorHAnsi" w:cstheme="minorBidi"/>
          <w:noProof/>
          <w:sz w:val="24"/>
          <w:lang w:eastAsia="ja-JP"/>
        </w:rPr>
        <w:tab/>
      </w:r>
      <w:r>
        <w:rPr>
          <w:noProof/>
        </w:rPr>
        <w:t>Authentication</w:t>
      </w:r>
      <w:r>
        <w:rPr>
          <w:noProof/>
        </w:rPr>
        <w:tab/>
      </w:r>
      <w:r>
        <w:rPr>
          <w:noProof/>
        </w:rPr>
        <w:fldChar w:fldCharType="begin"/>
      </w:r>
      <w:r>
        <w:rPr>
          <w:noProof/>
        </w:rPr>
        <w:instrText xml:space="preserve"> PAGEREF _Toc202591120 \h </w:instrText>
      </w:r>
      <w:r>
        <w:rPr>
          <w:noProof/>
        </w:rPr>
      </w:r>
      <w:r>
        <w:rPr>
          <w:noProof/>
        </w:rPr>
        <w:fldChar w:fldCharType="separate"/>
      </w:r>
      <w:r>
        <w:rPr>
          <w:noProof/>
        </w:rPr>
        <w:t>6</w:t>
      </w:r>
      <w:r>
        <w:rPr>
          <w:noProof/>
        </w:rPr>
        <w:fldChar w:fldCharType="end"/>
      </w:r>
    </w:p>
    <w:p w14:paraId="38DE5818" w14:textId="77777777" w:rsidR="009739AD" w:rsidRDefault="009739AD">
      <w:pPr>
        <w:pStyle w:val="TOC1"/>
        <w:rPr>
          <w:rFonts w:asciiTheme="minorHAnsi" w:eastAsiaTheme="minorEastAsia" w:hAnsiTheme="minorHAnsi" w:cstheme="minorBidi"/>
          <w:noProof/>
          <w:sz w:val="24"/>
          <w:lang w:eastAsia="ja-JP"/>
        </w:rPr>
      </w:pPr>
      <w:r>
        <w:rPr>
          <w:noProof/>
        </w:rPr>
        <w:t>2</w:t>
      </w:r>
      <w:r>
        <w:rPr>
          <w:rFonts w:asciiTheme="minorHAnsi" w:eastAsiaTheme="minorEastAsia" w:hAnsiTheme="minorHAnsi" w:cstheme="minorBidi"/>
          <w:noProof/>
          <w:sz w:val="24"/>
          <w:lang w:eastAsia="ja-JP"/>
        </w:rPr>
        <w:tab/>
      </w:r>
      <w:r>
        <w:rPr>
          <w:noProof/>
        </w:rPr>
        <w:t>Java Example Application</w:t>
      </w:r>
      <w:r>
        <w:rPr>
          <w:noProof/>
        </w:rPr>
        <w:tab/>
      </w:r>
      <w:r>
        <w:rPr>
          <w:noProof/>
        </w:rPr>
        <w:fldChar w:fldCharType="begin"/>
      </w:r>
      <w:r>
        <w:rPr>
          <w:noProof/>
        </w:rPr>
        <w:instrText xml:space="preserve"> PAGEREF _Toc202591121 \h </w:instrText>
      </w:r>
      <w:r>
        <w:rPr>
          <w:noProof/>
        </w:rPr>
      </w:r>
      <w:r>
        <w:rPr>
          <w:noProof/>
        </w:rPr>
        <w:fldChar w:fldCharType="separate"/>
      </w:r>
      <w:r>
        <w:rPr>
          <w:noProof/>
        </w:rPr>
        <w:t>8</w:t>
      </w:r>
      <w:r>
        <w:rPr>
          <w:noProof/>
        </w:rPr>
        <w:fldChar w:fldCharType="end"/>
      </w:r>
    </w:p>
    <w:p w14:paraId="44E672CD" w14:textId="77777777" w:rsidR="009739AD" w:rsidRDefault="009739AD">
      <w:pPr>
        <w:pStyle w:val="TOC1"/>
        <w:rPr>
          <w:rFonts w:asciiTheme="minorHAnsi" w:eastAsiaTheme="minorEastAsia" w:hAnsiTheme="minorHAnsi" w:cstheme="minorBidi"/>
          <w:noProof/>
          <w:sz w:val="24"/>
          <w:lang w:eastAsia="ja-JP"/>
        </w:rPr>
      </w:pPr>
      <w:r>
        <w:rPr>
          <w:noProof/>
        </w:rPr>
        <w:t>3</w:t>
      </w:r>
      <w:r>
        <w:rPr>
          <w:rFonts w:asciiTheme="minorHAnsi" w:eastAsiaTheme="minorEastAsia" w:hAnsiTheme="minorHAnsi" w:cstheme="minorBidi"/>
          <w:noProof/>
          <w:sz w:val="24"/>
          <w:lang w:eastAsia="ja-JP"/>
        </w:rPr>
        <w:tab/>
      </w:r>
      <w:r>
        <w:rPr>
          <w:noProof/>
        </w:rPr>
        <w:t>Web Service API Reference</w:t>
      </w:r>
      <w:r>
        <w:rPr>
          <w:noProof/>
        </w:rPr>
        <w:tab/>
      </w:r>
      <w:r>
        <w:rPr>
          <w:noProof/>
        </w:rPr>
        <w:fldChar w:fldCharType="begin"/>
      </w:r>
      <w:r>
        <w:rPr>
          <w:noProof/>
        </w:rPr>
        <w:instrText xml:space="preserve"> PAGEREF _Toc202591122 \h </w:instrText>
      </w:r>
      <w:r>
        <w:rPr>
          <w:noProof/>
        </w:rPr>
      </w:r>
      <w:r>
        <w:rPr>
          <w:noProof/>
        </w:rPr>
        <w:fldChar w:fldCharType="separate"/>
      </w:r>
      <w:r>
        <w:rPr>
          <w:noProof/>
        </w:rPr>
        <w:t>11</w:t>
      </w:r>
      <w:r>
        <w:rPr>
          <w:noProof/>
        </w:rPr>
        <w:fldChar w:fldCharType="end"/>
      </w:r>
    </w:p>
    <w:p w14:paraId="57CF0A66"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Web Service Response Format</w:t>
      </w:r>
      <w:r>
        <w:rPr>
          <w:noProof/>
        </w:rPr>
        <w:tab/>
      </w:r>
      <w:r>
        <w:rPr>
          <w:noProof/>
        </w:rPr>
        <w:fldChar w:fldCharType="begin"/>
      </w:r>
      <w:r>
        <w:rPr>
          <w:noProof/>
        </w:rPr>
        <w:instrText xml:space="preserve"> PAGEREF _Toc202591123 \h </w:instrText>
      </w:r>
      <w:r>
        <w:rPr>
          <w:noProof/>
        </w:rPr>
      </w:r>
      <w:r>
        <w:rPr>
          <w:noProof/>
        </w:rPr>
        <w:fldChar w:fldCharType="separate"/>
      </w:r>
      <w:r>
        <w:rPr>
          <w:noProof/>
        </w:rPr>
        <w:t>12</w:t>
      </w:r>
      <w:r>
        <w:rPr>
          <w:noProof/>
        </w:rPr>
        <w:fldChar w:fldCharType="end"/>
      </w:r>
    </w:p>
    <w:p w14:paraId="3CCEC26C"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Resource List</w:t>
      </w:r>
      <w:r>
        <w:rPr>
          <w:noProof/>
        </w:rPr>
        <w:tab/>
      </w:r>
      <w:r>
        <w:rPr>
          <w:noProof/>
        </w:rPr>
        <w:fldChar w:fldCharType="begin"/>
      </w:r>
      <w:r>
        <w:rPr>
          <w:noProof/>
        </w:rPr>
        <w:instrText xml:space="preserve"> PAGEREF _Toc202591124 \h </w:instrText>
      </w:r>
      <w:r>
        <w:rPr>
          <w:noProof/>
        </w:rPr>
      </w:r>
      <w:r>
        <w:rPr>
          <w:noProof/>
        </w:rPr>
        <w:fldChar w:fldCharType="separate"/>
      </w:r>
      <w:r>
        <w:rPr>
          <w:noProof/>
        </w:rPr>
        <w:t>12</w:t>
      </w:r>
      <w:r>
        <w:rPr>
          <w:noProof/>
        </w:rPr>
        <w:fldChar w:fldCharType="end"/>
      </w:r>
    </w:p>
    <w:p w14:paraId="63057B21"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Object Detail</w:t>
      </w:r>
      <w:r>
        <w:rPr>
          <w:noProof/>
        </w:rPr>
        <w:tab/>
      </w:r>
      <w:r>
        <w:rPr>
          <w:noProof/>
        </w:rPr>
        <w:fldChar w:fldCharType="begin"/>
      </w:r>
      <w:r>
        <w:rPr>
          <w:noProof/>
        </w:rPr>
        <w:instrText xml:space="preserve"> PAGEREF _Toc202591125 \h </w:instrText>
      </w:r>
      <w:r>
        <w:rPr>
          <w:noProof/>
        </w:rPr>
      </w:r>
      <w:r>
        <w:rPr>
          <w:noProof/>
        </w:rPr>
        <w:fldChar w:fldCharType="separate"/>
      </w:r>
      <w:r>
        <w:rPr>
          <w:noProof/>
        </w:rPr>
        <w:t>14</w:t>
      </w:r>
      <w:r>
        <w:rPr>
          <w:noProof/>
        </w:rPr>
        <w:fldChar w:fldCharType="end"/>
      </w:r>
    </w:p>
    <w:p w14:paraId="64518F48"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Constructing a Client Instance</w:t>
      </w:r>
      <w:r>
        <w:rPr>
          <w:noProof/>
        </w:rPr>
        <w:tab/>
      </w:r>
      <w:r>
        <w:rPr>
          <w:noProof/>
        </w:rPr>
        <w:fldChar w:fldCharType="begin"/>
      </w:r>
      <w:r>
        <w:rPr>
          <w:noProof/>
        </w:rPr>
        <w:instrText xml:space="preserve"> PAGEREF _Toc202591126 \h </w:instrText>
      </w:r>
      <w:r>
        <w:rPr>
          <w:noProof/>
        </w:rPr>
      </w:r>
      <w:r>
        <w:rPr>
          <w:noProof/>
        </w:rPr>
        <w:fldChar w:fldCharType="separate"/>
      </w:r>
      <w:r>
        <w:rPr>
          <w:noProof/>
        </w:rPr>
        <w:t>16</w:t>
      </w:r>
      <w:r>
        <w:rPr>
          <w:noProof/>
        </w:rPr>
        <w:fldChar w:fldCharType="end"/>
      </w:r>
    </w:p>
    <w:p w14:paraId="27F2A562"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3.2.1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_Toc202591127 \h </w:instrText>
      </w:r>
      <w:r>
        <w:rPr>
          <w:noProof/>
        </w:rPr>
      </w:r>
      <w:r>
        <w:rPr>
          <w:noProof/>
        </w:rPr>
        <w:fldChar w:fldCharType="separate"/>
      </w:r>
      <w:r>
        <w:rPr>
          <w:noProof/>
        </w:rPr>
        <w:t>16</w:t>
      </w:r>
      <w:r>
        <w:rPr>
          <w:noProof/>
        </w:rPr>
        <w:fldChar w:fldCharType="end"/>
      </w:r>
    </w:p>
    <w:p w14:paraId="22BF6D7B"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3.2.2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_Toc202591128 \h </w:instrText>
      </w:r>
      <w:r>
        <w:rPr>
          <w:noProof/>
        </w:rPr>
      </w:r>
      <w:r>
        <w:rPr>
          <w:noProof/>
        </w:rPr>
        <w:fldChar w:fldCharType="separate"/>
      </w:r>
      <w:r>
        <w:rPr>
          <w:noProof/>
        </w:rPr>
        <w:t>16</w:t>
      </w:r>
      <w:r>
        <w:rPr>
          <w:noProof/>
        </w:rPr>
        <w:fldChar w:fldCharType="end"/>
      </w:r>
    </w:p>
    <w:p w14:paraId="24D7C919"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3.2.3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_Toc202591129 \h </w:instrText>
      </w:r>
      <w:r>
        <w:rPr>
          <w:noProof/>
        </w:rPr>
      </w:r>
      <w:r>
        <w:rPr>
          <w:noProof/>
        </w:rPr>
        <w:fldChar w:fldCharType="separate"/>
      </w:r>
      <w:r>
        <w:rPr>
          <w:noProof/>
        </w:rPr>
        <w:t>16</w:t>
      </w:r>
      <w:r>
        <w:rPr>
          <w:noProof/>
        </w:rPr>
        <w:fldChar w:fldCharType="end"/>
      </w:r>
    </w:p>
    <w:p w14:paraId="054A8D84"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3.2.4</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_Toc202591130 \h </w:instrText>
      </w:r>
      <w:r>
        <w:rPr>
          <w:noProof/>
        </w:rPr>
      </w:r>
      <w:r>
        <w:rPr>
          <w:noProof/>
        </w:rPr>
        <w:fldChar w:fldCharType="separate"/>
      </w:r>
      <w:r>
        <w:rPr>
          <w:noProof/>
        </w:rPr>
        <w:t>17</w:t>
      </w:r>
      <w:r>
        <w:rPr>
          <w:noProof/>
        </w:rPr>
        <w:fldChar w:fldCharType="end"/>
      </w:r>
    </w:p>
    <w:p w14:paraId="1823B4BB"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3.2.5</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_Toc202591131 \h </w:instrText>
      </w:r>
      <w:r>
        <w:rPr>
          <w:noProof/>
        </w:rPr>
      </w:r>
      <w:r>
        <w:rPr>
          <w:noProof/>
        </w:rPr>
        <w:fldChar w:fldCharType="separate"/>
      </w:r>
      <w:r>
        <w:rPr>
          <w:noProof/>
        </w:rPr>
        <w:t>17</w:t>
      </w:r>
      <w:r>
        <w:rPr>
          <w:noProof/>
        </w:rPr>
        <w:fldChar w:fldCharType="end"/>
      </w:r>
    </w:p>
    <w:p w14:paraId="2CD9311E"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Get Business Applications List</w:t>
      </w:r>
      <w:r>
        <w:rPr>
          <w:noProof/>
        </w:rPr>
        <w:tab/>
      </w:r>
      <w:r>
        <w:rPr>
          <w:noProof/>
        </w:rPr>
        <w:fldChar w:fldCharType="begin"/>
      </w:r>
      <w:r>
        <w:rPr>
          <w:noProof/>
        </w:rPr>
        <w:instrText xml:space="preserve"> PAGEREF _Toc202591132 \h </w:instrText>
      </w:r>
      <w:r>
        <w:rPr>
          <w:noProof/>
        </w:rPr>
      </w:r>
      <w:r>
        <w:rPr>
          <w:noProof/>
        </w:rPr>
        <w:fldChar w:fldCharType="separate"/>
      </w:r>
      <w:r>
        <w:rPr>
          <w:noProof/>
        </w:rPr>
        <w:t>17</w:t>
      </w:r>
      <w:r>
        <w:rPr>
          <w:noProof/>
        </w:rPr>
        <w:fldChar w:fldCharType="end"/>
      </w:r>
    </w:p>
    <w:p w14:paraId="233E14CE"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3.3.1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_Toc202591133 \h </w:instrText>
      </w:r>
      <w:r>
        <w:rPr>
          <w:noProof/>
        </w:rPr>
      </w:r>
      <w:r>
        <w:rPr>
          <w:noProof/>
        </w:rPr>
        <w:fldChar w:fldCharType="separate"/>
      </w:r>
      <w:r>
        <w:rPr>
          <w:noProof/>
        </w:rPr>
        <w:t>17</w:t>
      </w:r>
      <w:r>
        <w:rPr>
          <w:noProof/>
        </w:rPr>
        <w:fldChar w:fldCharType="end"/>
      </w:r>
    </w:p>
    <w:p w14:paraId="1FB0F290"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3.3.2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_Toc202591134 \h </w:instrText>
      </w:r>
      <w:r>
        <w:rPr>
          <w:noProof/>
        </w:rPr>
      </w:r>
      <w:r>
        <w:rPr>
          <w:noProof/>
        </w:rPr>
        <w:fldChar w:fldCharType="separate"/>
      </w:r>
      <w:r>
        <w:rPr>
          <w:noProof/>
        </w:rPr>
        <w:t>18</w:t>
      </w:r>
      <w:r>
        <w:rPr>
          <w:noProof/>
        </w:rPr>
        <w:fldChar w:fldCharType="end"/>
      </w:r>
    </w:p>
    <w:p w14:paraId="62563BFA"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3.3.3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_Toc202591135 \h </w:instrText>
      </w:r>
      <w:r>
        <w:rPr>
          <w:noProof/>
        </w:rPr>
      </w:r>
      <w:r>
        <w:rPr>
          <w:noProof/>
        </w:rPr>
        <w:fldChar w:fldCharType="separate"/>
      </w:r>
      <w:r>
        <w:rPr>
          <w:noProof/>
        </w:rPr>
        <w:t>18</w:t>
      </w:r>
      <w:r>
        <w:rPr>
          <w:noProof/>
        </w:rPr>
        <w:fldChar w:fldCharType="end"/>
      </w:r>
    </w:p>
    <w:p w14:paraId="2147D278"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Get Business Application Versions List</w:t>
      </w:r>
      <w:r>
        <w:rPr>
          <w:noProof/>
        </w:rPr>
        <w:tab/>
      </w:r>
      <w:r>
        <w:rPr>
          <w:noProof/>
        </w:rPr>
        <w:fldChar w:fldCharType="begin"/>
      </w:r>
      <w:r>
        <w:rPr>
          <w:noProof/>
        </w:rPr>
        <w:instrText xml:space="preserve"> PAGEREF _Toc202591136 \h </w:instrText>
      </w:r>
      <w:r>
        <w:rPr>
          <w:noProof/>
        </w:rPr>
      </w:r>
      <w:r>
        <w:rPr>
          <w:noProof/>
        </w:rPr>
        <w:fldChar w:fldCharType="separate"/>
      </w:r>
      <w:r>
        <w:rPr>
          <w:noProof/>
        </w:rPr>
        <w:t>18</w:t>
      </w:r>
      <w:r>
        <w:rPr>
          <w:noProof/>
        </w:rPr>
        <w:fldChar w:fldCharType="end"/>
      </w:r>
    </w:p>
    <w:p w14:paraId="5B62079B"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3.4.1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_Toc202591137 \h </w:instrText>
      </w:r>
      <w:r>
        <w:rPr>
          <w:noProof/>
        </w:rPr>
      </w:r>
      <w:r>
        <w:rPr>
          <w:noProof/>
        </w:rPr>
        <w:fldChar w:fldCharType="separate"/>
      </w:r>
      <w:r>
        <w:rPr>
          <w:noProof/>
        </w:rPr>
        <w:t>18</w:t>
      </w:r>
      <w:r>
        <w:rPr>
          <w:noProof/>
        </w:rPr>
        <w:fldChar w:fldCharType="end"/>
      </w:r>
    </w:p>
    <w:p w14:paraId="5ACAA01F"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3.4.2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_Toc202591138 \h </w:instrText>
      </w:r>
      <w:r>
        <w:rPr>
          <w:noProof/>
        </w:rPr>
      </w:r>
      <w:r>
        <w:rPr>
          <w:noProof/>
        </w:rPr>
        <w:fldChar w:fldCharType="separate"/>
      </w:r>
      <w:r>
        <w:rPr>
          <w:noProof/>
        </w:rPr>
        <w:t>18</w:t>
      </w:r>
      <w:r>
        <w:rPr>
          <w:noProof/>
        </w:rPr>
        <w:fldChar w:fldCharType="end"/>
      </w:r>
    </w:p>
    <w:p w14:paraId="2A6DA4CC"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3.4.3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_Toc202591139 \h </w:instrText>
      </w:r>
      <w:r>
        <w:rPr>
          <w:noProof/>
        </w:rPr>
      </w:r>
      <w:r>
        <w:rPr>
          <w:noProof/>
        </w:rPr>
        <w:fldChar w:fldCharType="separate"/>
      </w:r>
      <w:r>
        <w:rPr>
          <w:noProof/>
        </w:rPr>
        <w:t>19</w:t>
      </w:r>
      <w:r>
        <w:rPr>
          <w:noProof/>
        </w:rPr>
        <w:fldChar w:fldCharType="end"/>
      </w:r>
    </w:p>
    <w:p w14:paraId="4B57F04A"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Get Business Application Version Resources List</w:t>
      </w:r>
      <w:r>
        <w:rPr>
          <w:noProof/>
        </w:rPr>
        <w:tab/>
      </w:r>
      <w:r>
        <w:rPr>
          <w:noProof/>
        </w:rPr>
        <w:fldChar w:fldCharType="begin"/>
      </w:r>
      <w:r>
        <w:rPr>
          <w:noProof/>
        </w:rPr>
        <w:instrText xml:space="preserve"> PAGEREF _Toc202591140 \h </w:instrText>
      </w:r>
      <w:r>
        <w:rPr>
          <w:noProof/>
        </w:rPr>
      </w:r>
      <w:r>
        <w:rPr>
          <w:noProof/>
        </w:rPr>
        <w:fldChar w:fldCharType="separate"/>
      </w:r>
      <w:r>
        <w:rPr>
          <w:noProof/>
        </w:rPr>
        <w:t>19</w:t>
      </w:r>
      <w:r>
        <w:rPr>
          <w:noProof/>
        </w:rPr>
        <w:fldChar w:fldCharType="end"/>
      </w:r>
    </w:p>
    <w:p w14:paraId="07AA19FB"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_Toc202591141 \h </w:instrText>
      </w:r>
      <w:r>
        <w:rPr>
          <w:noProof/>
        </w:rPr>
      </w:r>
      <w:r>
        <w:rPr>
          <w:noProof/>
        </w:rPr>
        <w:fldChar w:fldCharType="separate"/>
      </w:r>
      <w:r>
        <w:rPr>
          <w:noProof/>
        </w:rPr>
        <w:t>19</w:t>
      </w:r>
      <w:r>
        <w:rPr>
          <w:noProof/>
        </w:rPr>
        <w:fldChar w:fldCharType="end"/>
      </w:r>
    </w:p>
    <w:p w14:paraId="23B37685"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3.6</w:t>
      </w:r>
      <w:r>
        <w:rPr>
          <w:rFonts w:asciiTheme="minorHAnsi" w:eastAsiaTheme="minorEastAsia" w:hAnsiTheme="minorHAnsi" w:cstheme="minorBidi"/>
          <w:noProof/>
          <w:sz w:val="24"/>
          <w:lang w:eastAsia="ja-JP"/>
        </w:rPr>
        <w:tab/>
      </w:r>
      <w:r>
        <w:rPr>
          <w:noProof/>
        </w:rPr>
        <w:t>Creating Batch Jobs</w:t>
      </w:r>
      <w:r>
        <w:rPr>
          <w:noProof/>
        </w:rPr>
        <w:tab/>
      </w:r>
      <w:r>
        <w:rPr>
          <w:noProof/>
        </w:rPr>
        <w:fldChar w:fldCharType="begin"/>
      </w:r>
      <w:r>
        <w:rPr>
          <w:noProof/>
        </w:rPr>
        <w:instrText xml:space="preserve"> PAGEREF _Toc202591142 \h </w:instrText>
      </w:r>
      <w:r>
        <w:rPr>
          <w:noProof/>
        </w:rPr>
      </w:r>
      <w:r>
        <w:rPr>
          <w:noProof/>
        </w:rPr>
        <w:fldChar w:fldCharType="separate"/>
      </w:r>
      <w:r>
        <w:rPr>
          <w:noProof/>
        </w:rPr>
        <w:t>20</w:t>
      </w:r>
      <w:r>
        <w:rPr>
          <w:noProof/>
        </w:rPr>
        <w:fldChar w:fldCharType="end"/>
      </w:r>
    </w:p>
    <w:p w14:paraId="36D698F8"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3.6.1</w:t>
      </w:r>
      <w:r>
        <w:rPr>
          <w:rFonts w:asciiTheme="minorHAnsi" w:eastAsiaTheme="minorEastAsia" w:hAnsiTheme="minorHAnsi" w:cstheme="minorBidi"/>
          <w:noProof/>
          <w:sz w:val="24"/>
          <w:lang w:eastAsia="ja-JP"/>
        </w:rPr>
        <w:tab/>
      </w:r>
      <w:r>
        <w:rPr>
          <w:noProof/>
        </w:rPr>
        <w:t>HTML Forms</w:t>
      </w:r>
      <w:r>
        <w:rPr>
          <w:noProof/>
        </w:rPr>
        <w:tab/>
      </w:r>
      <w:r>
        <w:rPr>
          <w:noProof/>
        </w:rPr>
        <w:fldChar w:fldCharType="begin"/>
      </w:r>
      <w:r>
        <w:rPr>
          <w:noProof/>
        </w:rPr>
        <w:instrText xml:space="preserve"> PAGEREF _Toc202591143 \h </w:instrText>
      </w:r>
      <w:r>
        <w:rPr>
          <w:noProof/>
        </w:rPr>
      </w:r>
      <w:r>
        <w:rPr>
          <w:noProof/>
        </w:rPr>
        <w:fldChar w:fldCharType="separate"/>
      </w:r>
      <w:r>
        <w:rPr>
          <w:noProof/>
        </w:rPr>
        <w:t>20</w:t>
      </w:r>
      <w:r>
        <w:rPr>
          <w:noProof/>
        </w:rPr>
        <w:fldChar w:fldCharType="end"/>
      </w:r>
    </w:p>
    <w:p w14:paraId="61B734F6"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Web Services</w:t>
      </w:r>
      <w:r>
        <w:rPr>
          <w:noProof/>
        </w:rPr>
        <w:tab/>
      </w:r>
      <w:r>
        <w:rPr>
          <w:noProof/>
        </w:rPr>
        <w:fldChar w:fldCharType="begin"/>
      </w:r>
      <w:r>
        <w:rPr>
          <w:noProof/>
        </w:rPr>
        <w:instrText xml:space="preserve"> PAGEREF _Toc202591144 \h </w:instrText>
      </w:r>
      <w:r>
        <w:rPr>
          <w:noProof/>
        </w:rPr>
      </w:r>
      <w:r>
        <w:rPr>
          <w:noProof/>
        </w:rPr>
        <w:fldChar w:fldCharType="separate"/>
      </w:r>
      <w:r>
        <w:rPr>
          <w:noProof/>
        </w:rPr>
        <w:t>23</w:t>
      </w:r>
      <w:r>
        <w:rPr>
          <w:noProof/>
        </w:rPr>
        <w:fldChar w:fldCharType="end"/>
      </w:r>
    </w:p>
    <w:p w14:paraId="4C77BD86"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Get Users Resources</w:t>
      </w:r>
      <w:r>
        <w:rPr>
          <w:noProof/>
        </w:rPr>
        <w:tab/>
      </w:r>
      <w:r>
        <w:rPr>
          <w:noProof/>
        </w:rPr>
        <w:fldChar w:fldCharType="begin"/>
      </w:r>
      <w:r>
        <w:rPr>
          <w:noProof/>
        </w:rPr>
        <w:instrText xml:space="preserve"> PAGEREF _Toc202591145 \h </w:instrText>
      </w:r>
      <w:r>
        <w:rPr>
          <w:noProof/>
        </w:rPr>
      </w:r>
      <w:r>
        <w:rPr>
          <w:noProof/>
        </w:rPr>
        <w:fldChar w:fldCharType="separate"/>
      </w:r>
      <w:r>
        <w:rPr>
          <w:noProof/>
        </w:rPr>
        <w:t>36</w:t>
      </w:r>
      <w:r>
        <w:rPr>
          <w:noProof/>
        </w:rPr>
        <w:fldChar w:fldCharType="end"/>
      </w:r>
    </w:p>
    <w:p w14:paraId="28AE96B2"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3.7.1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_Toc202591146 \h </w:instrText>
      </w:r>
      <w:r>
        <w:rPr>
          <w:noProof/>
        </w:rPr>
      </w:r>
      <w:r>
        <w:rPr>
          <w:noProof/>
        </w:rPr>
        <w:fldChar w:fldCharType="separate"/>
      </w:r>
      <w:r>
        <w:rPr>
          <w:noProof/>
        </w:rPr>
        <w:t>36</w:t>
      </w:r>
      <w:r>
        <w:rPr>
          <w:noProof/>
        </w:rPr>
        <w:fldChar w:fldCharType="end"/>
      </w:r>
    </w:p>
    <w:p w14:paraId="4CD7FC69"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Get User Account Information</w:t>
      </w:r>
      <w:r>
        <w:rPr>
          <w:noProof/>
        </w:rPr>
        <w:tab/>
      </w:r>
      <w:r>
        <w:rPr>
          <w:noProof/>
        </w:rPr>
        <w:fldChar w:fldCharType="begin"/>
      </w:r>
      <w:r>
        <w:rPr>
          <w:noProof/>
        </w:rPr>
        <w:instrText xml:space="preserve"> PAGEREF _Toc202591147 \h </w:instrText>
      </w:r>
      <w:r>
        <w:rPr>
          <w:noProof/>
        </w:rPr>
      </w:r>
      <w:r>
        <w:rPr>
          <w:noProof/>
        </w:rPr>
        <w:fldChar w:fldCharType="separate"/>
      </w:r>
      <w:r>
        <w:rPr>
          <w:noProof/>
        </w:rPr>
        <w:t>37</w:t>
      </w:r>
      <w:r>
        <w:rPr>
          <w:noProof/>
        </w:rPr>
        <w:fldChar w:fldCharType="end"/>
      </w:r>
    </w:p>
    <w:p w14:paraId="14FB2881"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3.8.1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_Toc202591148 \h </w:instrText>
      </w:r>
      <w:r>
        <w:rPr>
          <w:noProof/>
        </w:rPr>
      </w:r>
      <w:r>
        <w:rPr>
          <w:noProof/>
        </w:rPr>
        <w:fldChar w:fldCharType="separate"/>
      </w:r>
      <w:r>
        <w:rPr>
          <w:noProof/>
        </w:rPr>
        <w:t>37</w:t>
      </w:r>
      <w:r>
        <w:rPr>
          <w:noProof/>
        </w:rPr>
        <w:fldChar w:fldCharType="end"/>
      </w:r>
    </w:p>
    <w:p w14:paraId="024DA6F9" w14:textId="77777777" w:rsidR="009739AD" w:rsidRDefault="009739AD">
      <w:pPr>
        <w:pStyle w:val="TOC2"/>
        <w:tabs>
          <w:tab w:val="left" w:pos="766"/>
          <w:tab w:val="right" w:leader="dot" w:pos="10528"/>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Get User Batch Jobs List</w:t>
      </w:r>
      <w:r>
        <w:rPr>
          <w:noProof/>
        </w:rPr>
        <w:tab/>
      </w:r>
      <w:r>
        <w:rPr>
          <w:noProof/>
        </w:rPr>
        <w:fldChar w:fldCharType="begin"/>
      </w:r>
      <w:r>
        <w:rPr>
          <w:noProof/>
        </w:rPr>
        <w:instrText xml:space="preserve"> PAGEREF _Toc202591149 \h </w:instrText>
      </w:r>
      <w:r>
        <w:rPr>
          <w:noProof/>
        </w:rPr>
      </w:r>
      <w:r>
        <w:rPr>
          <w:noProof/>
        </w:rPr>
        <w:fldChar w:fldCharType="separate"/>
      </w:r>
      <w:r>
        <w:rPr>
          <w:noProof/>
        </w:rPr>
        <w:t>37</w:t>
      </w:r>
      <w:r>
        <w:rPr>
          <w:noProof/>
        </w:rPr>
        <w:fldChar w:fldCharType="end"/>
      </w:r>
    </w:p>
    <w:p w14:paraId="780B4438"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3.9.1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_Toc202591150 \h </w:instrText>
      </w:r>
      <w:r>
        <w:rPr>
          <w:noProof/>
        </w:rPr>
      </w:r>
      <w:r>
        <w:rPr>
          <w:noProof/>
        </w:rPr>
        <w:fldChar w:fldCharType="separate"/>
      </w:r>
      <w:r>
        <w:rPr>
          <w:noProof/>
        </w:rPr>
        <w:t>38</w:t>
      </w:r>
      <w:r>
        <w:rPr>
          <w:noProof/>
        </w:rPr>
        <w:fldChar w:fldCharType="end"/>
      </w:r>
    </w:p>
    <w:p w14:paraId="6345072A"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3.9.2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_Toc202591151 \h </w:instrText>
      </w:r>
      <w:r>
        <w:rPr>
          <w:noProof/>
        </w:rPr>
      </w:r>
      <w:r>
        <w:rPr>
          <w:noProof/>
        </w:rPr>
        <w:fldChar w:fldCharType="separate"/>
      </w:r>
      <w:r>
        <w:rPr>
          <w:noProof/>
        </w:rPr>
        <w:t>38</w:t>
      </w:r>
      <w:r>
        <w:rPr>
          <w:noProof/>
        </w:rPr>
        <w:fldChar w:fldCharType="end"/>
      </w:r>
    </w:p>
    <w:p w14:paraId="6A30B989" w14:textId="77777777" w:rsidR="009739AD" w:rsidRDefault="009739AD">
      <w:pPr>
        <w:pStyle w:val="TOC3"/>
        <w:tabs>
          <w:tab w:val="left" w:pos="1169"/>
          <w:tab w:val="right" w:leader="dot" w:pos="10528"/>
        </w:tabs>
        <w:rPr>
          <w:rFonts w:asciiTheme="minorHAnsi" w:eastAsiaTheme="minorEastAsia" w:hAnsiTheme="minorHAnsi" w:cstheme="minorBidi"/>
          <w:noProof/>
          <w:sz w:val="24"/>
          <w:lang w:eastAsia="ja-JP"/>
        </w:rPr>
      </w:pPr>
      <w:r>
        <w:rPr>
          <w:noProof/>
        </w:rPr>
        <w:t>3.9.3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_Toc202591152 \h </w:instrText>
      </w:r>
      <w:r>
        <w:rPr>
          <w:noProof/>
        </w:rPr>
      </w:r>
      <w:r>
        <w:rPr>
          <w:noProof/>
        </w:rPr>
        <w:fldChar w:fldCharType="separate"/>
      </w:r>
      <w:r>
        <w:rPr>
          <w:noProof/>
        </w:rPr>
        <w:t>38</w:t>
      </w:r>
      <w:r>
        <w:rPr>
          <w:noProof/>
        </w:rPr>
        <w:fldChar w:fldCharType="end"/>
      </w:r>
    </w:p>
    <w:p w14:paraId="6A4AB075"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Get User Business Applications List</w:t>
      </w:r>
      <w:r>
        <w:rPr>
          <w:noProof/>
        </w:rPr>
        <w:tab/>
      </w:r>
      <w:r>
        <w:rPr>
          <w:noProof/>
        </w:rPr>
        <w:fldChar w:fldCharType="begin"/>
      </w:r>
      <w:r>
        <w:rPr>
          <w:noProof/>
        </w:rPr>
        <w:instrText xml:space="preserve"> PAGEREF _Toc202591153 \h </w:instrText>
      </w:r>
      <w:r>
        <w:rPr>
          <w:noProof/>
        </w:rPr>
      </w:r>
      <w:r>
        <w:rPr>
          <w:noProof/>
        </w:rPr>
        <w:fldChar w:fldCharType="separate"/>
      </w:r>
      <w:r>
        <w:rPr>
          <w:noProof/>
        </w:rPr>
        <w:t>38</w:t>
      </w:r>
      <w:r>
        <w:rPr>
          <w:noProof/>
        </w:rPr>
        <w:fldChar w:fldCharType="end"/>
      </w:r>
    </w:p>
    <w:p w14:paraId="4E6063BA"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3.10.1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_Toc202591154 \h </w:instrText>
      </w:r>
      <w:r>
        <w:rPr>
          <w:noProof/>
        </w:rPr>
      </w:r>
      <w:r>
        <w:rPr>
          <w:noProof/>
        </w:rPr>
        <w:fldChar w:fldCharType="separate"/>
      </w:r>
      <w:r>
        <w:rPr>
          <w:noProof/>
        </w:rPr>
        <w:t>39</w:t>
      </w:r>
      <w:r>
        <w:rPr>
          <w:noProof/>
        </w:rPr>
        <w:fldChar w:fldCharType="end"/>
      </w:r>
    </w:p>
    <w:p w14:paraId="62DEADA3"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Get User Business Application Resources List</w:t>
      </w:r>
      <w:r>
        <w:rPr>
          <w:noProof/>
        </w:rPr>
        <w:tab/>
      </w:r>
      <w:r>
        <w:rPr>
          <w:noProof/>
        </w:rPr>
        <w:fldChar w:fldCharType="begin"/>
      </w:r>
      <w:r>
        <w:rPr>
          <w:noProof/>
        </w:rPr>
        <w:instrText xml:space="preserve"> PAGEREF _Toc202591155 \h </w:instrText>
      </w:r>
      <w:r>
        <w:rPr>
          <w:noProof/>
        </w:rPr>
      </w:r>
      <w:r>
        <w:rPr>
          <w:noProof/>
        </w:rPr>
        <w:fldChar w:fldCharType="separate"/>
      </w:r>
      <w:r>
        <w:rPr>
          <w:noProof/>
        </w:rPr>
        <w:t>39</w:t>
      </w:r>
      <w:r>
        <w:rPr>
          <w:noProof/>
        </w:rPr>
        <w:fldChar w:fldCharType="end"/>
      </w:r>
    </w:p>
    <w:p w14:paraId="13B8229B"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3.11.1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_Toc202591156 \h </w:instrText>
      </w:r>
      <w:r>
        <w:rPr>
          <w:noProof/>
        </w:rPr>
      </w:r>
      <w:r>
        <w:rPr>
          <w:noProof/>
        </w:rPr>
        <w:fldChar w:fldCharType="separate"/>
      </w:r>
      <w:r>
        <w:rPr>
          <w:noProof/>
        </w:rPr>
        <w:t>39</w:t>
      </w:r>
      <w:r>
        <w:rPr>
          <w:noProof/>
        </w:rPr>
        <w:fldChar w:fldCharType="end"/>
      </w:r>
    </w:p>
    <w:p w14:paraId="1A14465D"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Get User Business Application Batch Job List</w:t>
      </w:r>
      <w:r>
        <w:rPr>
          <w:noProof/>
        </w:rPr>
        <w:tab/>
      </w:r>
      <w:r>
        <w:rPr>
          <w:noProof/>
        </w:rPr>
        <w:fldChar w:fldCharType="begin"/>
      </w:r>
      <w:r>
        <w:rPr>
          <w:noProof/>
        </w:rPr>
        <w:instrText xml:space="preserve"> PAGEREF _Toc202591157 \h </w:instrText>
      </w:r>
      <w:r>
        <w:rPr>
          <w:noProof/>
        </w:rPr>
      </w:r>
      <w:r>
        <w:rPr>
          <w:noProof/>
        </w:rPr>
        <w:fldChar w:fldCharType="separate"/>
      </w:r>
      <w:r>
        <w:rPr>
          <w:noProof/>
        </w:rPr>
        <w:t>40</w:t>
      </w:r>
      <w:r>
        <w:rPr>
          <w:noProof/>
        </w:rPr>
        <w:fldChar w:fldCharType="end"/>
      </w:r>
    </w:p>
    <w:p w14:paraId="16DC1E27"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_Toc202591158 \h </w:instrText>
      </w:r>
      <w:r>
        <w:rPr>
          <w:noProof/>
        </w:rPr>
      </w:r>
      <w:r>
        <w:rPr>
          <w:noProof/>
        </w:rPr>
        <w:fldChar w:fldCharType="separate"/>
      </w:r>
      <w:r>
        <w:rPr>
          <w:noProof/>
        </w:rPr>
        <w:t>40</w:t>
      </w:r>
      <w:r>
        <w:rPr>
          <w:noProof/>
        </w:rPr>
        <w:fldChar w:fldCharType="end"/>
      </w:r>
    </w:p>
    <w:p w14:paraId="157D72C5"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_Toc202591159 \h </w:instrText>
      </w:r>
      <w:r>
        <w:rPr>
          <w:noProof/>
        </w:rPr>
      </w:r>
      <w:r>
        <w:rPr>
          <w:noProof/>
        </w:rPr>
        <w:fldChar w:fldCharType="separate"/>
      </w:r>
      <w:r>
        <w:rPr>
          <w:noProof/>
        </w:rPr>
        <w:t>40</w:t>
      </w:r>
      <w:r>
        <w:rPr>
          <w:noProof/>
        </w:rPr>
        <w:fldChar w:fldCharType="end"/>
      </w:r>
    </w:p>
    <w:p w14:paraId="08A8B6AD"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_Toc202591160 \h </w:instrText>
      </w:r>
      <w:r>
        <w:rPr>
          <w:noProof/>
        </w:rPr>
      </w:r>
      <w:r>
        <w:rPr>
          <w:noProof/>
        </w:rPr>
        <w:fldChar w:fldCharType="separate"/>
      </w:r>
      <w:r>
        <w:rPr>
          <w:noProof/>
        </w:rPr>
        <w:t>41</w:t>
      </w:r>
      <w:r>
        <w:rPr>
          <w:noProof/>
        </w:rPr>
        <w:fldChar w:fldCharType="end"/>
      </w:r>
    </w:p>
    <w:p w14:paraId="4B74CCC9"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Get User Batch Job Info</w:t>
      </w:r>
      <w:r>
        <w:rPr>
          <w:noProof/>
        </w:rPr>
        <w:tab/>
      </w:r>
      <w:r>
        <w:rPr>
          <w:noProof/>
        </w:rPr>
        <w:fldChar w:fldCharType="begin"/>
      </w:r>
      <w:r>
        <w:rPr>
          <w:noProof/>
        </w:rPr>
        <w:instrText xml:space="preserve"> PAGEREF _Toc202591161 \h </w:instrText>
      </w:r>
      <w:r>
        <w:rPr>
          <w:noProof/>
        </w:rPr>
      </w:r>
      <w:r>
        <w:rPr>
          <w:noProof/>
        </w:rPr>
        <w:fldChar w:fldCharType="separate"/>
      </w:r>
      <w:r>
        <w:rPr>
          <w:noProof/>
        </w:rPr>
        <w:t>41</w:t>
      </w:r>
      <w:r>
        <w:rPr>
          <w:noProof/>
        </w:rPr>
        <w:fldChar w:fldCharType="end"/>
      </w:r>
    </w:p>
    <w:p w14:paraId="5AE10EDD"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3.13.1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_Toc202591162 \h </w:instrText>
      </w:r>
      <w:r>
        <w:rPr>
          <w:noProof/>
        </w:rPr>
      </w:r>
      <w:r>
        <w:rPr>
          <w:noProof/>
        </w:rPr>
        <w:fldChar w:fldCharType="separate"/>
      </w:r>
      <w:r>
        <w:rPr>
          <w:noProof/>
        </w:rPr>
        <w:t>41</w:t>
      </w:r>
      <w:r>
        <w:rPr>
          <w:noProof/>
        </w:rPr>
        <w:fldChar w:fldCharType="end"/>
      </w:r>
    </w:p>
    <w:p w14:paraId="070417F2"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3.13.2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_Toc202591163 \h </w:instrText>
      </w:r>
      <w:r>
        <w:rPr>
          <w:noProof/>
        </w:rPr>
      </w:r>
      <w:r>
        <w:rPr>
          <w:noProof/>
        </w:rPr>
        <w:fldChar w:fldCharType="separate"/>
      </w:r>
      <w:r>
        <w:rPr>
          <w:noProof/>
        </w:rPr>
        <w:t>42</w:t>
      </w:r>
      <w:r>
        <w:rPr>
          <w:noProof/>
        </w:rPr>
        <w:fldChar w:fldCharType="end"/>
      </w:r>
    </w:p>
    <w:p w14:paraId="4317425B"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3.13.3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_Toc202591164 \h </w:instrText>
      </w:r>
      <w:r>
        <w:rPr>
          <w:noProof/>
        </w:rPr>
      </w:r>
      <w:r>
        <w:rPr>
          <w:noProof/>
        </w:rPr>
        <w:fldChar w:fldCharType="separate"/>
      </w:r>
      <w:r>
        <w:rPr>
          <w:noProof/>
        </w:rPr>
        <w:t>42</w:t>
      </w:r>
      <w:r>
        <w:rPr>
          <w:noProof/>
        </w:rPr>
        <w:fldChar w:fldCharType="end"/>
      </w:r>
    </w:p>
    <w:p w14:paraId="6E5973AC"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3.14</w:t>
      </w:r>
      <w:r>
        <w:rPr>
          <w:rFonts w:asciiTheme="minorHAnsi" w:eastAsiaTheme="minorEastAsia" w:hAnsiTheme="minorHAnsi" w:cstheme="minorBidi"/>
          <w:noProof/>
          <w:sz w:val="24"/>
          <w:lang w:eastAsia="ja-JP"/>
        </w:rPr>
        <w:tab/>
      </w:r>
      <w:r>
        <w:rPr>
          <w:noProof/>
        </w:rPr>
        <w:t>Get User Batch Job Results List</w:t>
      </w:r>
      <w:r>
        <w:rPr>
          <w:noProof/>
        </w:rPr>
        <w:tab/>
      </w:r>
      <w:r>
        <w:rPr>
          <w:noProof/>
        </w:rPr>
        <w:fldChar w:fldCharType="begin"/>
      </w:r>
      <w:r>
        <w:rPr>
          <w:noProof/>
        </w:rPr>
        <w:instrText xml:space="preserve"> PAGEREF _Toc202591165 \h </w:instrText>
      </w:r>
      <w:r>
        <w:rPr>
          <w:noProof/>
        </w:rPr>
      </w:r>
      <w:r>
        <w:rPr>
          <w:noProof/>
        </w:rPr>
        <w:fldChar w:fldCharType="separate"/>
      </w:r>
      <w:r>
        <w:rPr>
          <w:noProof/>
        </w:rPr>
        <w:t>42</w:t>
      </w:r>
      <w:r>
        <w:rPr>
          <w:noProof/>
        </w:rPr>
        <w:fldChar w:fldCharType="end"/>
      </w:r>
    </w:p>
    <w:p w14:paraId="78B78CC9"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3.14.1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_Toc202591166 \h </w:instrText>
      </w:r>
      <w:r>
        <w:rPr>
          <w:noProof/>
        </w:rPr>
      </w:r>
      <w:r>
        <w:rPr>
          <w:noProof/>
        </w:rPr>
        <w:fldChar w:fldCharType="separate"/>
      </w:r>
      <w:r>
        <w:rPr>
          <w:noProof/>
        </w:rPr>
        <w:t>42</w:t>
      </w:r>
      <w:r>
        <w:rPr>
          <w:noProof/>
        </w:rPr>
        <w:fldChar w:fldCharType="end"/>
      </w:r>
    </w:p>
    <w:p w14:paraId="34A0EC3D"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3.14.2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_Toc202591167 \h </w:instrText>
      </w:r>
      <w:r>
        <w:rPr>
          <w:noProof/>
        </w:rPr>
      </w:r>
      <w:r>
        <w:rPr>
          <w:noProof/>
        </w:rPr>
        <w:fldChar w:fldCharType="separate"/>
      </w:r>
      <w:r>
        <w:rPr>
          <w:noProof/>
        </w:rPr>
        <w:t>43</w:t>
      </w:r>
      <w:r>
        <w:rPr>
          <w:noProof/>
        </w:rPr>
        <w:fldChar w:fldCharType="end"/>
      </w:r>
    </w:p>
    <w:p w14:paraId="1C93A552"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3.14.3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_Toc202591168 \h </w:instrText>
      </w:r>
      <w:r>
        <w:rPr>
          <w:noProof/>
        </w:rPr>
      </w:r>
      <w:r>
        <w:rPr>
          <w:noProof/>
        </w:rPr>
        <w:fldChar w:fldCharType="separate"/>
      </w:r>
      <w:r>
        <w:rPr>
          <w:noProof/>
        </w:rPr>
        <w:t>43</w:t>
      </w:r>
      <w:r>
        <w:rPr>
          <w:noProof/>
        </w:rPr>
        <w:fldChar w:fldCharType="end"/>
      </w:r>
    </w:p>
    <w:p w14:paraId="673A075D"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3.15</w:t>
      </w:r>
      <w:r>
        <w:rPr>
          <w:rFonts w:asciiTheme="minorHAnsi" w:eastAsiaTheme="minorEastAsia" w:hAnsiTheme="minorHAnsi" w:cstheme="minorBidi"/>
          <w:noProof/>
          <w:sz w:val="24"/>
          <w:lang w:eastAsia="ja-JP"/>
        </w:rPr>
        <w:tab/>
      </w:r>
      <w:r>
        <w:rPr>
          <w:noProof/>
        </w:rPr>
        <w:t>Get User Batch Job Result File</w:t>
      </w:r>
      <w:r>
        <w:rPr>
          <w:noProof/>
        </w:rPr>
        <w:tab/>
      </w:r>
      <w:r>
        <w:rPr>
          <w:noProof/>
        </w:rPr>
        <w:fldChar w:fldCharType="begin"/>
      </w:r>
      <w:r>
        <w:rPr>
          <w:noProof/>
        </w:rPr>
        <w:instrText xml:space="preserve"> PAGEREF _Toc202591169 \h </w:instrText>
      </w:r>
      <w:r>
        <w:rPr>
          <w:noProof/>
        </w:rPr>
      </w:r>
      <w:r>
        <w:rPr>
          <w:noProof/>
        </w:rPr>
        <w:fldChar w:fldCharType="separate"/>
      </w:r>
      <w:r>
        <w:rPr>
          <w:noProof/>
        </w:rPr>
        <w:t>44</w:t>
      </w:r>
      <w:r>
        <w:rPr>
          <w:noProof/>
        </w:rPr>
        <w:fldChar w:fldCharType="end"/>
      </w:r>
    </w:p>
    <w:p w14:paraId="38396D0D"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3.15.1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_Toc202591170 \h </w:instrText>
      </w:r>
      <w:r>
        <w:rPr>
          <w:noProof/>
        </w:rPr>
      </w:r>
      <w:r>
        <w:rPr>
          <w:noProof/>
        </w:rPr>
        <w:fldChar w:fldCharType="separate"/>
      </w:r>
      <w:r>
        <w:rPr>
          <w:noProof/>
        </w:rPr>
        <w:t>44</w:t>
      </w:r>
      <w:r>
        <w:rPr>
          <w:noProof/>
        </w:rPr>
        <w:fldChar w:fldCharType="end"/>
      </w:r>
    </w:p>
    <w:p w14:paraId="0E1965A4"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3.15.2</w:t>
      </w:r>
      <w:r>
        <w:rPr>
          <w:rFonts w:asciiTheme="minorHAnsi" w:eastAsiaTheme="minorEastAsia" w:hAnsiTheme="minorHAnsi" w:cstheme="minorBidi"/>
          <w:noProof/>
          <w:sz w:val="24"/>
          <w:lang w:eastAsia="ja-JP"/>
        </w:rPr>
        <w:tab/>
      </w:r>
      <w:r>
        <w:rPr>
          <w:noProof/>
        </w:rPr>
        <w:t>Error Result File</w:t>
      </w:r>
      <w:r>
        <w:rPr>
          <w:noProof/>
        </w:rPr>
        <w:tab/>
      </w:r>
      <w:r>
        <w:rPr>
          <w:noProof/>
        </w:rPr>
        <w:fldChar w:fldCharType="begin"/>
      </w:r>
      <w:r>
        <w:rPr>
          <w:noProof/>
        </w:rPr>
        <w:instrText xml:space="preserve"> PAGEREF _Toc202591171 \h </w:instrText>
      </w:r>
      <w:r>
        <w:rPr>
          <w:noProof/>
        </w:rPr>
      </w:r>
      <w:r>
        <w:rPr>
          <w:noProof/>
        </w:rPr>
        <w:fldChar w:fldCharType="separate"/>
      </w:r>
      <w:r>
        <w:rPr>
          <w:noProof/>
        </w:rPr>
        <w:t>44</w:t>
      </w:r>
      <w:r>
        <w:rPr>
          <w:noProof/>
        </w:rPr>
        <w:fldChar w:fldCharType="end"/>
      </w:r>
    </w:p>
    <w:p w14:paraId="7F5CF6DA"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3.15.3</w:t>
      </w:r>
      <w:r>
        <w:rPr>
          <w:rFonts w:asciiTheme="minorHAnsi" w:eastAsiaTheme="minorEastAsia" w:hAnsiTheme="minorHAnsi" w:cstheme="minorBidi"/>
          <w:noProof/>
          <w:sz w:val="24"/>
          <w:lang w:eastAsia="ja-JP"/>
        </w:rPr>
        <w:tab/>
      </w:r>
      <w:r>
        <w:rPr>
          <w:noProof/>
        </w:rPr>
        <w:t>Structured Result File</w:t>
      </w:r>
      <w:r>
        <w:rPr>
          <w:noProof/>
        </w:rPr>
        <w:tab/>
      </w:r>
      <w:r>
        <w:rPr>
          <w:noProof/>
        </w:rPr>
        <w:fldChar w:fldCharType="begin"/>
      </w:r>
      <w:r>
        <w:rPr>
          <w:noProof/>
        </w:rPr>
        <w:instrText xml:space="preserve"> PAGEREF _Toc202591172 \h </w:instrText>
      </w:r>
      <w:r>
        <w:rPr>
          <w:noProof/>
        </w:rPr>
      </w:r>
      <w:r>
        <w:rPr>
          <w:noProof/>
        </w:rPr>
        <w:fldChar w:fldCharType="separate"/>
      </w:r>
      <w:r>
        <w:rPr>
          <w:noProof/>
        </w:rPr>
        <w:t>45</w:t>
      </w:r>
      <w:r>
        <w:rPr>
          <w:noProof/>
        </w:rPr>
        <w:fldChar w:fldCharType="end"/>
      </w:r>
    </w:p>
    <w:p w14:paraId="2C7704D4"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3.15.4</w:t>
      </w:r>
      <w:r>
        <w:rPr>
          <w:rFonts w:asciiTheme="minorHAnsi" w:eastAsiaTheme="minorEastAsia" w:hAnsiTheme="minorHAnsi" w:cstheme="minorBidi"/>
          <w:noProof/>
          <w:sz w:val="24"/>
          <w:lang w:eastAsia="ja-JP"/>
        </w:rPr>
        <w:tab/>
      </w:r>
      <w:r>
        <w:rPr>
          <w:noProof/>
        </w:rPr>
        <w:t>Process Result File</w:t>
      </w:r>
      <w:r>
        <w:rPr>
          <w:noProof/>
        </w:rPr>
        <w:tab/>
      </w:r>
      <w:r>
        <w:rPr>
          <w:noProof/>
        </w:rPr>
        <w:fldChar w:fldCharType="begin"/>
      </w:r>
      <w:r>
        <w:rPr>
          <w:noProof/>
        </w:rPr>
        <w:instrText xml:space="preserve"> PAGEREF _Toc202591173 \h </w:instrText>
      </w:r>
      <w:r>
        <w:rPr>
          <w:noProof/>
        </w:rPr>
      </w:r>
      <w:r>
        <w:rPr>
          <w:noProof/>
        </w:rPr>
        <w:fldChar w:fldCharType="separate"/>
      </w:r>
      <w:r>
        <w:rPr>
          <w:noProof/>
        </w:rPr>
        <w:t>46</w:t>
      </w:r>
      <w:r>
        <w:rPr>
          <w:noProof/>
        </w:rPr>
        <w:fldChar w:fldCharType="end"/>
      </w:r>
    </w:p>
    <w:p w14:paraId="6D0107C3" w14:textId="77777777" w:rsidR="009739AD" w:rsidRDefault="009739AD">
      <w:pPr>
        <w:pStyle w:val="TOC2"/>
        <w:tabs>
          <w:tab w:val="left" w:pos="888"/>
          <w:tab w:val="right" w:leader="dot" w:pos="10528"/>
        </w:tabs>
        <w:rPr>
          <w:rFonts w:asciiTheme="minorHAnsi" w:eastAsiaTheme="minorEastAsia" w:hAnsiTheme="minorHAnsi" w:cstheme="minorBidi"/>
          <w:noProof/>
          <w:sz w:val="24"/>
          <w:lang w:eastAsia="ja-JP"/>
        </w:rPr>
      </w:pPr>
      <w:r>
        <w:rPr>
          <w:noProof/>
        </w:rPr>
        <w:t>3.16</w:t>
      </w:r>
      <w:r>
        <w:rPr>
          <w:rFonts w:asciiTheme="minorHAnsi" w:eastAsiaTheme="minorEastAsia" w:hAnsiTheme="minorHAnsi" w:cstheme="minorBidi"/>
          <w:noProof/>
          <w:sz w:val="24"/>
          <w:lang w:eastAsia="ja-JP"/>
        </w:rPr>
        <w:tab/>
      </w:r>
      <w:r>
        <w:rPr>
          <w:noProof/>
        </w:rPr>
        <w:t>Post User Batch Job Delete</w:t>
      </w:r>
      <w:r>
        <w:rPr>
          <w:noProof/>
        </w:rPr>
        <w:tab/>
      </w:r>
      <w:r>
        <w:rPr>
          <w:noProof/>
        </w:rPr>
        <w:fldChar w:fldCharType="begin"/>
      </w:r>
      <w:r>
        <w:rPr>
          <w:noProof/>
        </w:rPr>
        <w:instrText xml:space="preserve"> PAGEREF _Toc202591174 \h </w:instrText>
      </w:r>
      <w:r>
        <w:rPr>
          <w:noProof/>
        </w:rPr>
      </w:r>
      <w:r>
        <w:rPr>
          <w:noProof/>
        </w:rPr>
        <w:fldChar w:fldCharType="separate"/>
      </w:r>
      <w:r>
        <w:rPr>
          <w:noProof/>
        </w:rPr>
        <w:t>47</w:t>
      </w:r>
      <w:r>
        <w:rPr>
          <w:noProof/>
        </w:rPr>
        <w:fldChar w:fldCharType="end"/>
      </w:r>
    </w:p>
    <w:p w14:paraId="5B93C05F"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3.16.1</w:t>
      </w:r>
      <w:r>
        <w:rPr>
          <w:rFonts w:asciiTheme="minorHAnsi" w:eastAsiaTheme="minorEastAsia" w:hAnsiTheme="minorHAnsi" w:cstheme="minorBidi"/>
          <w:noProof/>
          <w:sz w:val="24"/>
          <w:lang w:eastAsia="ja-JP"/>
        </w:rPr>
        <w:tab/>
      </w:r>
      <w:r>
        <w:rPr>
          <w:noProof/>
        </w:rPr>
        <w:t>Web Service API</w:t>
      </w:r>
      <w:r>
        <w:rPr>
          <w:noProof/>
        </w:rPr>
        <w:tab/>
      </w:r>
      <w:r>
        <w:rPr>
          <w:noProof/>
        </w:rPr>
        <w:fldChar w:fldCharType="begin"/>
      </w:r>
      <w:r>
        <w:rPr>
          <w:noProof/>
        </w:rPr>
        <w:instrText xml:space="preserve"> PAGEREF _Toc202591175 \h </w:instrText>
      </w:r>
      <w:r>
        <w:rPr>
          <w:noProof/>
        </w:rPr>
      </w:r>
      <w:r>
        <w:rPr>
          <w:noProof/>
        </w:rPr>
        <w:fldChar w:fldCharType="separate"/>
      </w:r>
      <w:r>
        <w:rPr>
          <w:noProof/>
        </w:rPr>
        <w:t>47</w:t>
      </w:r>
      <w:r>
        <w:rPr>
          <w:noProof/>
        </w:rPr>
        <w:fldChar w:fldCharType="end"/>
      </w:r>
    </w:p>
    <w:p w14:paraId="4E47D227"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3.16.2</w:t>
      </w:r>
      <w:r>
        <w:rPr>
          <w:rFonts w:asciiTheme="minorHAnsi" w:eastAsiaTheme="minorEastAsia" w:hAnsiTheme="minorHAnsi" w:cstheme="minorBidi"/>
          <w:noProof/>
          <w:sz w:val="24"/>
          <w:lang w:eastAsia="ja-JP"/>
        </w:rPr>
        <w:tab/>
      </w:r>
      <w:r>
        <w:rPr>
          <w:noProof/>
        </w:rPr>
        <w:t>JavaScript</w:t>
      </w:r>
      <w:r>
        <w:rPr>
          <w:noProof/>
        </w:rPr>
        <w:tab/>
      </w:r>
      <w:r>
        <w:rPr>
          <w:noProof/>
        </w:rPr>
        <w:fldChar w:fldCharType="begin"/>
      </w:r>
      <w:r>
        <w:rPr>
          <w:noProof/>
        </w:rPr>
        <w:instrText xml:space="preserve"> PAGEREF _Toc202591176 \h </w:instrText>
      </w:r>
      <w:r>
        <w:rPr>
          <w:noProof/>
        </w:rPr>
      </w:r>
      <w:r>
        <w:rPr>
          <w:noProof/>
        </w:rPr>
        <w:fldChar w:fldCharType="separate"/>
      </w:r>
      <w:r>
        <w:rPr>
          <w:noProof/>
        </w:rPr>
        <w:t>47</w:t>
      </w:r>
      <w:r>
        <w:rPr>
          <w:noProof/>
        </w:rPr>
        <w:fldChar w:fldCharType="end"/>
      </w:r>
    </w:p>
    <w:p w14:paraId="3456139C" w14:textId="77777777" w:rsidR="009739AD" w:rsidRDefault="009739AD">
      <w:pPr>
        <w:pStyle w:val="TOC3"/>
        <w:tabs>
          <w:tab w:val="left" w:pos="1292"/>
          <w:tab w:val="right" w:leader="dot" w:pos="10528"/>
        </w:tabs>
        <w:rPr>
          <w:rFonts w:asciiTheme="minorHAnsi" w:eastAsiaTheme="minorEastAsia" w:hAnsiTheme="minorHAnsi" w:cstheme="minorBidi"/>
          <w:noProof/>
          <w:sz w:val="24"/>
          <w:lang w:eastAsia="ja-JP"/>
        </w:rPr>
      </w:pPr>
      <w:r>
        <w:rPr>
          <w:noProof/>
        </w:rPr>
        <w:t>3.16.3</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_Toc202591177 \h </w:instrText>
      </w:r>
      <w:r>
        <w:rPr>
          <w:noProof/>
        </w:rPr>
      </w:r>
      <w:r>
        <w:rPr>
          <w:noProof/>
        </w:rPr>
        <w:fldChar w:fldCharType="separate"/>
      </w:r>
      <w:r>
        <w:rPr>
          <w:noProof/>
        </w:rPr>
        <w:t>47</w:t>
      </w:r>
      <w:r>
        <w:rPr>
          <w:noProof/>
        </w:rPr>
        <w:fldChar w:fldCharType="end"/>
      </w:r>
    </w:p>
    <w:p w14:paraId="653B21A9" w14:textId="77777777" w:rsidR="009739AD" w:rsidRDefault="009739AD">
      <w:pPr>
        <w:pStyle w:val="TOC1"/>
        <w:tabs>
          <w:tab w:val="clear" w:pos="362"/>
          <w:tab w:val="left" w:pos="387"/>
        </w:tabs>
        <w:rPr>
          <w:rFonts w:asciiTheme="minorHAnsi" w:eastAsiaTheme="minorEastAsia" w:hAnsiTheme="minorHAnsi" w:cstheme="minorBidi"/>
          <w:noProof/>
          <w:sz w:val="24"/>
          <w:lang w:eastAsia="ja-JP"/>
        </w:rPr>
      </w:pPr>
      <w:r>
        <w:rPr>
          <w:noProof/>
        </w:rPr>
        <w:t>A</w:t>
      </w:r>
      <w:r>
        <w:rPr>
          <w:rFonts w:asciiTheme="minorHAnsi" w:eastAsiaTheme="minorEastAsia" w:hAnsiTheme="minorHAnsi" w:cstheme="minorBidi"/>
          <w:noProof/>
          <w:sz w:val="24"/>
          <w:lang w:eastAsia="ja-JP"/>
        </w:rPr>
        <w:tab/>
      </w:r>
      <w:r>
        <w:rPr>
          <w:noProof/>
        </w:rPr>
        <w:t>Requirements</w:t>
      </w:r>
      <w:r>
        <w:rPr>
          <w:noProof/>
        </w:rPr>
        <w:tab/>
      </w:r>
      <w:r>
        <w:rPr>
          <w:noProof/>
        </w:rPr>
        <w:fldChar w:fldCharType="begin"/>
      </w:r>
      <w:r>
        <w:rPr>
          <w:noProof/>
        </w:rPr>
        <w:instrText xml:space="preserve"> PAGEREF _Toc202591178 \h </w:instrText>
      </w:r>
      <w:r>
        <w:rPr>
          <w:noProof/>
        </w:rPr>
      </w:r>
      <w:r>
        <w:rPr>
          <w:noProof/>
        </w:rPr>
        <w:fldChar w:fldCharType="separate"/>
      </w:r>
      <w:r>
        <w:rPr>
          <w:noProof/>
        </w:rPr>
        <w:t>48</w:t>
      </w:r>
      <w:r>
        <w:rPr>
          <w:noProof/>
        </w:rPr>
        <w:fldChar w:fldCharType="end"/>
      </w:r>
    </w:p>
    <w:p w14:paraId="28873001" w14:textId="77777777" w:rsidR="009739AD" w:rsidRDefault="009739AD">
      <w:pPr>
        <w:pStyle w:val="TOC2"/>
        <w:tabs>
          <w:tab w:val="left" w:pos="790"/>
          <w:tab w:val="right" w:leader="dot" w:pos="10528"/>
        </w:tabs>
        <w:rPr>
          <w:rFonts w:asciiTheme="minorHAnsi" w:eastAsiaTheme="minorEastAsia" w:hAnsiTheme="minorHAnsi" w:cstheme="minorBidi"/>
          <w:noProof/>
          <w:sz w:val="24"/>
          <w:lang w:eastAsia="ja-JP"/>
        </w:rPr>
      </w:pPr>
      <w:r>
        <w:rPr>
          <w:noProof/>
        </w:rPr>
        <w:t>A.1</w:t>
      </w:r>
      <w:r>
        <w:rPr>
          <w:rFonts w:asciiTheme="minorHAnsi" w:eastAsiaTheme="minorEastAsia" w:hAnsiTheme="minorHAnsi" w:cstheme="minorBidi"/>
          <w:noProof/>
          <w:sz w:val="24"/>
          <w:lang w:eastAsia="ja-JP"/>
        </w:rPr>
        <w:tab/>
      </w:r>
      <w:r>
        <w:rPr>
          <w:noProof/>
        </w:rPr>
        <w:t>JavaScript Requirements</w:t>
      </w:r>
      <w:r>
        <w:rPr>
          <w:noProof/>
        </w:rPr>
        <w:tab/>
      </w:r>
      <w:r>
        <w:rPr>
          <w:noProof/>
        </w:rPr>
        <w:fldChar w:fldCharType="begin"/>
      </w:r>
      <w:r>
        <w:rPr>
          <w:noProof/>
        </w:rPr>
        <w:instrText xml:space="preserve"> PAGEREF _Toc202591179 \h </w:instrText>
      </w:r>
      <w:r>
        <w:rPr>
          <w:noProof/>
        </w:rPr>
      </w:r>
      <w:r>
        <w:rPr>
          <w:noProof/>
        </w:rPr>
        <w:fldChar w:fldCharType="separate"/>
      </w:r>
      <w:r>
        <w:rPr>
          <w:noProof/>
        </w:rPr>
        <w:t>48</w:t>
      </w:r>
      <w:r>
        <w:rPr>
          <w:noProof/>
        </w:rPr>
        <w:fldChar w:fldCharType="end"/>
      </w:r>
    </w:p>
    <w:p w14:paraId="65496782" w14:textId="77777777" w:rsidR="009739AD" w:rsidRDefault="009739AD">
      <w:pPr>
        <w:pStyle w:val="TOC3"/>
        <w:tabs>
          <w:tab w:val="left" w:pos="1194"/>
          <w:tab w:val="right" w:leader="dot" w:pos="10528"/>
        </w:tabs>
        <w:rPr>
          <w:rFonts w:asciiTheme="minorHAnsi" w:eastAsiaTheme="minorEastAsia" w:hAnsiTheme="minorHAnsi" w:cstheme="minorBidi"/>
          <w:noProof/>
          <w:sz w:val="24"/>
          <w:lang w:eastAsia="ja-JP"/>
        </w:rPr>
      </w:pPr>
      <w:r>
        <w:rPr>
          <w:noProof/>
        </w:rPr>
        <w:t>A.1.1</w:t>
      </w:r>
      <w:r>
        <w:rPr>
          <w:rFonts w:asciiTheme="minorHAnsi" w:eastAsiaTheme="minorEastAsia" w:hAnsiTheme="minorHAnsi" w:cstheme="minorBidi"/>
          <w:noProof/>
          <w:sz w:val="24"/>
          <w:lang w:eastAsia="ja-JP"/>
        </w:rPr>
        <w:tab/>
      </w:r>
      <w:r>
        <w:rPr>
          <w:noProof/>
        </w:rPr>
        <w:t>JQuery</w:t>
      </w:r>
      <w:r>
        <w:rPr>
          <w:noProof/>
        </w:rPr>
        <w:tab/>
      </w:r>
      <w:r>
        <w:rPr>
          <w:noProof/>
        </w:rPr>
        <w:fldChar w:fldCharType="begin"/>
      </w:r>
      <w:r>
        <w:rPr>
          <w:noProof/>
        </w:rPr>
        <w:instrText xml:space="preserve"> PAGEREF _Toc202591180 \h </w:instrText>
      </w:r>
      <w:r>
        <w:rPr>
          <w:noProof/>
        </w:rPr>
      </w:r>
      <w:r>
        <w:rPr>
          <w:noProof/>
        </w:rPr>
        <w:fldChar w:fldCharType="separate"/>
      </w:r>
      <w:r>
        <w:rPr>
          <w:noProof/>
        </w:rPr>
        <w:t>48</w:t>
      </w:r>
      <w:r>
        <w:rPr>
          <w:noProof/>
        </w:rPr>
        <w:fldChar w:fldCharType="end"/>
      </w:r>
    </w:p>
    <w:p w14:paraId="4C14DB90" w14:textId="77777777" w:rsidR="009739AD" w:rsidRDefault="009739AD">
      <w:pPr>
        <w:pStyle w:val="TOC3"/>
        <w:tabs>
          <w:tab w:val="left" w:pos="1194"/>
          <w:tab w:val="right" w:leader="dot" w:pos="10528"/>
        </w:tabs>
        <w:rPr>
          <w:rFonts w:asciiTheme="minorHAnsi" w:eastAsiaTheme="minorEastAsia" w:hAnsiTheme="minorHAnsi" w:cstheme="minorBidi"/>
          <w:noProof/>
          <w:sz w:val="24"/>
          <w:lang w:eastAsia="ja-JP"/>
        </w:rPr>
      </w:pPr>
      <w:r>
        <w:rPr>
          <w:noProof/>
        </w:rPr>
        <w:t>A.1.2</w:t>
      </w:r>
      <w:r>
        <w:rPr>
          <w:rFonts w:asciiTheme="minorHAnsi" w:eastAsiaTheme="minorEastAsia" w:hAnsiTheme="minorHAnsi" w:cstheme="minorBidi"/>
          <w:noProof/>
          <w:sz w:val="24"/>
          <w:lang w:eastAsia="ja-JP"/>
        </w:rPr>
        <w:tab/>
      </w:r>
      <w:r>
        <w:rPr>
          <w:noProof/>
        </w:rPr>
        <w:t>CPF JavaScript API</w:t>
      </w:r>
      <w:r>
        <w:rPr>
          <w:noProof/>
        </w:rPr>
        <w:tab/>
      </w:r>
      <w:r>
        <w:rPr>
          <w:noProof/>
        </w:rPr>
        <w:fldChar w:fldCharType="begin"/>
      </w:r>
      <w:r>
        <w:rPr>
          <w:noProof/>
        </w:rPr>
        <w:instrText xml:space="preserve"> PAGEREF _Toc202591181 \h </w:instrText>
      </w:r>
      <w:r>
        <w:rPr>
          <w:noProof/>
        </w:rPr>
      </w:r>
      <w:r>
        <w:rPr>
          <w:noProof/>
        </w:rPr>
        <w:fldChar w:fldCharType="separate"/>
      </w:r>
      <w:r>
        <w:rPr>
          <w:noProof/>
        </w:rPr>
        <w:t>48</w:t>
      </w:r>
      <w:r>
        <w:rPr>
          <w:noProof/>
        </w:rPr>
        <w:fldChar w:fldCharType="end"/>
      </w:r>
    </w:p>
    <w:p w14:paraId="57380E62" w14:textId="77777777" w:rsidR="009739AD" w:rsidRDefault="009739AD">
      <w:pPr>
        <w:pStyle w:val="TOC2"/>
        <w:tabs>
          <w:tab w:val="left" w:pos="790"/>
          <w:tab w:val="right" w:leader="dot" w:pos="10528"/>
        </w:tabs>
        <w:rPr>
          <w:rFonts w:asciiTheme="minorHAnsi" w:eastAsiaTheme="minorEastAsia" w:hAnsiTheme="minorHAnsi" w:cstheme="minorBidi"/>
          <w:noProof/>
          <w:sz w:val="24"/>
          <w:lang w:eastAsia="ja-JP"/>
        </w:rPr>
      </w:pPr>
      <w:r>
        <w:rPr>
          <w:noProof/>
        </w:rPr>
        <w:t>A.2</w:t>
      </w:r>
      <w:r>
        <w:rPr>
          <w:rFonts w:asciiTheme="minorHAnsi" w:eastAsiaTheme="minorEastAsia" w:hAnsiTheme="minorHAnsi" w:cstheme="minorBidi"/>
          <w:noProof/>
          <w:sz w:val="24"/>
          <w:lang w:eastAsia="ja-JP"/>
        </w:rPr>
        <w:tab/>
      </w:r>
      <w:r>
        <w:rPr>
          <w:noProof/>
        </w:rPr>
        <w:t>Java Requirements</w:t>
      </w:r>
      <w:r>
        <w:rPr>
          <w:noProof/>
        </w:rPr>
        <w:tab/>
      </w:r>
      <w:r>
        <w:rPr>
          <w:noProof/>
        </w:rPr>
        <w:fldChar w:fldCharType="begin"/>
      </w:r>
      <w:r>
        <w:rPr>
          <w:noProof/>
        </w:rPr>
        <w:instrText xml:space="preserve"> PAGEREF _Toc202591182 \h </w:instrText>
      </w:r>
      <w:r>
        <w:rPr>
          <w:noProof/>
        </w:rPr>
      </w:r>
      <w:r>
        <w:rPr>
          <w:noProof/>
        </w:rPr>
        <w:fldChar w:fldCharType="separate"/>
      </w:r>
      <w:r>
        <w:rPr>
          <w:noProof/>
        </w:rPr>
        <w:t>48</w:t>
      </w:r>
      <w:r>
        <w:rPr>
          <w:noProof/>
        </w:rPr>
        <w:fldChar w:fldCharType="end"/>
      </w:r>
    </w:p>
    <w:p w14:paraId="1C8CB519" w14:textId="77777777" w:rsidR="009739AD" w:rsidRDefault="009739AD">
      <w:pPr>
        <w:pStyle w:val="TOC3"/>
        <w:tabs>
          <w:tab w:val="left" w:pos="1194"/>
          <w:tab w:val="right" w:leader="dot" w:pos="10528"/>
        </w:tabs>
        <w:rPr>
          <w:rFonts w:asciiTheme="minorHAnsi" w:eastAsiaTheme="minorEastAsia" w:hAnsiTheme="minorHAnsi" w:cstheme="minorBidi"/>
          <w:noProof/>
          <w:sz w:val="24"/>
          <w:lang w:eastAsia="ja-JP"/>
        </w:rPr>
      </w:pPr>
      <w:r>
        <w:rPr>
          <w:noProof/>
        </w:rPr>
        <w:t>A.2.1</w:t>
      </w:r>
      <w:r>
        <w:rPr>
          <w:rFonts w:asciiTheme="minorHAnsi" w:eastAsiaTheme="minorEastAsia" w:hAnsiTheme="minorHAnsi" w:cstheme="minorBidi"/>
          <w:noProof/>
          <w:sz w:val="24"/>
          <w:lang w:eastAsia="ja-JP"/>
        </w:rPr>
        <w:tab/>
      </w:r>
      <w:r>
        <w:rPr>
          <w:noProof/>
        </w:rPr>
        <w:t>Java</w:t>
      </w:r>
      <w:r>
        <w:rPr>
          <w:noProof/>
        </w:rPr>
        <w:tab/>
      </w:r>
      <w:r>
        <w:rPr>
          <w:noProof/>
        </w:rPr>
        <w:fldChar w:fldCharType="begin"/>
      </w:r>
      <w:r>
        <w:rPr>
          <w:noProof/>
        </w:rPr>
        <w:instrText xml:space="preserve"> PAGEREF _Toc202591183 \h </w:instrText>
      </w:r>
      <w:r>
        <w:rPr>
          <w:noProof/>
        </w:rPr>
      </w:r>
      <w:r>
        <w:rPr>
          <w:noProof/>
        </w:rPr>
        <w:fldChar w:fldCharType="separate"/>
      </w:r>
      <w:r>
        <w:rPr>
          <w:noProof/>
        </w:rPr>
        <w:t>48</w:t>
      </w:r>
      <w:r>
        <w:rPr>
          <w:noProof/>
        </w:rPr>
        <w:fldChar w:fldCharType="end"/>
      </w:r>
    </w:p>
    <w:p w14:paraId="5D0C3E59" w14:textId="77777777" w:rsidR="009739AD" w:rsidRDefault="009739AD">
      <w:pPr>
        <w:pStyle w:val="TOC3"/>
        <w:tabs>
          <w:tab w:val="left" w:pos="1194"/>
          <w:tab w:val="right" w:leader="dot" w:pos="10528"/>
        </w:tabs>
        <w:rPr>
          <w:rFonts w:asciiTheme="minorHAnsi" w:eastAsiaTheme="minorEastAsia" w:hAnsiTheme="minorHAnsi" w:cstheme="minorBidi"/>
          <w:noProof/>
          <w:sz w:val="24"/>
          <w:lang w:eastAsia="ja-JP"/>
        </w:rPr>
      </w:pPr>
      <w:r>
        <w:rPr>
          <w:noProof/>
        </w:rPr>
        <w:t>A.2.2</w:t>
      </w:r>
      <w:r>
        <w:rPr>
          <w:rFonts w:asciiTheme="minorHAnsi" w:eastAsiaTheme="minorEastAsia" w:hAnsiTheme="minorHAnsi" w:cstheme="minorBidi"/>
          <w:noProof/>
          <w:sz w:val="24"/>
          <w:lang w:eastAsia="ja-JP"/>
        </w:rPr>
        <w:tab/>
      </w:r>
      <w:r>
        <w:rPr>
          <w:noProof/>
        </w:rPr>
        <w:t>Subversion</w:t>
      </w:r>
      <w:r>
        <w:rPr>
          <w:noProof/>
        </w:rPr>
        <w:tab/>
      </w:r>
      <w:r>
        <w:rPr>
          <w:noProof/>
        </w:rPr>
        <w:fldChar w:fldCharType="begin"/>
      </w:r>
      <w:r>
        <w:rPr>
          <w:noProof/>
        </w:rPr>
        <w:instrText xml:space="preserve"> PAGEREF _Toc202591184 \h </w:instrText>
      </w:r>
      <w:r>
        <w:rPr>
          <w:noProof/>
        </w:rPr>
      </w:r>
      <w:r>
        <w:rPr>
          <w:noProof/>
        </w:rPr>
        <w:fldChar w:fldCharType="separate"/>
      </w:r>
      <w:r>
        <w:rPr>
          <w:noProof/>
        </w:rPr>
        <w:t>48</w:t>
      </w:r>
      <w:r>
        <w:rPr>
          <w:noProof/>
        </w:rPr>
        <w:fldChar w:fldCharType="end"/>
      </w:r>
    </w:p>
    <w:p w14:paraId="39C0B400" w14:textId="77777777" w:rsidR="009739AD" w:rsidRDefault="009739AD">
      <w:pPr>
        <w:pStyle w:val="TOC3"/>
        <w:tabs>
          <w:tab w:val="left" w:pos="1194"/>
          <w:tab w:val="right" w:leader="dot" w:pos="10528"/>
        </w:tabs>
        <w:rPr>
          <w:rFonts w:asciiTheme="minorHAnsi" w:eastAsiaTheme="minorEastAsia" w:hAnsiTheme="minorHAnsi" w:cstheme="minorBidi"/>
          <w:noProof/>
          <w:sz w:val="24"/>
          <w:lang w:eastAsia="ja-JP"/>
        </w:rPr>
      </w:pPr>
      <w:r>
        <w:rPr>
          <w:noProof/>
        </w:rPr>
        <w:t>A.2.3</w:t>
      </w:r>
      <w:r>
        <w:rPr>
          <w:rFonts w:asciiTheme="minorHAnsi" w:eastAsiaTheme="minorEastAsia" w:hAnsiTheme="minorHAnsi" w:cstheme="minorBidi"/>
          <w:noProof/>
          <w:sz w:val="24"/>
          <w:lang w:eastAsia="ja-JP"/>
        </w:rPr>
        <w:tab/>
      </w:r>
      <w:r>
        <w:rPr>
          <w:noProof/>
        </w:rPr>
        <w:t>Maven</w:t>
      </w:r>
      <w:r>
        <w:rPr>
          <w:noProof/>
        </w:rPr>
        <w:tab/>
      </w:r>
      <w:r>
        <w:rPr>
          <w:noProof/>
        </w:rPr>
        <w:fldChar w:fldCharType="begin"/>
      </w:r>
      <w:r>
        <w:rPr>
          <w:noProof/>
        </w:rPr>
        <w:instrText xml:space="preserve"> PAGEREF _Toc202591185 \h </w:instrText>
      </w:r>
      <w:r>
        <w:rPr>
          <w:noProof/>
        </w:rPr>
      </w:r>
      <w:r>
        <w:rPr>
          <w:noProof/>
        </w:rPr>
        <w:fldChar w:fldCharType="separate"/>
      </w:r>
      <w:r>
        <w:rPr>
          <w:noProof/>
        </w:rPr>
        <w:t>49</w:t>
      </w:r>
      <w:r>
        <w:rPr>
          <w:noProof/>
        </w:rPr>
        <w:fldChar w:fldCharType="end"/>
      </w:r>
    </w:p>
    <w:p w14:paraId="30C62B68" w14:textId="77777777" w:rsidR="009739AD" w:rsidRDefault="009739AD">
      <w:pPr>
        <w:pStyle w:val="TOC1"/>
        <w:tabs>
          <w:tab w:val="clear" w:pos="362"/>
          <w:tab w:val="left" w:pos="387"/>
        </w:tabs>
        <w:rPr>
          <w:rFonts w:asciiTheme="minorHAnsi" w:eastAsiaTheme="minorEastAsia" w:hAnsiTheme="minorHAnsi" w:cstheme="minorBidi"/>
          <w:noProof/>
          <w:sz w:val="24"/>
          <w:lang w:eastAsia="ja-JP"/>
        </w:rPr>
      </w:pPr>
      <w:r>
        <w:rPr>
          <w:noProof/>
        </w:rPr>
        <w:t>B</w:t>
      </w:r>
      <w:r>
        <w:rPr>
          <w:rFonts w:asciiTheme="minorHAnsi" w:eastAsiaTheme="minorEastAsia" w:hAnsiTheme="minorHAnsi" w:cstheme="minorBidi"/>
          <w:noProof/>
          <w:sz w:val="24"/>
          <w:lang w:eastAsia="ja-JP"/>
        </w:rPr>
        <w:tab/>
      </w:r>
      <w:r>
        <w:rPr>
          <w:noProof/>
        </w:rPr>
        <w:t>Supported Structured Content Types</w:t>
      </w:r>
      <w:r>
        <w:rPr>
          <w:noProof/>
        </w:rPr>
        <w:tab/>
      </w:r>
      <w:r>
        <w:rPr>
          <w:noProof/>
        </w:rPr>
        <w:fldChar w:fldCharType="begin"/>
      </w:r>
      <w:r>
        <w:rPr>
          <w:noProof/>
        </w:rPr>
        <w:instrText xml:space="preserve"> PAGEREF _Toc202591186 \h </w:instrText>
      </w:r>
      <w:r>
        <w:rPr>
          <w:noProof/>
        </w:rPr>
      </w:r>
      <w:r>
        <w:rPr>
          <w:noProof/>
        </w:rPr>
        <w:fldChar w:fldCharType="separate"/>
      </w:r>
      <w:r>
        <w:rPr>
          <w:noProof/>
        </w:rPr>
        <w:t>51</w:t>
      </w:r>
      <w:r>
        <w:rPr>
          <w:noProof/>
        </w:rPr>
        <w:fldChar w:fldCharType="end"/>
      </w:r>
    </w:p>
    <w:p w14:paraId="30FCEBEE" w14:textId="77777777" w:rsidR="00C36C47" w:rsidRPr="00E21119" w:rsidRDefault="00EC450F" w:rsidP="00865344">
      <w:pPr>
        <w:rPr>
          <w:lang w:val="en-CA"/>
        </w:rPr>
      </w:pPr>
      <w:r w:rsidRPr="00E21119">
        <w:rPr>
          <w:lang w:val="en-CA"/>
        </w:rPr>
        <w:fldChar w:fldCharType="end"/>
      </w:r>
    </w:p>
    <w:p w14:paraId="71F3DC67" w14:textId="77777777" w:rsidR="00273BBA" w:rsidRPr="00E21119" w:rsidRDefault="0068708C" w:rsidP="00FF39FB">
      <w:pPr>
        <w:pStyle w:val="Heading1"/>
        <w:pageBreakBefore/>
        <w:rPr>
          <w:lang w:val="en-CA"/>
        </w:rPr>
      </w:pPr>
      <w:bookmarkStart w:id="1" w:name="_Toc202591115"/>
      <w:r w:rsidRPr="00E21119">
        <w:rPr>
          <w:lang w:val="en-CA"/>
        </w:rPr>
        <w:t>Overview</w:t>
      </w:r>
      <w:bookmarkEnd w:id="1"/>
    </w:p>
    <w:p w14:paraId="335B5E8B" w14:textId="28C83D11" w:rsidR="00F57E11" w:rsidRDefault="00F57E11" w:rsidP="00F57E11">
      <w:pPr>
        <w:rPr>
          <w:lang w:val="en-CA"/>
        </w:rPr>
      </w:pPr>
      <w:r>
        <w:rPr>
          <w:lang w:val="en-CA"/>
        </w:rPr>
        <w:t xml:space="preserve">The Cloud Processing Framework </w:t>
      </w:r>
      <w:r w:rsidR="004B2ADB">
        <w:rPr>
          <w:lang w:val="en-CA"/>
        </w:rPr>
        <w:t xml:space="preserve">(CPF) </w:t>
      </w:r>
      <w:r w:rsidR="00965745">
        <w:rPr>
          <w:lang w:val="en-CA"/>
        </w:rPr>
        <w:t>Client</w:t>
      </w:r>
      <w:r>
        <w:rPr>
          <w:lang w:val="en-CA"/>
        </w:rPr>
        <w:t xml:space="preserve"> </w:t>
      </w:r>
      <w:r w:rsidR="00965745">
        <w:rPr>
          <w:lang w:val="en-CA"/>
        </w:rPr>
        <w:t>User</w:t>
      </w:r>
      <w:r>
        <w:rPr>
          <w:lang w:val="en-CA"/>
        </w:rPr>
        <w:t xml:space="preserve"> Guide provides instructions for </w:t>
      </w:r>
      <w:r w:rsidR="00965745">
        <w:rPr>
          <w:lang w:val="en-CA"/>
        </w:rPr>
        <w:t>users</w:t>
      </w:r>
      <w:r>
        <w:rPr>
          <w:lang w:val="en-CA"/>
        </w:rPr>
        <w:t xml:space="preserve"> to be able to </w:t>
      </w:r>
      <w:r w:rsidR="00D816CE">
        <w:rPr>
          <w:lang w:val="en-CA"/>
        </w:rPr>
        <w:t xml:space="preserve">use the CPF web application and </w:t>
      </w:r>
      <w:r>
        <w:rPr>
          <w:lang w:val="en-CA"/>
        </w:rPr>
        <w:t>develop</w:t>
      </w:r>
      <w:r w:rsidR="00965745">
        <w:rPr>
          <w:lang w:val="en-CA"/>
        </w:rPr>
        <w:t xml:space="preserve"> clients</w:t>
      </w:r>
      <w:r w:rsidR="00D816CE">
        <w:rPr>
          <w:lang w:val="en-CA"/>
        </w:rPr>
        <w:t xml:space="preserve"> using the CPF web service API using JavaScript, Java or another programming language</w:t>
      </w:r>
      <w:r w:rsidR="00965745">
        <w:rPr>
          <w:lang w:val="en-CA"/>
        </w:rPr>
        <w:t xml:space="preserve"> to submit jobs to the CPF and to download the results of those jobs</w:t>
      </w:r>
      <w:r>
        <w:rPr>
          <w:lang w:val="en-CA"/>
        </w:rPr>
        <w:t>.</w:t>
      </w:r>
    </w:p>
    <w:p w14:paraId="2FF0B342" w14:textId="77777777" w:rsidR="00965745" w:rsidRDefault="00965745" w:rsidP="00F57E11">
      <w:pPr>
        <w:rPr>
          <w:lang w:val="en-CA"/>
        </w:rPr>
      </w:pPr>
    </w:p>
    <w:p w14:paraId="5E8E004D" w14:textId="77777777" w:rsidR="00E0713E" w:rsidRDefault="00E0713E" w:rsidP="00E0713E">
      <w:r>
        <w:t>The CPF is a framework for building, deploying and running request/response style web services (business applications).</w:t>
      </w:r>
    </w:p>
    <w:p w14:paraId="08AE60D1" w14:textId="77777777" w:rsidR="00E0713E" w:rsidRDefault="00E0713E" w:rsidP="00E0713E"/>
    <w:p w14:paraId="43301CA0" w14:textId="77777777" w:rsidR="00D816CE" w:rsidRDefault="00E0713E" w:rsidP="00E0713E">
      <w:r>
        <w:t>A business application accepts input parameters, performs some processing using those parameters and then returns the result</w:t>
      </w:r>
      <w:r w:rsidR="00D816CE">
        <w:t xml:space="preserve"> of the processing.</w:t>
      </w:r>
    </w:p>
    <w:p w14:paraId="1753C40B" w14:textId="77777777" w:rsidR="00D816CE" w:rsidRDefault="00D816CE" w:rsidP="00E0713E"/>
    <w:p w14:paraId="3A3B5777" w14:textId="77777777" w:rsidR="00DB1591" w:rsidRDefault="00D816CE" w:rsidP="00E0713E">
      <w:r>
        <w:t>For example</w:t>
      </w:r>
      <w:r w:rsidR="00DB1591">
        <w:t>:</w:t>
      </w:r>
    </w:p>
    <w:p w14:paraId="1F949C02" w14:textId="49A6C2BA" w:rsidR="00DB1591" w:rsidRDefault="00DB1591" w:rsidP="00DB1591">
      <w:pPr>
        <w:pStyle w:val="ListParagraph"/>
        <w:numPr>
          <w:ilvl w:val="0"/>
          <w:numId w:val="19"/>
        </w:numPr>
      </w:pPr>
      <w:r>
        <w:t>A</w:t>
      </w:r>
      <w:r w:rsidR="00E0713E">
        <w:t xml:space="preserve"> web map image business application accepts the bounding box, map layers, image size and projection for a map image, it then creates a map image using those parameters and</w:t>
      </w:r>
      <w:r>
        <w:t xml:space="preserve"> returns the image to the user.</w:t>
      </w:r>
    </w:p>
    <w:p w14:paraId="24C4F969" w14:textId="2331C00F" w:rsidR="00E0713E" w:rsidRDefault="00E0713E" w:rsidP="00DB1591">
      <w:pPr>
        <w:pStyle w:val="ListParagraph"/>
        <w:numPr>
          <w:ilvl w:val="0"/>
          <w:numId w:val="19"/>
        </w:numPr>
      </w:pPr>
      <w:r>
        <w:t>A geo-coder business application accepts and address and city as parameters, searches the database for the address matches and returns the full address and the point location.</w:t>
      </w:r>
    </w:p>
    <w:p w14:paraId="33A0EF90" w14:textId="77777777" w:rsidR="00E0713E" w:rsidRDefault="00E0713E" w:rsidP="00E0713E"/>
    <w:p w14:paraId="4013268D" w14:textId="77777777" w:rsidR="00E0713E" w:rsidRDefault="00E0713E" w:rsidP="00E0713E">
      <w:r>
        <w:t>The CPF extends the web service paradigm by adding support for asynchronous processing of a request to a business application and batching of multiple business application requests into a job for asynchronous processing. The asynchronous processing solves the issue of network timeouts/disconnects when waiting for a response for a request. The multiple requests in a single job solves several issues. For the user they only need to submit one request containing all the request parameters rather than thousands or millions of individual requests, this also reduces processing requirements on the clients. For the server/administrator it allows better control over access to the resource as the CPF can distribute the work across multiple worker servers and limit the number of concurrent requests.</w:t>
      </w:r>
    </w:p>
    <w:p w14:paraId="39BAD4C0" w14:textId="77777777" w:rsidR="00E0713E" w:rsidRDefault="00E0713E" w:rsidP="00E0713E"/>
    <w:p w14:paraId="4F80A84F" w14:textId="77777777" w:rsidR="00E0713E" w:rsidRDefault="00E0713E" w:rsidP="00E0713E">
      <w:r>
        <w:t>The asynchronous processing allows a user to submit the requests for a job with a single web service API call and disconnect from the CPF server. At a later time the user can check the status of the status of the job and if it is completed download the result of all the requests in the job.</w:t>
      </w:r>
    </w:p>
    <w:p w14:paraId="15C5C162" w14:textId="77777777" w:rsidR="00E0713E" w:rsidRDefault="00E0713E" w:rsidP="00E0713E"/>
    <w:p w14:paraId="10001CCF" w14:textId="01EF1D72" w:rsidR="00A5422B" w:rsidRDefault="00A5422B" w:rsidP="00E0713E">
      <w:pPr>
        <w:pStyle w:val="Heading2"/>
      </w:pPr>
      <w:bookmarkStart w:id="2" w:name="_Toc202591116"/>
      <w:r>
        <w:t>Input and Result Data</w:t>
      </w:r>
      <w:bookmarkEnd w:id="2"/>
    </w:p>
    <w:p w14:paraId="6F5DF0E3" w14:textId="04D6E168" w:rsidR="00A5422B" w:rsidRDefault="00A5422B" w:rsidP="00A5422B">
      <w:r>
        <w:t>A request to a business application specifies the input data (parameters) to be processed by the business application. The business application then generates the result data. Both the input and result data can be either structured or opaque result data. Both of these are described in the following sections.</w:t>
      </w:r>
    </w:p>
    <w:p w14:paraId="4291F998" w14:textId="77777777" w:rsidR="00A5422B" w:rsidRDefault="00A5422B" w:rsidP="00A5422B"/>
    <w:p w14:paraId="75211980" w14:textId="4AEFF89F" w:rsidR="00A5422B" w:rsidRDefault="00A5422B" w:rsidP="00A5422B">
      <w:r>
        <w:t>In addition to the per-request input data a business application can define additional parameters that apply to all requests in the job. These are batch job parameters.</w:t>
      </w:r>
    </w:p>
    <w:p w14:paraId="11DC492D" w14:textId="77777777" w:rsidR="00A5422B" w:rsidRDefault="00A5422B" w:rsidP="00A5422B"/>
    <w:p w14:paraId="65AFCCB3" w14:textId="77777777" w:rsidR="00A5422B" w:rsidRDefault="00A5422B" w:rsidP="00A5422B">
      <w:pPr>
        <w:pStyle w:val="Heading3"/>
      </w:pPr>
      <w:bookmarkStart w:id="3" w:name="_Toc202591117"/>
      <w:r>
        <w:t>Structured Data</w:t>
      </w:r>
      <w:bookmarkEnd w:id="3"/>
    </w:p>
    <w:p w14:paraId="6297950C" w14:textId="77777777" w:rsidR="00C156E4" w:rsidRDefault="00A5422B" w:rsidP="00A5422B">
      <w:r>
        <w:t>Many business applications either accept structured data for the input or output data for the requests</w:t>
      </w:r>
      <w:r w:rsidR="00C156E4">
        <w:t>.</w:t>
      </w:r>
    </w:p>
    <w:p w14:paraId="19465EBF" w14:textId="77777777" w:rsidR="00C156E4" w:rsidRDefault="00C156E4" w:rsidP="00A5422B"/>
    <w:p w14:paraId="0582C6C4" w14:textId="3BAD76EA" w:rsidR="00A5422B" w:rsidRDefault="00A5422B" w:rsidP="00A5422B">
      <w:r>
        <w:t xml:space="preserve">For structured </w:t>
      </w:r>
      <w:r w:rsidR="00C156E4">
        <w:t xml:space="preserve">input </w:t>
      </w:r>
      <w:r>
        <w:t xml:space="preserve">data the input data is specified in a structured data file that contains one record for each request in the batch job. Each record contains the input parameters for that request. The records can be specified in any of the supported file formats (see Appendix </w:t>
      </w:r>
      <w:r>
        <w:fldChar w:fldCharType="begin"/>
      </w:r>
      <w:r>
        <w:instrText xml:space="preserve"> REF _Ref202587116 \r \h </w:instrText>
      </w:r>
      <w:r>
        <w:fldChar w:fldCharType="separate"/>
      </w:r>
      <w:r>
        <w:t>B</w:t>
      </w:r>
      <w:r>
        <w:fldChar w:fldCharType="end"/>
      </w:r>
      <w:r>
        <w:t>).</w:t>
      </w:r>
    </w:p>
    <w:p w14:paraId="68C26AA9" w14:textId="77777777" w:rsidR="00A5422B" w:rsidRDefault="00A5422B" w:rsidP="00A5422B"/>
    <w:p w14:paraId="45B3BBC7" w14:textId="77777777" w:rsidR="00A5422B" w:rsidRDefault="00A5422B" w:rsidP="00A5422B">
      <w:r>
        <w:t xml:space="preserve">Structured data is a record that contains a value for a named attribute, each named attribute can have a data type and other metadata such as maximum length or decimal places. For example a geo-coder may have the </w:t>
      </w:r>
      <w:r w:rsidRPr="00A5422B">
        <w:rPr>
          <w:rStyle w:val="PlainTextChar"/>
        </w:rPr>
        <w:t>address</w:t>
      </w:r>
      <w:r>
        <w:t xml:space="preserve"> String attribute in the input data and the </w:t>
      </w:r>
      <w:r w:rsidRPr="00A5422B">
        <w:rPr>
          <w:rStyle w:val="PlainTextChar"/>
        </w:rPr>
        <w:t>location</w:t>
      </w:r>
      <w:r>
        <w:t xml:space="preserve"> Point attribute in the result data.</w:t>
      </w:r>
    </w:p>
    <w:p w14:paraId="1B378960" w14:textId="77777777" w:rsidR="00A5422B" w:rsidRDefault="00A5422B" w:rsidP="00A5422B"/>
    <w:p w14:paraId="08B7CB53" w14:textId="2B641AA5" w:rsidR="00C156E4" w:rsidRDefault="00C156E4" w:rsidP="00A5422B">
      <w:r>
        <w:t>For structured result data a single result file is created containing one record for the result of each successful request.</w:t>
      </w:r>
    </w:p>
    <w:p w14:paraId="0DFFDA3D" w14:textId="77777777" w:rsidR="00C156E4" w:rsidRDefault="00C156E4" w:rsidP="00A5422B"/>
    <w:p w14:paraId="3C9DF7AD" w14:textId="77777777" w:rsidR="00A5422B" w:rsidRDefault="00A5422B" w:rsidP="00A5422B">
      <w:r>
        <w:t>For input data and output structured data the following data types are supported. The values of any Java objects or primitive values are serialized to strings when sending to the server and converted back to objects when received in the result.</w:t>
      </w:r>
    </w:p>
    <w:p w14:paraId="13336C7C" w14:textId="77777777" w:rsidR="00A5422B" w:rsidRDefault="00A5422B" w:rsidP="00A5422B"/>
    <w:tbl>
      <w:tblPr>
        <w:tblStyle w:val="LightGrid-Accent1"/>
        <w:tblW w:w="5000" w:type="pct"/>
        <w:tblLook w:val="0420" w:firstRow="1" w:lastRow="0" w:firstColumn="0" w:lastColumn="0" w:noHBand="0" w:noVBand="1"/>
      </w:tblPr>
      <w:tblGrid>
        <w:gridCol w:w="1672"/>
        <w:gridCol w:w="9082"/>
      </w:tblGrid>
      <w:tr w:rsidR="00A5422B" w:rsidRPr="00530456" w14:paraId="72339AA7" w14:textId="77777777" w:rsidTr="00A5422B">
        <w:trPr>
          <w:cnfStyle w:val="100000000000" w:firstRow="1" w:lastRow="0" w:firstColumn="0" w:lastColumn="0" w:oddVBand="0" w:evenVBand="0" w:oddHBand="0" w:evenHBand="0" w:firstRowFirstColumn="0" w:firstRowLastColumn="0" w:lastRowFirstColumn="0" w:lastRowLastColumn="0"/>
        </w:trPr>
        <w:tc>
          <w:tcPr>
            <w:tcW w:w="777" w:type="pct"/>
          </w:tcPr>
          <w:p w14:paraId="36D59336" w14:textId="77777777" w:rsidR="00A5422B" w:rsidRPr="00530456" w:rsidRDefault="00A5422B" w:rsidP="00A5422B">
            <w:r w:rsidRPr="00530456">
              <w:t>Data Type</w:t>
            </w:r>
          </w:p>
        </w:tc>
        <w:tc>
          <w:tcPr>
            <w:tcW w:w="4223" w:type="pct"/>
          </w:tcPr>
          <w:p w14:paraId="3A7D4101" w14:textId="77777777" w:rsidR="00A5422B" w:rsidRDefault="00A5422B" w:rsidP="00A5422B">
            <w:r>
              <w:t>Description</w:t>
            </w:r>
          </w:p>
        </w:tc>
      </w:tr>
      <w:tr w:rsidR="00A5422B" w:rsidRPr="00530456" w14:paraId="75B946B8"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40C0E9F6" w14:textId="77777777" w:rsidR="00A5422B" w:rsidRPr="00530456" w:rsidRDefault="00A5422B" w:rsidP="00A5422B">
            <w:r w:rsidRPr="00530456">
              <w:t>byte</w:t>
            </w:r>
          </w:p>
        </w:tc>
        <w:tc>
          <w:tcPr>
            <w:tcW w:w="4223" w:type="pct"/>
          </w:tcPr>
          <w:p w14:paraId="43DC4E6B" w14:textId="77777777" w:rsidR="00A5422B" w:rsidRPr="00530456" w:rsidRDefault="00A5422B" w:rsidP="00A5422B">
            <w:r>
              <w:t>8-bit signed number</w:t>
            </w:r>
          </w:p>
        </w:tc>
      </w:tr>
      <w:tr w:rsidR="00A5422B" w:rsidRPr="00530456" w14:paraId="05DCFCF2"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5FDAF79A" w14:textId="77777777" w:rsidR="00A5422B" w:rsidRPr="00530456" w:rsidRDefault="00A5422B" w:rsidP="00A5422B">
            <w:r w:rsidRPr="00530456">
              <w:t>short</w:t>
            </w:r>
          </w:p>
        </w:tc>
        <w:tc>
          <w:tcPr>
            <w:tcW w:w="4223" w:type="pct"/>
          </w:tcPr>
          <w:p w14:paraId="6E59CB66" w14:textId="77777777" w:rsidR="00A5422B" w:rsidRPr="00530456" w:rsidRDefault="00A5422B" w:rsidP="00A5422B">
            <w:r>
              <w:t>16-bit signed number</w:t>
            </w:r>
          </w:p>
        </w:tc>
      </w:tr>
      <w:tr w:rsidR="00A5422B" w:rsidRPr="00530456" w14:paraId="1654A646"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09E0912E" w14:textId="77777777" w:rsidR="00A5422B" w:rsidRPr="00530456" w:rsidRDefault="00A5422B" w:rsidP="00A5422B">
            <w:r w:rsidRPr="00530456">
              <w:t>int</w:t>
            </w:r>
          </w:p>
        </w:tc>
        <w:tc>
          <w:tcPr>
            <w:tcW w:w="4223" w:type="pct"/>
          </w:tcPr>
          <w:p w14:paraId="072E4D35" w14:textId="77777777" w:rsidR="00A5422B" w:rsidRPr="00530456" w:rsidRDefault="00A5422B" w:rsidP="00A5422B">
            <w:r>
              <w:t>32-bit signed number</w:t>
            </w:r>
          </w:p>
        </w:tc>
      </w:tr>
      <w:tr w:rsidR="00A5422B" w:rsidRPr="00530456" w14:paraId="1E2B1F5F"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487B91DD" w14:textId="77777777" w:rsidR="00A5422B" w:rsidRPr="00530456" w:rsidRDefault="00A5422B" w:rsidP="00A5422B">
            <w:r w:rsidRPr="00530456">
              <w:t>long</w:t>
            </w:r>
          </w:p>
        </w:tc>
        <w:tc>
          <w:tcPr>
            <w:tcW w:w="4223" w:type="pct"/>
          </w:tcPr>
          <w:p w14:paraId="47979B3C" w14:textId="77777777" w:rsidR="00A5422B" w:rsidRPr="00530456" w:rsidRDefault="00A5422B" w:rsidP="00A5422B">
            <w:r>
              <w:t>64-bit signed number</w:t>
            </w:r>
          </w:p>
        </w:tc>
      </w:tr>
      <w:tr w:rsidR="00A5422B" w:rsidRPr="00530456" w14:paraId="5FA2F11D"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775F396E" w14:textId="77777777" w:rsidR="00A5422B" w:rsidRPr="00530456" w:rsidRDefault="00A5422B" w:rsidP="00A5422B">
            <w:r w:rsidRPr="00530456">
              <w:t>float</w:t>
            </w:r>
          </w:p>
        </w:tc>
        <w:tc>
          <w:tcPr>
            <w:tcW w:w="4223" w:type="pct"/>
          </w:tcPr>
          <w:p w14:paraId="1B2B1A76" w14:textId="77777777" w:rsidR="00A5422B" w:rsidRPr="00530456" w:rsidRDefault="00A5422B" w:rsidP="00A5422B">
            <w:r w:rsidRPr="00530456">
              <w:t>32-bit IEEE 754 floating poin</w:t>
            </w:r>
            <w:r>
              <w:t>t</w:t>
            </w:r>
          </w:p>
        </w:tc>
      </w:tr>
      <w:tr w:rsidR="00A5422B" w:rsidRPr="00530456" w14:paraId="01406F2F"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0908D3FC" w14:textId="77777777" w:rsidR="00A5422B" w:rsidRPr="00530456" w:rsidRDefault="00A5422B" w:rsidP="00A5422B">
            <w:r w:rsidRPr="00530456">
              <w:t>double</w:t>
            </w:r>
          </w:p>
        </w:tc>
        <w:tc>
          <w:tcPr>
            <w:tcW w:w="4223" w:type="pct"/>
          </w:tcPr>
          <w:p w14:paraId="32B913FC" w14:textId="77777777" w:rsidR="00A5422B" w:rsidRPr="00530456" w:rsidRDefault="00A5422B" w:rsidP="00A5422B">
            <w:r>
              <w:t>64</w:t>
            </w:r>
            <w:r w:rsidRPr="00530456">
              <w:t>-bit IEEE 754 floating poin</w:t>
            </w:r>
            <w:r>
              <w:t>t</w:t>
            </w:r>
          </w:p>
        </w:tc>
      </w:tr>
      <w:tr w:rsidR="00A5422B" w:rsidRPr="00530456" w14:paraId="60198BA7"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1FF6203D" w14:textId="77777777" w:rsidR="00A5422B" w:rsidRPr="00530456" w:rsidRDefault="00A5422B" w:rsidP="00A5422B">
            <w:r w:rsidRPr="00530456">
              <w:t>boolean</w:t>
            </w:r>
          </w:p>
        </w:tc>
        <w:tc>
          <w:tcPr>
            <w:tcW w:w="4223" w:type="pct"/>
          </w:tcPr>
          <w:p w14:paraId="403F868C" w14:textId="77777777" w:rsidR="00A5422B" w:rsidRPr="00530456" w:rsidRDefault="00A5422B" w:rsidP="00A5422B">
            <w:r>
              <w:t>true or false</w:t>
            </w:r>
          </w:p>
        </w:tc>
      </w:tr>
      <w:tr w:rsidR="00A5422B" w:rsidRPr="00530456" w14:paraId="43944646"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4F0F5F48" w14:textId="77777777" w:rsidR="00A5422B" w:rsidRPr="00530456" w:rsidRDefault="00A5422B" w:rsidP="00A5422B">
            <w:r w:rsidRPr="00530456">
              <w:t>String</w:t>
            </w:r>
          </w:p>
        </w:tc>
        <w:tc>
          <w:tcPr>
            <w:tcW w:w="4223" w:type="pct"/>
          </w:tcPr>
          <w:p w14:paraId="1BC7304A" w14:textId="77777777" w:rsidR="00A5422B" w:rsidRPr="00530456" w:rsidRDefault="00A5422B" w:rsidP="00A5422B">
            <w:r>
              <w:t>A character string.</w:t>
            </w:r>
          </w:p>
        </w:tc>
      </w:tr>
      <w:tr w:rsidR="00A5422B" w:rsidRPr="00530456" w14:paraId="6BE40FA2"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2A58B888" w14:textId="77777777" w:rsidR="00A5422B" w:rsidRPr="00530456" w:rsidRDefault="00A5422B" w:rsidP="00A5422B">
            <w:r w:rsidRPr="00530456">
              <w:t>URL</w:t>
            </w:r>
          </w:p>
        </w:tc>
        <w:tc>
          <w:tcPr>
            <w:tcW w:w="4223" w:type="pct"/>
          </w:tcPr>
          <w:p w14:paraId="28AC0FBA" w14:textId="77777777" w:rsidR="00A5422B" w:rsidRPr="00530456" w:rsidRDefault="00A5422B" w:rsidP="00A5422B">
            <w:r>
              <w:t>A URL or the string encoding of a URL</w:t>
            </w:r>
          </w:p>
        </w:tc>
      </w:tr>
      <w:tr w:rsidR="00A5422B" w:rsidRPr="00530456" w14:paraId="486C9388"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2738BB7B" w14:textId="77777777" w:rsidR="00A5422B" w:rsidRPr="00530456" w:rsidRDefault="00A5422B" w:rsidP="00A5422B">
            <w:r w:rsidRPr="00530456">
              <w:t>Point</w:t>
            </w:r>
          </w:p>
        </w:tc>
        <w:tc>
          <w:tcPr>
            <w:tcW w:w="4223" w:type="pct"/>
          </w:tcPr>
          <w:p w14:paraId="467D1A73" w14:textId="77777777" w:rsidR="00A5422B" w:rsidRPr="00530456" w:rsidRDefault="00A5422B" w:rsidP="00A5422B">
            <w:r>
              <w:t>A JTS Point geometry or a WKT string encoding</w:t>
            </w:r>
            <w:r>
              <w:rPr>
                <w:rStyle w:val="FootnoteReference"/>
              </w:rPr>
              <w:footnoteReference w:id="1"/>
            </w:r>
          </w:p>
        </w:tc>
      </w:tr>
      <w:tr w:rsidR="00A5422B" w:rsidRPr="00530456" w14:paraId="45DF21ED"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08649583" w14:textId="77777777" w:rsidR="00A5422B" w:rsidRPr="00530456" w:rsidRDefault="00A5422B" w:rsidP="00A5422B">
            <w:r w:rsidRPr="00530456">
              <w:t>LineString</w:t>
            </w:r>
          </w:p>
        </w:tc>
        <w:tc>
          <w:tcPr>
            <w:tcW w:w="4223" w:type="pct"/>
          </w:tcPr>
          <w:p w14:paraId="15C8728C" w14:textId="77777777" w:rsidR="00A5422B" w:rsidRPr="00530456" w:rsidRDefault="00A5422B" w:rsidP="00A5422B">
            <w:r>
              <w:t xml:space="preserve">A JTS </w:t>
            </w:r>
            <w:r w:rsidRPr="00530456">
              <w:t>LineString</w:t>
            </w:r>
            <w:r>
              <w:t xml:space="preserve"> geometry or a WKT string encoding</w:t>
            </w:r>
          </w:p>
        </w:tc>
      </w:tr>
      <w:tr w:rsidR="00A5422B" w:rsidRPr="00530456" w14:paraId="3B95FF3C"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1C255C5D" w14:textId="77777777" w:rsidR="00A5422B" w:rsidRPr="00530456" w:rsidRDefault="00A5422B" w:rsidP="00A5422B">
            <w:r w:rsidRPr="00530456">
              <w:t>Polygon</w:t>
            </w:r>
          </w:p>
        </w:tc>
        <w:tc>
          <w:tcPr>
            <w:tcW w:w="4223" w:type="pct"/>
          </w:tcPr>
          <w:p w14:paraId="60551867" w14:textId="77777777" w:rsidR="00A5422B" w:rsidRPr="00530456" w:rsidRDefault="00A5422B" w:rsidP="00A5422B">
            <w:r>
              <w:t xml:space="preserve">A JTS </w:t>
            </w:r>
            <w:r w:rsidRPr="00530456">
              <w:t>Polygon</w:t>
            </w:r>
            <w:r>
              <w:t xml:space="preserve"> geometry or a WKT string encoding</w:t>
            </w:r>
          </w:p>
        </w:tc>
      </w:tr>
      <w:tr w:rsidR="00A5422B" w:rsidRPr="00530456" w14:paraId="79705C69"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046D7625" w14:textId="77777777" w:rsidR="00A5422B" w:rsidRPr="00530456" w:rsidRDefault="00A5422B" w:rsidP="00A5422B">
            <w:r w:rsidRPr="00530456">
              <w:t>MultiPoint</w:t>
            </w:r>
          </w:p>
        </w:tc>
        <w:tc>
          <w:tcPr>
            <w:tcW w:w="4223" w:type="pct"/>
          </w:tcPr>
          <w:p w14:paraId="765A18A5" w14:textId="77777777" w:rsidR="00A5422B" w:rsidRPr="00530456" w:rsidRDefault="00A5422B" w:rsidP="00A5422B">
            <w:r>
              <w:t xml:space="preserve">A JTS </w:t>
            </w:r>
            <w:r w:rsidRPr="00530456">
              <w:t>MultiPoint</w:t>
            </w:r>
            <w:r>
              <w:t xml:space="preserve"> geometry or a WKT string encoding</w:t>
            </w:r>
          </w:p>
        </w:tc>
      </w:tr>
      <w:tr w:rsidR="00A5422B" w:rsidRPr="00530456" w14:paraId="10E1CD49" w14:textId="77777777" w:rsidTr="00A5422B">
        <w:trPr>
          <w:cnfStyle w:val="000000010000" w:firstRow="0" w:lastRow="0" w:firstColumn="0" w:lastColumn="0" w:oddVBand="0" w:evenVBand="0" w:oddHBand="0" w:evenHBand="1" w:firstRowFirstColumn="0" w:firstRowLastColumn="0" w:lastRowFirstColumn="0" w:lastRowLastColumn="0"/>
        </w:trPr>
        <w:tc>
          <w:tcPr>
            <w:tcW w:w="777" w:type="pct"/>
          </w:tcPr>
          <w:p w14:paraId="66962CB1" w14:textId="77777777" w:rsidR="00A5422B" w:rsidRPr="00530456" w:rsidRDefault="00A5422B" w:rsidP="00A5422B">
            <w:r w:rsidRPr="00530456">
              <w:t>MultiLineString</w:t>
            </w:r>
          </w:p>
        </w:tc>
        <w:tc>
          <w:tcPr>
            <w:tcW w:w="4223" w:type="pct"/>
          </w:tcPr>
          <w:p w14:paraId="2A3D6894" w14:textId="77777777" w:rsidR="00A5422B" w:rsidRPr="00530456" w:rsidRDefault="00A5422B" w:rsidP="00A5422B">
            <w:r>
              <w:t xml:space="preserve">A JTS </w:t>
            </w:r>
            <w:r w:rsidRPr="00530456">
              <w:t>MultiLineString</w:t>
            </w:r>
            <w:r>
              <w:t xml:space="preserve"> geometry or a WKT string encoding</w:t>
            </w:r>
          </w:p>
        </w:tc>
      </w:tr>
      <w:tr w:rsidR="00A5422B" w:rsidRPr="00530456" w14:paraId="0F4AAB58" w14:textId="77777777" w:rsidTr="00A5422B">
        <w:trPr>
          <w:cnfStyle w:val="000000100000" w:firstRow="0" w:lastRow="0" w:firstColumn="0" w:lastColumn="0" w:oddVBand="0" w:evenVBand="0" w:oddHBand="1" w:evenHBand="0" w:firstRowFirstColumn="0" w:firstRowLastColumn="0" w:lastRowFirstColumn="0" w:lastRowLastColumn="0"/>
        </w:trPr>
        <w:tc>
          <w:tcPr>
            <w:tcW w:w="777" w:type="pct"/>
          </w:tcPr>
          <w:p w14:paraId="418D22FD" w14:textId="77777777" w:rsidR="00A5422B" w:rsidRPr="00530456" w:rsidRDefault="00A5422B" w:rsidP="00A5422B">
            <w:r w:rsidRPr="00530456">
              <w:t>MultiPolygon</w:t>
            </w:r>
          </w:p>
        </w:tc>
        <w:tc>
          <w:tcPr>
            <w:tcW w:w="4223" w:type="pct"/>
          </w:tcPr>
          <w:p w14:paraId="5E8429F6" w14:textId="77777777" w:rsidR="00A5422B" w:rsidRPr="00530456" w:rsidRDefault="00A5422B" w:rsidP="00A5422B">
            <w:r>
              <w:t xml:space="preserve">A JTS </w:t>
            </w:r>
            <w:r w:rsidRPr="00530456">
              <w:t>MultiPolygon</w:t>
            </w:r>
            <w:r>
              <w:t xml:space="preserve"> geometry or a WKT string encoding</w:t>
            </w:r>
          </w:p>
        </w:tc>
      </w:tr>
    </w:tbl>
    <w:p w14:paraId="139DDB0B" w14:textId="77777777" w:rsidR="00A5422B" w:rsidRDefault="00A5422B" w:rsidP="00A5422B"/>
    <w:p w14:paraId="6FD99328" w14:textId="77777777" w:rsidR="00C156E4" w:rsidRDefault="00C156E4" w:rsidP="00A5422B"/>
    <w:p w14:paraId="3596959B" w14:textId="3AE375AD" w:rsidR="00A5422B" w:rsidRDefault="00A5422B" w:rsidP="00A5422B">
      <w:pPr>
        <w:pStyle w:val="Heading3"/>
      </w:pPr>
      <w:bookmarkStart w:id="4" w:name="_Toc202591118"/>
      <w:r>
        <w:t>Opaque Data</w:t>
      </w:r>
      <w:bookmarkEnd w:id="4"/>
    </w:p>
    <w:p w14:paraId="6CF62B2E" w14:textId="32529BE0" w:rsidR="00A5422B" w:rsidRDefault="00A5422B" w:rsidP="00A5422B">
      <w:r>
        <w:t xml:space="preserve">Opaque data is a file of data that is passed directly to the business application without any processing by the CPF. </w:t>
      </w:r>
      <w:r w:rsidR="00C156E4">
        <w:t>For example a business application could convert an input GIF image to a JPEG image, or a web map service could return an PNG image of the requested map.</w:t>
      </w:r>
    </w:p>
    <w:p w14:paraId="692E8289" w14:textId="77777777" w:rsidR="00A5422B" w:rsidRDefault="00A5422B" w:rsidP="00A5422B"/>
    <w:p w14:paraId="54A41BC8" w14:textId="6178484A" w:rsidR="00A5422B" w:rsidRDefault="00A5422B" w:rsidP="00A5422B">
      <w:r>
        <w:t>For business applications that support opaque input data, one file is specified for each request to be processed</w:t>
      </w:r>
      <w:r w:rsidR="00C156E4">
        <w:t xml:space="preserve"> (e.g. a GIF image)</w:t>
      </w:r>
      <w:r>
        <w:t>. A business appli</w:t>
      </w:r>
      <w:r w:rsidR="00C156E4">
        <w:t>cation cannot support both opaque and structured input data. But it can support batch job parameters.</w:t>
      </w:r>
    </w:p>
    <w:p w14:paraId="1EDB4120" w14:textId="77777777" w:rsidR="00C156E4" w:rsidRDefault="00C156E4" w:rsidP="00A5422B"/>
    <w:p w14:paraId="4A5BCB16" w14:textId="5F237F5A" w:rsidR="00C156E4" w:rsidRDefault="00C156E4" w:rsidP="00C156E4">
      <w:r>
        <w:t xml:space="preserve">For business applications that support opaque result data, one result file is generated (e.g. a GIF image) for each request. A business application cannot support both opaque and structured result data. </w:t>
      </w:r>
    </w:p>
    <w:p w14:paraId="0EED8D8B" w14:textId="77777777" w:rsidR="00C156E4" w:rsidRDefault="00C156E4" w:rsidP="00A5422B"/>
    <w:p w14:paraId="2220DAD8" w14:textId="77777777" w:rsidR="00C156E4" w:rsidRPr="00A5422B" w:rsidRDefault="00C156E4" w:rsidP="00A5422B"/>
    <w:p w14:paraId="5E98888B" w14:textId="77777777" w:rsidR="00E0713E" w:rsidRDefault="00E0713E" w:rsidP="00E0713E">
      <w:pPr>
        <w:pStyle w:val="Heading2"/>
      </w:pPr>
      <w:bookmarkStart w:id="5" w:name="_Toc202591119"/>
      <w:r>
        <w:t>Job Processing</w:t>
      </w:r>
      <w:bookmarkEnd w:id="5"/>
    </w:p>
    <w:p w14:paraId="1CBB2253" w14:textId="77777777" w:rsidR="00E0713E" w:rsidRDefault="00E0713E" w:rsidP="00E0713E">
      <w:r>
        <w:t>A Job in the CPF is a collection of requests to be processed by a business application on behalf of a user. The CPF uses the business application to process each request in the job to create the results. When all requests in a job have been completed the user can download the results.</w:t>
      </w:r>
    </w:p>
    <w:p w14:paraId="52209E39" w14:textId="77777777" w:rsidR="00E0713E" w:rsidRDefault="00E0713E" w:rsidP="00E0713E"/>
    <w:p w14:paraId="4862C2E7" w14:textId="3529C1F0" w:rsidR="00E0713E" w:rsidRDefault="00E0713E" w:rsidP="00E0713E">
      <w:r>
        <w:t xml:space="preserve">The following diagram shows all the steps required to process a job using the CPF. Boxes in blue are </w:t>
      </w:r>
      <w:r w:rsidR="00DB1591">
        <w:t>client specific</w:t>
      </w:r>
      <w:r>
        <w:t xml:space="preserve"> tasks and those in green are CPF web service API calls.</w:t>
      </w:r>
    </w:p>
    <w:p w14:paraId="0FDBFBBA" w14:textId="77777777" w:rsidR="00E0713E" w:rsidRDefault="00E0713E" w:rsidP="00E0713E"/>
    <w:p w14:paraId="0554BFF4" w14:textId="77777777" w:rsidR="00E0713E" w:rsidRDefault="00E0713E" w:rsidP="00E0713E">
      <w:pPr>
        <w:jc w:val="center"/>
      </w:pPr>
      <w:r>
        <w:rPr>
          <w:noProof/>
        </w:rPr>
        <w:drawing>
          <wp:inline distT="0" distB="0" distL="0" distR="0" wp14:anchorId="228FA1DF" wp14:editId="7B41A0A7">
            <wp:extent cx="5486400" cy="873157"/>
            <wp:effectExtent l="50800" t="0" r="508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BF9A028" w14:textId="77777777" w:rsidR="00E0713E" w:rsidRDefault="00E0713E" w:rsidP="00E0713E">
      <w:r>
        <w:t>Follow these instructions to see a demo of submitting a job to the CPF. You will need a BCeID or a IDIR account to use the demo.</w:t>
      </w:r>
    </w:p>
    <w:p w14:paraId="4282002A" w14:textId="77777777" w:rsidR="00E0713E" w:rsidRDefault="00E0713E" w:rsidP="00E0713E"/>
    <w:p w14:paraId="104D18BD" w14:textId="77777777" w:rsidR="00E0713E" w:rsidRDefault="00E0713E" w:rsidP="00A356EA">
      <w:pPr>
        <w:pStyle w:val="PlainText"/>
        <w:numPr>
          <w:ilvl w:val="0"/>
          <w:numId w:val="7"/>
        </w:numPr>
      </w:pPr>
      <w:r w:rsidRPr="00F54024">
        <w:rPr>
          <w:rFonts w:ascii="Arial" w:hAnsi="Arial"/>
          <w:szCs w:val="24"/>
        </w:rPr>
        <w:t xml:space="preserve">Create the mapGrid.txt </w:t>
      </w:r>
      <w:r>
        <w:rPr>
          <w:rFonts w:ascii="Arial" w:hAnsi="Arial"/>
          <w:szCs w:val="24"/>
        </w:rPr>
        <w:t xml:space="preserve">job request </w:t>
      </w:r>
      <w:r w:rsidRPr="00F54024">
        <w:rPr>
          <w:rFonts w:ascii="Arial" w:hAnsi="Arial"/>
          <w:szCs w:val="24"/>
        </w:rPr>
        <w:t>file on your local drive</w:t>
      </w:r>
      <w:r>
        <w:rPr>
          <w:rFonts w:ascii="Arial" w:hAnsi="Arial"/>
          <w:szCs w:val="24"/>
        </w:rPr>
        <w:t xml:space="preserve"> with the following contents</w:t>
      </w:r>
      <w:r w:rsidRPr="00F54024">
        <w:rPr>
          <w:rFonts w:ascii="Arial" w:hAnsi="Arial"/>
          <w:szCs w:val="24"/>
        </w:rPr>
        <w:t>:</w:t>
      </w:r>
      <w:r w:rsidRPr="00F54024">
        <w:rPr>
          <w:rFonts w:ascii="Arial" w:hAnsi="Arial"/>
          <w:szCs w:val="24"/>
        </w:rPr>
        <w:br/>
      </w:r>
      <w:r w:rsidRPr="00F54024">
        <w:rPr>
          <w:b/>
        </w:rPr>
        <w:t>"mapGridName","numBoundaryPoints","mapTileId"</w:t>
      </w:r>
      <w:r w:rsidRPr="00F54024">
        <w:rPr>
          <w:b/>
        </w:rPr>
        <w:br/>
      </w:r>
      <w:r>
        <w:t>"NTS 1:250 000",10,"92j"</w:t>
      </w:r>
      <w:r>
        <w:br/>
        <w:t>"BCGS 1:20 000",10,"92j016"</w:t>
      </w:r>
      <w:r>
        <w:br/>
        <w:t>"BCGS 1:20 000",,"92j025"</w:t>
      </w:r>
    </w:p>
    <w:p w14:paraId="78BAB717" w14:textId="37413ED7" w:rsidR="00E0713E" w:rsidRDefault="00E0713E" w:rsidP="00A356EA">
      <w:pPr>
        <w:pStyle w:val="ListParagraph"/>
        <w:numPr>
          <w:ilvl w:val="0"/>
          <w:numId w:val="7"/>
        </w:numPr>
      </w:pPr>
      <w:r>
        <w:t>Using a web browser go to:</w:t>
      </w:r>
      <w:r>
        <w:br/>
      </w:r>
      <w:hyperlink r:id="rId17" w:history="1">
        <w:r w:rsidR="00C156E4">
          <w:rPr>
            <w:rStyle w:val="Hyperlink"/>
          </w:rPr>
          <w:t>https://apps.gov.bc.ca/pub/cpf/secure</w:t>
        </w:r>
        <w:r w:rsidR="00C156E4">
          <w:rPr>
            <w:rStyle w:val="Hyperlink"/>
          </w:rPr>
          <w:t>/</w:t>
        </w:r>
        <w:r w:rsidR="00C156E4">
          <w:rPr>
            <w:rStyle w:val="Hyperlink"/>
          </w:rPr>
          <w:t>ws/apps/MapTileByTileId/1.0.0/multiple/</w:t>
        </w:r>
      </w:hyperlink>
      <w:r>
        <w:t>.</w:t>
      </w:r>
    </w:p>
    <w:p w14:paraId="2E0EE28B" w14:textId="77777777" w:rsidR="00E0713E" w:rsidRPr="005D6A47" w:rsidRDefault="00E0713E" w:rsidP="00A356EA">
      <w:pPr>
        <w:pStyle w:val="ListParagraph"/>
        <w:numPr>
          <w:ilvl w:val="0"/>
          <w:numId w:val="7"/>
        </w:numPr>
        <w:tabs>
          <w:tab w:val="left" w:pos="3686"/>
        </w:tabs>
        <w:rPr>
          <w:i/>
        </w:rPr>
      </w:pPr>
      <w:r>
        <w:t>Enter the values for the following parameters:</w:t>
      </w:r>
      <w:r>
        <w:br/>
      </w:r>
      <w:r w:rsidRPr="00F54024">
        <w:rPr>
          <w:b/>
        </w:rPr>
        <w:t>Num Requests:</w:t>
      </w:r>
      <w:r>
        <w:tab/>
        <w:t>3</w:t>
      </w:r>
      <w:r>
        <w:br/>
      </w:r>
      <w:r w:rsidRPr="00F54024">
        <w:rPr>
          <w:b/>
        </w:rPr>
        <w:t>Input Data Content Type:</w:t>
      </w:r>
      <w:r>
        <w:tab/>
        <w:t>text/csv</w:t>
      </w:r>
      <w:r>
        <w:br/>
      </w:r>
      <w:r w:rsidRPr="00F54024">
        <w:rPr>
          <w:b/>
        </w:rPr>
        <w:t>Input Data:</w:t>
      </w:r>
      <w:r>
        <w:tab/>
        <w:t xml:space="preserve">mapGrid.txt </w:t>
      </w:r>
      <w:r w:rsidRPr="005D6A47">
        <w:rPr>
          <w:i/>
        </w:rPr>
        <w:t>(select the file created in step #1)</w:t>
      </w:r>
      <w:r w:rsidRPr="005D6A47">
        <w:rPr>
          <w:i/>
        </w:rPr>
        <w:br/>
      </w:r>
      <w:r w:rsidRPr="00F54024">
        <w:rPr>
          <w:b/>
        </w:rPr>
        <w:t>Result Data Content Type:</w:t>
      </w:r>
      <w:r>
        <w:tab/>
        <w:t xml:space="preserve">text/html </w:t>
      </w:r>
      <w:r w:rsidRPr="005D6A47">
        <w:rPr>
          <w:i/>
        </w:rPr>
        <w:t>(Try the others as well as a later exercise)</w:t>
      </w:r>
      <w:r>
        <w:rPr>
          <w:i/>
        </w:rPr>
        <w:br/>
      </w:r>
      <w:r>
        <w:rPr>
          <w:b/>
        </w:rPr>
        <w:t>Map Grid Name:</w:t>
      </w:r>
      <w:r>
        <w:tab/>
        <w:t>BCGS 1:20 000</w:t>
      </w:r>
      <w:r>
        <w:br/>
      </w:r>
      <w:r w:rsidRPr="005D6A47">
        <w:rPr>
          <w:b/>
        </w:rPr>
        <w:t>Num Boundary Points:</w:t>
      </w:r>
      <w:r>
        <w:tab/>
        <w:t>5</w:t>
      </w:r>
    </w:p>
    <w:p w14:paraId="0C15CBA3" w14:textId="77777777" w:rsidR="00E0713E" w:rsidRDefault="00E0713E" w:rsidP="00A356EA">
      <w:pPr>
        <w:pStyle w:val="ListParagraph"/>
        <w:numPr>
          <w:ilvl w:val="0"/>
          <w:numId w:val="7"/>
        </w:numPr>
        <w:tabs>
          <w:tab w:val="left" w:pos="3402"/>
        </w:tabs>
      </w:pPr>
      <w:r>
        <w:t xml:space="preserve">Click </w:t>
      </w:r>
      <w:r w:rsidRPr="005D6A47">
        <w:rPr>
          <w:b/>
        </w:rPr>
        <w:t>Submit</w:t>
      </w:r>
      <w:r>
        <w:t>, this is the submit job step.</w:t>
      </w:r>
    </w:p>
    <w:p w14:paraId="3B31D739" w14:textId="77777777" w:rsidR="00E0713E" w:rsidRDefault="00E0713E" w:rsidP="00A356EA">
      <w:pPr>
        <w:pStyle w:val="ListParagraph"/>
        <w:numPr>
          <w:ilvl w:val="0"/>
          <w:numId w:val="7"/>
        </w:numPr>
        <w:tabs>
          <w:tab w:val="left" w:pos="3402"/>
        </w:tabs>
      </w:pPr>
      <w:r>
        <w:t xml:space="preserve">After a few seconds the job status HTML page will be displayed. The </w:t>
      </w:r>
      <w:r w:rsidRPr="005D6A47">
        <w:rPr>
          <w:b/>
        </w:rPr>
        <w:t>Id</w:t>
      </w:r>
      <w:r>
        <w:t xml:space="preserve"> is the URL to this page, which can be saved and used later to check the status of the job.</w:t>
      </w:r>
    </w:p>
    <w:p w14:paraId="021A8997" w14:textId="77777777" w:rsidR="00E0713E" w:rsidRDefault="00E0713E" w:rsidP="00A356EA">
      <w:pPr>
        <w:pStyle w:val="ListParagraph"/>
        <w:numPr>
          <w:ilvl w:val="0"/>
          <w:numId w:val="7"/>
        </w:numPr>
        <w:tabs>
          <w:tab w:val="left" w:pos="3402"/>
        </w:tabs>
      </w:pPr>
      <w:r>
        <w:t xml:space="preserve">If the status page does not have a </w:t>
      </w:r>
      <w:r w:rsidRPr="005D6A47">
        <w:rPr>
          <w:b/>
        </w:rPr>
        <w:t>Results Url</w:t>
      </w:r>
      <w:r>
        <w:t xml:space="preserve"> entry in the table refresh the page until it appears. This is the Check Job Status step.</w:t>
      </w:r>
    </w:p>
    <w:p w14:paraId="4F1D1E33" w14:textId="77777777" w:rsidR="00E0713E" w:rsidRDefault="00E0713E" w:rsidP="00A356EA">
      <w:pPr>
        <w:pStyle w:val="ListParagraph"/>
        <w:numPr>
          <w:ilvl w:val="0"/>
          <w:numId w:val="7"/>
        </w:numPr>
        <w:tabs>
          <w:tab w:val="left" w:pos="3402"/>
        </w:tabs>
      </w:pPr>
      <w:r>
        <w:t xml:space="preserve">Click on the </w:t>
      </w:r>
      <w:r w:rsidRPr="005D6A47">
        <w:rPr>
          <w:b/>
        </w:rPr>
        <w:t>Results Url</w:t>
      </w:r>
      <w:r>
        <w:t xml:space="preserve"> link to view the list of result files, this is the list result files step.</w:t>
      </w:r>
    </w:p>
    <w:p w14:paraId="2B1C7B26" w14:textId="77777777" w:rsidR="00E0713E" w:rsidRPr="00F54024" w:rsidRDefault="00E0713E" w:rsidP="00A356EA">
      <w:pPr>
        <w:pStyle w:val="ListParagraph"/>
        <w:numPr>
          <w:ilvl w:val="0"/>
          <w:numId w:val="7"/>
        </w:numPr>
        <w:tabs>
          <w:tab w:val="left" w:pos="3402"/>
        </w:tabs>
      </w:pPr>
      <w:r>
        <w:t xml:space="preserve">If there were no errors there should be a single link on the result files page. Click this link to download/view the results, this is the download result files step. The format of the result file is the value entered in the </w:t>
      </w:r>
      <w:r w:rsidRPr="00F54024">
        <w:rPr>
          <w:b/>
        </w:rPr>
        <w:t>Result Data Content Type</w:t>
      </w:r>
      <w:r>
        <w:t xml:space="preserve"> on the job submission page. If there was an error file it will always be returned as a CSV file.</w:t>
      </w:r>
    </w:p>
    <w:p w14:paraId="7EAD2B81" w14:textId="77777777" w:rsidR="00E0713E" w:rsidRDefault="00E0713E" w:rsidP="00E0713E"/>
    <w:p w14:paraId="546AF7BC" w14:textId="77777777" w:rsidR="00E0713E" w:rsidRDefault="00E0713E" w:rsidP="00E0713E">
      <w:r>
        <w:t xml:space="preserve">In the above example the business application returned structured data records as the result of each request. The CPF merged these result records into a single file for download. Some business applications will return a binary file for each request (e.g. JPG, PNG, PDF). In this case there will be one file link on the results page for the result for each request in the job. The order of the result file links will be the same as the order of the </w:t>
      </w:r>
    </w:p>
    <w:p w14:paraId="26AEDB83" w14:textId="3A5F0688" w:rsidR="00E0713E" w:rsidRDefault="00C156E4" w:rsidP="00E0713E">
      <w:pPr>
        <w:pStyle w:val="Heading2"/>
      </w:pPr>
      <w:bookmarkStart w:id="6" w:name="_Toc202591120"/>
      <w:r>
        <w:t>Authentication</w:t>
      </w:r>
      <w:bookmarkEnd w:id="6"/>
    </w:p>
    <w:p w14:paraId="1D27FFDE" w14:textId="6FED2D2B" w:rsidR="00E0713E" w:rsidRDefault="00E0713E" w:rsidP="00E0713E">
      <w:r>
        <w:t xml:space="preserve">The above demo used the web services in the HTML mode with the BC Government common login page authentication. </w:t>
      </w:r>
      <w:r w:rsidR="00C156E4">
        <w:t>This allows users in a web browser using a HTML client or a JavaScript client to login directly using their IDIR or BCEID account. The following URL is the root resource for direct user access.</w:t>
      </w:r>
    </w:p>
    <w:p w14:paraId="286C973A" w14:textId="77777777" w:rsidR="00C156E4" w:rsidRDefault="00C156E4" w:rsidP="00E0713E"/>
    <w:p w14:paraId="68F2653C" w14:textId="2F552159" w:rsidR="00C156E4" w:rsidRDefault="00C156E4" w:rsidP="00E0713E">
      <w:hyperlink r:id="rId18" w:history="1">
        <w:r>
          <w:rPr>
            <w:rStyle w:val="Hyperlink"/>
          </w:rPr>
          <w:t>https://apps.gov.bc.ca/pub/cpf/secure/ws/</w:t>
        </w:r>
      </w:hyperlink>
    </w:p>
    <w:p w14:paraId="5D148596" w14:textId="77777777" w:rsidR="00C156E4" w:rsidRDefault="00C156E4" w:rsidP="00E0713E"/>
    <w:p w14:paraId="2D582CAC" w14:textId="01635F1A" w:rsidR="00C156E4" w:rsidRDefault="00C156E4" w:rsidP="00E0713E">
      <w:r>
        <w:t>For Java or clients written in another programming language the common login page cannot be used as it requires end-user input in a web browser. For applications an OAuth consumer key and consumer secret must be created and provided to the application to authenticate and sign each request. The following URL is the root resource for application client access.</w:t>
      </w:r>
    </w:p>
    <w:p w14:paraId="78EAC2A7" w14:textId="77777777" w:rsidR="00C156E4" w:rsidRDefault="00C156E4" w:rsidP="00E0713E"/>
    <w:p w14:paraId="671A307B" w14:textId="1E20F130" w:rsidR="00C156E4" w:rsidRDefault="00C156E4" w:rsidP="00C156E4">
      <w:hyperlink r:id="rId19" w:history="1">
        <w:r>
          <w:rPr>
            <w:rStyle w:val="Hyperlink"/>
          </w:rPr>
          <w:t>https://apps.gov.bc.ca/pub/cpf/ws/</w:t>
        </w:r>
      </w:hyperlink>
    </w:p>
    <w:p w14:paraId="1C633D47" w14:textId="77777777" w:rsidR="00C156E4" w:rsidRDefault="00C156E4" w:rsidP="00E0713E"/>
    <w:p w14:paraId="5C441267" w14:textId="3A82EED5" w:rsidR="00C156E4" w:rsidRDefault="00C156E4" w:rsidP="00E0713E">
      <w:r>
        <w:t>More detail on authentication is provided in the Web Service API section.</w:t>
      </w:r>
    </w:p>
    <w:p w14:paraId="7FA7AC68" w14:textId="77777777" w:rsidR="00E0713E" w:rsidRDefault="00E0713E" w:rsidP="00F57E11">
      <w:pPr>
        <w:rPr>
          <w:lang w:val="en-CA"/>
        </w:rPr>
      </w:pPr>
    </w:p>
    <w:p w14:paraId="4F431C78" w14:textId="4C113885" w:rsidR="00B72EDB" w:rsidRDefault="00C156E4" w:rsidP="009739AD">
      <w:pPr>
        <w:pStyle w:val="Heading1"/>
        <w:pageBreakBefore/>
        <w:ind w:left="431" w:hanging="431"/>
      </w:pPr>
      <w:bookmarkStart w:id="7" w:name="_Toc202591121"/>
      <w:r>
        <w:t>Java Example Application</w:t>
      </w:r>
      <w:bookmarkEnd w:id="7"/>
    </w:p>
    <w:p w14:paraId="3A7B7F38" w14:textId="794DCDE9" w:rsidR="00B10CF5" w:rsidRDefault="00B10CF5" w:rsidP="00B10CF5">
      <w:r>
        <w:t xml:space="preserve">The </w:t>
      </w:r>
      <w:r w:rsidR="009739AD">
        <w:t>section provides</w:t>
      </w:r>
      <w:r>
        <w:t xml:space="preserve"> an example of using the CPF to </w:t>
      </w:r>
      <w:r w:rsidR="009739AD">
        <w:t>create</w:t>
      </w:r>
      <w:r>
        <w:t xml:space="preserve"> a job containing</w:t>
      </w:r>
      <w:r w:rsidR="009739AD">
        <w:t xml:space="preserve"> a single request using</w:t>
      </w:r>
      <w:r>
        <w:t xml:space="preserve"> structured input data</w:t>
      </w:r>
      <w:r w:rsidR="009739AD">
        <w:t xml:space="preserve"> to the </w:t>
      </w:r>
      <w:r w:rsidR="009739AD" w:rsidRPr="009739AD">
        <w:rPr>
          <w:rStyle w:val="PlainTextChar"/>
        </w:rPr>
        <w:t>MapTileByTileId</w:t>
      </w:r>
      <w:r w:rsidR="009739AD">
        <w:t xml:space="preserve"> business application and retrieving the structured result file.</w:t>
      </w:r>
    </w:p>
    <w:p w14:paraId="5F25F4C0" w14:textId="77777777" w:rsidR="009739AD" w:rsidRDefault="009739AD" w:rsidP="00B10CF5"/>
    <w:p w14:paraId="20D05CE8" w14:textId="09A1D6CA" w:rsidR="009739AD" w:rsidRDefault="009739AD" w:rsidP="00B10CF5">
      <w:r>
        <w:t>The first step is to create a CpfClient instance to connect to the URL of the CPF web services using a consumer key and consumer secret.</w:t>
      </w:r>
    </w:p>
    <w:p w14:paraId="4A2F0A10" w14:textId="77777777" w:rsidR="009739AD" w:rsidRDefault="009739AD" w:rsidP="00B10CF5"/>
    <w:p w14:paraId="41DFCB11"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String webServiceUrl = </w:t>
      </w:r>
      <w:r w:rsidRPr="00B10CF5">
        <w:t>"</w:t>
      </w:r>
      <w:r w:rsidRPr="00B10CF5">
        <w:rPr>
          <w:b/>
        </w:rPr>
        <w:t>https://apps.gov.bc.ca/pub/cpf/ws/</w:t>
      </w:r>
      <w:r w:rsidRPr="00B10CF5">
        <w:t>"</w:t>
      </w:r>
      <w:r>
        <w:t>;</w:t>
      </w:r>
    </w:p>
    <w:p w14:paraId="417E258B"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String consumerKey = "...";</w:t>
      </w:r>
    </w:p>
    <w:p w14:paraId="1F73123A"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String consumerSecret = "...";</w:t>
      </w:r>
    </w:p>
    <w:p w14:paraId="1C8EEE8C"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CpfClient client = </w:t>
      </w:r>
      <w:r w:rsidRPr="00B10CF5">
        <w:rPr>
          <w:bCs/>
        </w:rPr>
        <w:t>new</w:t>
      </w:r>
      <w:r w:rsidRPr="00B10CF5">
        <w:t xml:space="preserve"> CpfClient(</w:t>
      </w:r>
      <w:r>
        <w:t>webServiceUrl</w:t>
      </w:r>
      <w:r w:rsidRPr="00B10CF5">
        <w:t xml:space="preserve">, </w:t>
      </w:r>
      <w:r>
        <w:t>consumerKey,</w:t>
      </w:r>
      <w:r w:rsidRPr="00B10CF5">
        <w:t xml:space="preserve"> </w:t>
      </w:r>
      <w:r>
        <w:t>consumerSecret</w:t>
      </w:r>
      <w:r w:rsidRPr="00B10CF5">
        <w:t>);</w:t>
      </w:r>
    </w:p>
    <w:p w14:paraId="7E9D4F78" w14:textId="77777777" w:rsidR="009739AD" w:rsidRDefault="009739AD" w:rsidP="009739AD"/>
    <w:p w14:paraId="20B9C818" w14:textId="710CAE75" w:rsidR="009739AD" w:rsidRDefault="009739AD" w:rsidP="009739AD">
      <w:r>
        <w:t>Then the getBusinessApplicationsNames method is called to check that the business application exists. The getBusinessApplicationVersions is called to get the version number of the most recent version.</w:t>
      </w:r>
    </w:p>
    <w:p w14:paraId="123E09DA" w14:textId="77777777" w:rsidR="009739AD" w:rsidRDefault="009739AD" w:rsidP="009739AD"/>
    <w:p w14:paraId="7E9F34CB"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String appName = "</w:t>
      </w:r>
      <w:r w:rsidRPr="00B10CF5">
        <w:rPr>
          <w:b/>
        </w:rPr>
        <w:t>MapTileByTileId</w:t>
      </w:r>
      <w:r w:rsidRPr="00B10CF5">
        <w:t>";</w:t>
      </w:r>
    </w:p>
    <w:p w14:paraId="3CB94456"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List&lt;String&gt; appNames = client.getBusinessApplicationNames();</w:t>
      </w:r>
    </w:p>
    <w:p w14:paraId="2A7F62FF"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rPr>
          <w:bCs/>
        </w:rPr>
        <w:t>if</w:t>
      </w:r>
      <w:r w:rsidRPr="00B10CF5">
        <w:t xml:space="preserve"> (appNames.contains(appName)) {</w:t>
      </w:r>
    </w:p>
    <w:p w14:paraId="74059C9C"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List&lt;String&gt; versions = client.getBusinessApplicationVersions(appName);</w:t>
      </w:r>
    </w:p>
    <w:p w14:paraId="165613EC"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String version = versions.get(0);</w:t>
      </w:r>
    </w:p>
    <w:p w14:paraId="43150E37" w14:textId="19CF2881"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p>
    <w:p w14:paraId="2695E332"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w:t>
      </w:r>
      <w:r w:rsidRPr="00B10CF5">
        <w:rPr>
          <w:bCs/>
        </w:rPr>
        <w:t>else</w:t>
      </w:r>
      <w:r w:rsidRPr="00B10CF5">
        <w:t xml:space="preserve"> {</w:t>
      </w:r>
    </w:p>
    <w:p w14:paraId="5F39C0EA"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w:t>
      </w:r>
      <w:r w:rsidRPr="00B10CF5">
        <w:rPr>
          <w:bCs/>
        </w:rPr>
        <w:t>throw</w:t>
      </w:r>
      <w:r w:rsidRPr="00B10CF5">
        <w:t xml:space="preserve"> </w:t>
      </w:r>
      <w:r w:rsidRPr="00B10CF5">
        <w:rPr>
          <w:bCs/>
        </w:rPr>
        <w:t>new</w:t>
      </w:r>
      <w:r w:rsidRPr="00B10CF5">
        <w:t xml:space="preserve"> IllegalArgumentException("Business Application Not Found");</w:t>
      </w:r>
    </w:p>
    <w:p w14:paraId="45AAC359"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w:t>
      </w:r>
    </w:p>
    <w:p w14:paraId="73FEAFC4" w14:textId="77777777" w:rsidR="009739AD" w:rsidRDefault="009739AD" w:rsidP="009739AD"/>
    <w:p w14:paraId="0E8DBC89" w14:textId="38B219BC" w:rsidR="009739AD" w:rsidRDefault="009739AD" w:rsidP="009739AD">
      <w:r>
        <w:t>The job and request parameters for a single request can be specified in a single map.</w:t>
      </w:r>
    </w:p>
    <w:p w14:paraId="38E15CCE" w14:textId="77777777" w:rsidR="009739AD" w:rsidRDefault="009739AD" w:rsidP="009739AD"/>
    <w:p w14:paraId="5FE3CA57"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Map&lt;String, Object&gt; parameters = </w:t>
      </w:r>
      <w:r w:rsidRPr="00B10CF5">
        <w:rPr>
          <w:bCs/>
        </w:rPr>
        <w:t>new</w:t>
      </w:r>
      <w:r w:rsidRPr="00B10CF5">
        <w:t xml:space="preserve"> LinkedHashMap&lt;String, Object&gt;();</w:t>
      </w:r>
    </w:p>
    <w:p w14:paraId="40D658ED"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mapGridName</w:t>
      </w:r>
      <w:r w:rsidRPr="00B10CF5">
        <w:t>", "</w:t>
      </w:r>
      <w:r w:rsidRPr="00B10CF5">
        <w:rPr>
          <w:b/>
        </w:rPr>
        <w:t>BCGS 1:20 000</w:t>
      </w:r>
      <w:r w:rsidRPr="00B10CF5">
        <w:t>");</w:t>
      </w:r>
    </w:p>
    <w:p w14:paraId="7A1E5675"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mapTileId</w:t>
      </w:r>
      <w:r w:rsidRPr="00B10CF5">
        <w:t>", "</w:t>
      </w:r>
      <w:r w:rsidRPr="00B10CF5">
        <w:rPr>
          <w:b/>
        </w:rPr>
        <w:t>92g025</w:t>
      </w:r>
      <w:r w:rsidRPr="00B10CF5">
        <w:t>");</w:t>
      </w:r>
    </w:p>
    <w:p w14:paraId="0CA9F81A" w14:textId="77777777" w:rsidR="009739AD" w:rsidRDefault="009739AD" w:rsidP="009739AD"/>
    <w:p w14:paraId="23922567" w14:textId="3F954709" w:rsidR="009739AD" w:rsidRDefault="009739AD" w:rsidP="009739AD">
      <w:r>
        <w:t xml:space="preserve">The job can be created using the </w:t>
      </w:r>
      <w:r w:rsidRPr="00B10CF5">
        <w:t>createJobWithStructuredSingleRequest</w:t>
      </w:r>
      <w:r>
        <w:t xml:space="preserve"> method, which returns the URL to the job status page. There are other methods for creating jobs with opaque data and with multiple requests. These are described in the web service API section.</w:t>
      </w:r>
    </w:p>
    <w:p w14:paraId="4CF3C9E5" w14:textId="77777777" w:rsidR="009739AD" w:rsidRDefault="009739AD" w:rsidP="009739AD"/>
    <w:p w14:paraId="6F151B9E"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String jobUrl = client.createJobWithStructuredSingleRequest(</w:t>
      </w:r>
    </w:p>
    <w:p w14:paraId="17D17AA8"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appName,</w:t>
      </w:r>
    </w:p>
    <w:p w14:paraId="5A5B350E"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    version,</w:t>
      </w:r>
    </w:p>
    <w:p w14:paraId="780F3280"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parameter</w:t>
      </w:r>
      <w:r>
        <w:t>s,</w:t>
      </w:r>
    </w:p>
    <w:p w14:paraId="7A113F39"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"application/json"</w:t>
      </w:r>
    </w:p>
    <w:p w14:paraId="02B36F1D"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w:t>
      </w:r>
    </w:p>
    <w:p w14:paraId="6F9FC7B2" w14:textId="77777777" w:rsidR="009739AD" w:rsidRDefault="009739AD" w:rsidP="009739AD"/>
    <w:p w14:paraId="6BB1D92E" w14:textId="1B740211" w:rsidR="009739AD" w:rsidRDefault="009739AD" w:rsidP="009739AD">
      <w:pPr>
        <w:keepNext/>
      </w:pPr>
      <w:r>
        <w:t xml:space="preserve">The </w:t>
      </w:r>
      <w:r w:rsidRPr="00B10CF5">
        <w:t>getJobStructuredResults</w:t>
      </w:r>
      <w:r>
        <w:t xml:space="preserve"> methods can be used to get the structured result file and return a reader to read each result as a Map. The second parameter is a timeout to wait for the results to be </w:t>
      </w:r>
    </w:p>
    <w:p w14:paraId="5CD2ECE0" w14:textId="20E5B844" w:rsidR="009739AD" w:rsidRDefault="009739AD" w:rsidP="009739AD">
      <w:pPr>
        <w:keepNext/>
      </w:pPr>
      <w:r>
        <w:t xml:space="preserve"> </w:t>
      </w:r>
    </w:p>
    <w:p w14:paraId="5F1B5BF0"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Reader&lt;Map&lt;String, Object&gt;&gt; results = client.getJobStructuredResults(</w:t>
      </w:r>
    </w:p>
    <w:p w14:paraId="37A2ED4A"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jobUrl,</w:t>
      </w:r>
    </w:p>
    <w:p w14:paraId="00760754"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100000</w:t>
      </w:r>
    </w:p>
    <w:p w14:paraId="4B03D404"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w:t>
      </w:r>
    </w:p>
    <w:p w14:paraId="2D944D64" w14:textId="4CC512BF"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try {</w:t>
      </w:r>
    </w:p>
    <w:p w14:paraId="6CE987A0" w14:textId="3F6CF4B1"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rPr>
          <w:bCs/>
        </w:rPr>
        <w:t>for</w:t>
      </w:r>
      <w:r w:rsidRPr="00B10CF5">
        <w:t xml:space="preserve"> (Map&lt;String, Object&gt; result : results) {</w:t>
      </w:r>
    </w:p>
    <w:p w14:paraId="5604F930" w14:textId="51F3F2D5"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System.</w:t>
      </w:r>
      <w:r w:rsidRPr="00B10CF5">
        <w:rPr>
          <w:i/>
          <w:iCs/>
        </w:rPr>
        <w:t>out</w:t>
      </w:r>
      <w:r w:rsidRPr="00B10CF5">
        <w:t>.println(result.get("</w:t>
      </w:r>
      <w:r w:rsidRPr="00B10CF5">
        <w:rPr>
          <w:b/>
        </w:rPr>
        <w:t>mapTileBoundary</w:t>
      </w:r>
      <w:r w:rsidRPr="00B10CF5">
        <w:t>"));</w:t>
      </w:r>
    </w:p>
    <w:p w14:paraId="17D88E37" w14:textId="16B7A8A1" w:rsidR="009739AD"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w:t>
      </w:r>
    </w:p>
    <w:p w14:paraId="1ECCD466" w14:textId="3193D5DA"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 finally {</w:t>
      </w:r>
    </w:p>
    <w:p w14:paraId="32FD1177" w14:textId="36FF4C15"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reader.close();</w:t>
      </w:r>
    </w:p>
    <w:p w14:paraId="0F7FDAF3" w14:textId="7B16971E"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p>
    <w:p w14:paraId="5FBCF817" w14:textId="77777777" w:rsidR="009739AD" w:rsidRDefault="009739AD" w:rsidP="009739AD"/>
    <w:p w14:paraId="0C37F07D" w14:textId="348A2C23" w:rsidR="009739AD" w:rsidRDefault="009739AD" w:rsidP="009739AD">
      <w:r>
        <w:t xml:space="preserve">The batch job status page can be obtained using the </w:t>
      </w:r>
      <w:r w:rsidRPr="00B10CF5">
        <w:t>getJobStatus</w:t>
      </w:r>
      <w:r>
        <w:t xml:space="preserve"> method. </w:t>
      </w:r>
    </w:p>
    <w:p w14:paraId="5911B5F6" w14:textId="77777777" w:rsidR="009739AD" w:rsidRDefault="009739AD" w:rsidP="009739AD"/>
    <w:p w14:paraId="1CA79F49"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Map&lt;String, Object&gt; jobStatus = client.getJobStatus(jobUrl);</w:t>
      </w:r>
    </w:p>
    <w:p w14:paraId="65967AB3"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System.</w:t>
      </w:r>
      <w:r w:rsidRPr="00B10CF5">
        <w:rPr>
          <w:i/>
          <w:iCs/>
        </w:rPr>
        <w:t>out</w:t>
      </w:r>
      <w:r w:rsidRPr="00B10CF5">
        <w:t>.println(jobStatus.get("numCompletedRequests"));</w:t>
      </w:r>
    </w:p>
    <w:p w14:paraId="031B1ACD" w14:textId="77777777" w:rsidR="009739AD" w:rsidRDefault="009739AD" w:rsidP="00B10CF5"/>
    <w:p w14:paraId="4C800FAE" w14:textId="0D1677DA" w:rsidR="009739AD" w:rsidRDefault="009739AD" w:rsidP="009739AD">
      <w:pPr>
        <w:keepNext/>
      </w:pPr>
      <w:r>
        <w:t>The following shows the full code for the example application.</w:t>
      </w:r>
    </w:p>
    <w:p w14:paraId="67E66751" w14:textId="77777777" w:rsidR="009739AD" w:rsidRDefault="009739AD" w:rsidP="009739AD">
      <w:pPr>
        <w:keepNext/>
      </w:pPr>
    </w:p>
    <w:p w14:paraId="10B7D816" w14:textId="147F69D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String webServiceUrl = </w:t>
      </w:r>
      <w:r w:rsidRPr="00B10CF5">
        <w:t>"</w:t>
      </w:r>
      <w:r w:rsidRPr="00B10CF5">
        <w:rPr>
          <w:b/>
        </w:rPr>
        <w:t>https://apps.gov.bc.ca/pub/cpf/ws/</w:t>
      </w:r>
      <w:r w:rsidRPr="00B10CF5">
        <w:t>"</w:t>
      </w:r>
      <w:r>
        <w:t>;</w:t>
      </w:r>
    </w:p>
    <w:p w14:paraId="69A7790A" w14:textId="3CD7FC0C" w:rsidR="00B10CF5" w:rsidRDefault="00B10CF5" w:rsidP="009739AD">
      <w:pPr>
        <w:pStyle w:val="PlainText"/>
        <w:keepNext/>
        <w:pBdr>
          <w:top w:val="single" w:sz="4" w:space="1" w:color="auto"/>
          <w:left w:val="single" w:sz="4" w:space="4" w:color="auto"/>
          <w:bottom w:val="single" w:sz="4" w:space="1" w:color="auto"/>
          <w:right w:val="single" w:sz="4" w:space="4" w:color="auto"/>
        </w:pBdr>
      </w:pPr>
      <w:r>
        <w:t>String consumerKey = "...";</w:t>
      </w:r>
    </w:p>
    <w:p w14:paraId="58DB6B3E" w14:textId="5C498D93" w:rsidR="00B10CF5" w:rsidRDefault="00B10CF5" w:rsidP="009739AD">
      <w:pPr>
        <w:pStyle w:val="PlainText"/>
        <w:keepNext/>
        <w:pBdr>
          <w:top w:val="single" w:sz="4" w:space="1" w:color="auto"/>
          <w:left w:val="single" w:sz="4" w:space="4" w:color="auto"/>
          <w:bottom w:val="single" w:sz="4" w:space="1" w:color="auto"/>
          <w:right w:val="single" w:sz="4" w:space="4" w:color="auto"/>
        </w:pBdr>
      </w:pPr>
      <w:r>
        <w:t>String consumerSecret = "...";</w:t>
      </w:r>
    </w:p>
    <w:p w14:paraId="5F0C41A7" w14:textId="76BDAB5C" w:rsid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CpfClient client = </w:t>
      </w:r>
      <w:r w:rsidRPr="00B10CF5">
        <w:rPr>
          <w:bCs/>
        </w:rPr>
        <w:t>new</w:t>
      </w:r>
      <w:r w:rsidRPr="00B10CF5">
        <w:t xml:space="preserve"> CpfClient(</w:t>
      </w:r>
      <w:r>
        <w:t>webServiceUrl</w:t>
      </w:r>
      <w:r w:rsidRPr="00B10CF5">
        <w:t xml:space="preserve">, </w:t>
      </w:r>
      <w:r>
        <w:t>consumerKey,</w:t>
      </w:r>
      <w:r w:rsidRPr="00B10CF5">
        <w:t xml:space="preserve"> </w:t>
      </w:r>
      <w:r>
        <w:t>consumerSecret</w:t>
      </w:r>
      <w:r w:rsidRPr="00B10CF5">
        <w:t>);</w:t>
      </w:r>
    </w:p>
    <w:p w14:paraId="6DACFF70"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p>
    <w:p w14:paraId="743F9688" w14:textId="53C9BA8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String appName = "</w:t>
      </w:r>
      <w:r w:rsidRPr="00B10CF5">
        <w:rPr>
          <w:b/>
        </w:rPr>
        <w:t>MapTileByTileId</w:t>
      </w:r>
      <w:r w:rsidRPr="00B10CF5">
        <w:t>";</w:t>
      </w:r>
    </w:p>
    <w:p w14:paraId="467ECAB4" w14:textId="7D06CA80"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List&lt;String&gt; appNames = client.getBusinessApplicationNames();</w:t>
      </w:r>
    </w:p>
    <w:p w14:paraId="0933396E" w14:textId="4B0B3C94"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rPr>
          <w:bCs/>
        </w:rPr>
        <w:t>if</w:t>
      </w:r>
      <w:r w:rsidRPr="00B10CF5">
        <w:t xml:space="preserve"> (appNames.contains(appName)) {</w:t>
      </w:r>
    </w:p>
    <w:p w14:paraId="0D2EE2DE" w14:textId="091FDC13"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List&lt;String&gt; versions = client.getBusinessApplicationVersions(appName);</w:t>
      </w:r>
    </w:p>
    <w:p w14:paraId="5AC21113" w14:textId="264A845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String version = versions.get(0);</w:t>
      </w:r>
    </w:p>
    <w:p w14:paraId="6215E91B" w14:textId="13C4DE39"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p>
    <w:p w14:paraId="7D9C9D87" w14:textId="028DDC8B"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Map&lt;String, Object&gt; parameters = </w:t>
      </w:r>
      <w:r w:rsidRPr="00B10CF5">
        <w:rPr>
          <w:bCs/>
        </w:rPr>
        <w:t>new</w:t>
      </w:r>
      <w:r w:rsidRPr="00B10CF5">
        <w:t xml:space="preserve"> LinkedHashMap&lt;String, Object&gt;();</w:t>
      </w:r>
    </w:p>
    <w:p w14:paraId="7C543362" w14:textId="17527DF1"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mapGridName</w:t>
      </w:r>
      <w:r w:rsidRPr="00B10CF5">
        <w:t>", "</w:t>
      </w:r>
      <w:r w:rsidRPr="00B10CF5">
        <w:rPr>
          <w:b/>
        </w:rPr>
        <w:t>BCGS 1:20 000</w:t>
      </w:r>
      <w:r w:rsidRPr="00B10CF5">
        <w:t>");</w:t>
      </w:r>
    </w:p>
    <w:p w14:paraId="454433CF" w14:textId="52B637E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mapTileId</w:t>
      </w:r>
      <w:r w:rsidRPr="00B10CF5">
        <w:t>", "</w:t>
      </w:r>
      <w:r w:rsidRPr="00B10CF5">
        <w:rPr>
          <w:b/>
        </w:rPr>
        <w:t>92g025</w:t>
      </w:r>
      <w:r w:rsidRPr="00B10CF5">
        <w:t>");</w:t>
      </w:r>
    </w:p>
    <w:p w14:paraId="648453C1" w14:textId="338C8AD7"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p>
    <w:p w14:paraId="6563D0B8"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String jobUrl = client.createJobWithStructuredSingleRequest(</w:t>
      </w:r>
    </w:p>
    <w:p w14:paraId="438DFEDC" w14:textId="79A65F60"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appName,</w:t>
      </w:r>
    </w:p>
    <w:p w14:paraId="3B113AB0"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version,</w:t>
      </w:r>
    </w:p>
    <w:p w14:paraId="6BF1DF1D"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parameter</w:t>
      </w:r>
      <w:r>
        <w:t>s,</w:t>
      </w:r>
    </w:p>
    <w:p w14:paraId="5FF48B37"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"application/json"</w:t>
      </w:r>
    </w:p>
    <w:p w14:paraId="39771F68" w14:textId="2A8C4034"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w:t>
      </w:r>
    </w:p>
    <w:p w14:paraId="29FC9852" w14:textId="77777777"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p>
    <w:p w14:paraId="5A6C5CD3" w14:textId="1FBF1F55"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Reader&lt;Map&lt;String, Object&gt;&gt; results = client.getJobStructuredResults(</w:t>
      </w:r>
    </w:p>
    <w:p w14:paraId="32BE09DE"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jobUrl,</w:t>
      </w:r>
    </w:p>
    <w:p w14:paraId="5B286C05"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100000</w:t>
      </w:r>
    </w:p>
    <w:p w14:paraId="0A31FF18" w14:textId="741FAA5D"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w:t>
      </w:r>
    </w:p>
    <w:p w14:paraId="18692D89"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try {</w:t>
      </w:r>
    </w:p>
    <w:p w14:paraId="1604AB7A"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rPr>
          <w:bCs/>
        </w:rPr>
        <w:t>for</w:t>
      </w:r>
      <w:r w:rsidRPr="00B10CF5">
        <w:t xml:space="preserve"> (Map&lt;String, Object&gt; result : results) {</w:t>
      </w:r>
    </w:p>
    <w:p w14:paraId="4C331E78"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System.</w:t>
      </w:r>
      <w:r w:rsidRPr="00B10CF5">
        <w:rPr>
          <w:i/>
          <w:iCs/>
        </w:rPr>
        <w:t>out</w:t>
      </w:r>
      <w:r w:rsidRPr="00B10CF5">
        <w:t>.println(result.get("</w:t>
      </w:r>
      <w:r w:rsidRPr="00B10CF5">
        <w:rPr>
          <w:b/>
        </w:rPr>
        <w:t>mapTileBoundary</w:t>
      </w:r>
      <w:r w:rsidRPr="00B10CF5">
        <w:t>"));</w:t>
      </w:r>
    </w:p>
    <w:p w14:paraId="6024AF71"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w:t>
      </w:r>
    </w:p>
    <w:p w14:paraId="7A6B77AF"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 finally {</w:t>
      </w:r>
    </w:p>
    <w:p w14:paraId="07DB7B86"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reader.close();</w:t>
      </w:r>
    </w:p>
    <w:p w14:paraId="0A1E7C67"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w:t>
      </w:r>
    </w:p>
    <w:p w14:paraId="55C9338F" w14:textId="24E98104"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p>
    <w:p w14:paraId="22CBCD71" w14:textId="2D0732EC"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Map&lt;String, Object&gt; jobStatus = client.getJobStatus(jobUrl);</w:t>
      </w:r>
    </w:p>
    <w:p w14:paraId="7F952F61" w14:textId="0839519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System.</w:t>
      </w:r>
      <w:r w:rsidRPr="00B10CF5">
        <w:rPr>
          <w:i/>
          <w:iCs/>
        </w:rPr>
        <w:t>out</w:t>
      </w:r>
      <w:r w:rsidRPr="00B10CF5">
        <w:t>.println(jobStatus.get("numCompletedRequests"));</w:t>
      </w:r>
    </w:p>
    <w:p w14:paraId="19479972" w14:textId="19FCD1A0"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rsidRPr="00B10CF5">
        <w:rPr>
          <w:bCs/>
        </w:rPr>
        <w:t>else</w:t>
      </w:r>
      <w:r w:rsidRPr="00B10CF5">
        <w:t xml:space="preserve"> {</w:t>
      </w:r>
    </w:p>
    <w:p w14:paraId="6AD671F8" w14:textId="13029595"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rsidRPr="00B10CF5">
        <w:rPr>
          <w:bCs/>
        </w:rPr>
        <w:t>throw</w:t>
      </w:r>
      <w:r w:rsidRPr="00B10CF5">
        <w:t xml:space="preserve"> </w:t>
      </w:r>
      <w:r w:rsidRPr="00B10CF5">
        <w:rPr>
          <w:bCs/>
        </w:rPr>
        <w:t>new</w:t>
      </w:r>
      <w:r w:rsidRPr="00B10CF5">
        <w:t xml:space="preserve"> IllegalArgumentException("Business Application Not Found");</w:t>
      </w:r>
    </w:p>
    <w:p w14:paraId="3FDF22D7" w14:textId="65314048" w:rsidR="00B10CF5" w:rsidRPr="00B10CF5" w:rsidRDefault="00B10CF5" w:rsidP="00B10CF5">
      <w:pPr>
        <w:pStyle w:val="PlainText"/>
        <w:pBdr>
          <w:top w:val="single" w:sz="4" w:space="1" w:color="auto"/>
          <w:left w:val="single" w:sz="4" w:space="4" w:color="auto"/>
          <w:bottom w:val="single" w:sz="4" w:space="1" w:color="auto"/>
          <w:right w:val="single" w:sz="4" w:space="4" w:color="auto"/>
        </w:pBdr>
      </w:pPr>
      <w:r w:rsidRPr="00B10CF5">
        <w:t>}</w:t>
      </w:r>
    </w:p>
    <w:p w14:paraId="2ECC4B4E" w14:textId="77777777" w:rsidR="00B10CF5" w:rsidRPr="00B10CF5" w:rsidRDefault="00B10CF5" w:rsidP="00B10CF5"/>
    <w:p w14:paraId="24EDE0FD" w14:textId="54F34E34" w:rsidR="005426A0" w:rsidRDefault="00F71674" w:rsidP="007177C5">
      <w:pPr>
        <w:pStyle w:val="Heading1"/>
        <w:pageBreakBefore/>
      </w:pPr>
      <w:bookmarkStart w:id="8" w:name="_Toc202591122"/>
      <w:r>
        <w:t>Web Service API Reference</w:t>
      </w:r>
      <w:bookmarkEnd w:id="8"/>
    </w:p>
    <w:p w14:paraId="1B7059CB" w14:textId="4B8B4097" w:rsidR="007177C5" w:rsidRDefault="007177C5" w:rsidP="00965745">
      <w:r>
        <w:t xml:space="preserve">The CPF application can be accessed using a HTML interface via a web browser or as a HTTP </w:t>
      </w:r>
      <w:r w:rsidR="001F0ACA">
        <w:t>web service from a custom application developed using JavaScript, Java or other programming language.</w:t>
      </w:r>
      <w:r w:rsidR="00932FA3">
        <w:t xml:space="preserve"> The same AP</w:t>
      </w:r>
    </w:p>
    <w:p w14:paraId="60C29A80" w14:textId="77777777" w:rsidR="00E55DB8" w:rsidRDefault="00E55DB8" w:rsidP="00E55DB8"/>
    <w:p w14:paraId="47352538" w14:textId="5CE1AA16" w:rsidR="00F04DDD" w:rsidRDefault="00F04DDD" w:rsidP="00E55DB8">
      <w:r>
        <w:t>This section describes the details of each web service interface provided in the CPF API.</w:t>
      </w:r>
    </w:p>
    <w:p w14:paraId="09C53603" w14:textId="77777777" w:rsidR="000B07BB" w:rsidRDefault="000B07BB" w:rsidP="000B07BB"/>
    <w:p w14:paraId="6DB5C6BC" w14:textId="2E150FDD" w:rsidR="000B07BB" w:rsidRDefault="000B07BB" w:rsidP="000B07BB">
      <w:r w:rsidRPr="009050D4">
        <w:t xml:space="preserve">All of the examples assume that </w:t>
      </w:r>
      <w:r>
        <w:t xml:space="preserve">the CPF web services are </w:t>
      </w:r>
      <w:r w:rsidR="00F04DDD">
        <w:t xml:space="preserve">accessed from the BC Government CPF server. If a different server is used consult the owner of that server to find the correct URL to access that CPF instance. </w:t>
      </w:r>
      <w:r w:rsidR="00E964B6">
        <w:t>All paths in the API are relative to this URL and must be prefixed with this base URL. The JavaScript and Java clients</w:t>
      </w:r>
      <w:r w:rsidR="003661C1">
        <w:t xml:space="preserve"> require this URL in the constructor and add the appropriate web service path as required.</w:t>
      </w:r>
    </w:p>
    <w:p w14:paraId="71961C98" w14:textId="77777777" w:rsidR="000B07BB" w:rsidRDefault="000B07BB" w:rsidP="000B07BB"/>
    <w:p w14:paraId="3B2D63CA" w14:textId="07F1B539" w:rsidR="00187BA3" w:rsidRDefault="00187BA3" w:rsidP="00187BA3">
      <w:r>
        <w:t>The CPF supports two different authentication mechanisms.</w:t>
      </w:r>
    </w:p>
    <w:p w14:paraId="770911AB" w14:textId="77777777" w:rsidR="00865E23" w:rsidRDefault="00865E23" w:rsidP="00865E23"/>
    <w:p w14:paraId="31F7BB3B" w14:textId="72D04C9F" w:rsidR="00865E23" w:rsidRDefault="00865E23" w:rsidP="00865E23">
      <w:r>
        <w:t>For authentication using the BC Government common login page with an IDIR or BCEID account from a web browser or a JavaScript client use the following URL.</w:t>
      </w:r>
    </w:p>
    <w:p w14:paraId="07D68A19" w14:textId="77777777" w:rsidR="00865E23" w:rsidRDefault="00865E23" w:rsidP="00865E23"/>
    <w:p w14:paraId="4C7C9562" w14:textId="77777777" w:rsidR="00865E23" w:rsidRDefault="00714B05" w:rsidP="00865E23">
      <w:hyperlink r:id="rId20" w:history="1">
        <w:r w:rsidR="00865E23" w:rsidRPr="00EF5F3F">
          <w:rPr>
            <w:rStyle w:val="Hyperlink"/>
          </w:rPr>
          <w:t>http://apps.gov.bc.ca/pub/cpf/secure</w:t>
        </w:r>
      </w:hyperlink>
    </w:p>
    <w:p w14:paraId="32941C29" w14:textId="77777777" w:rsidR="00865E23" w:rsidRDefault="00865E23" w:rsidP="000B07BB"/>
    <w:p w14:paraId="627BA232" w14:textId="7A9A2AE8" w:rsidR="00865E23" w:rsidRDefault="00865E23" w:rsidP="000B07BB">
      <w:r>
        <w:t xml:space="preserve">The CPF will use the </w:t>
      </w:r>
      <w:r w:rsidR="00E656B9">
        <w:t>end-</w:t>
      </w:r>
      <w:r>
        <w:t>user's IDIR or BCEID</w:t>
      </w:r>
      <w:r w:rsidR="00E656B9">
        <w:t xml:space="preserve"> account for authorizing access to the CPF business applications. The user will be prompted to login when the JavaScript client in a web browser</w:t>
      </w:r>
      <w:r w:rsidR="005665D5">
        <w:t xml:space="preserve"> tries to access the CPF services.</w:t>
      </w:r>
    </w:p>
    <w:p w14:paraId="78694C1F" w14:textId="77777777" w:rsidR="005665D5" w:rsidRDefault="005665D5" w:rsidP="000B07BB"/>
    <w:p w14:paraId="6503BDCE" w14:textId="0D6410F5" w:rsidR="003919AA" w:rsidRDefault="003919AA" w:rsidP="003919AA">
      <w:r>
        <w:t xml:space="preserve">For authentication using </w:t>
      </w:r>
      <w:r w:rsidR="007F2A18">
        <w:t xml:space="preserve">2-legged </w:t>
      </w:r>
      <w:r>
        <w:t>OAuth</w:t>
      </w:r>
      <w:r w:rsidR="004E769D">
        <w:t xml:space="preserve"> 1.0</w:t>
      </w:r>
      <w:r w:rsidR="007F2A18">
        <w:rPr>
          <w:rStyle w:val="FootnoteReference"/>
        </w:rPr>
        <w:footnoteReference w:id="2"/>
      </w:r>
      <w:r>
        <w:t xml:space="preserve"> via Java or other programming language clients</w:t>
      </w:r>
      <w:r w:rsidR="00EF5F3F">
        <w:t xml:space="preserve"> use the following base URL.</w:t>
      </w:r>
      <w:r w:rsidR="00D14091">
        <w:t xml:space="preserve"> The Java client h</w:t>
      </w:r>
      <w:r w:rsidR="004E769D">
        <w:t>andles the OAuth authentication. Other programming languages will need their own OAuth library.</w:t>
      </w:r>
    </w:p>
    <w:p w14:paraId="3F2762BD" w14:textId="77777777" w:rsidR="003919AA" w:rsidRDefault="003919AA" w:rsidP="000B07BB"/>
    <w:p w14:paraId="0B8D69E4" w14:textId="697C7BD1" w:rsidR="003661C1" w:rsidRPr="009050D4" w:rsidRDefault="00714B05" w:rsidP="000B07BB">
      <w:hyperlink r:id="rId21" w:history="1">
        <w:r w:rsidR="00EF5F3F" w:rsidRPr="00EF5F3F">
          <w:rPr>
            <w:rStyle w:val="Hyperlink"/>
          </w:rPr>
          <w:t>http://apps.gov.bc.ca/pub/cpf</w:t>
        </w:r>
      </w:hyperlink>
    </w:p>
    <w:p w14:paraId="076D0AFC" w14:textId="77777777" w:rsidR="005665D5" w:rsidRDefault="005665D5" w:rsidP="00865E23"/>
    <w:p w14:paraId="676F189D" w14:textId="59D4CD70" w:rsidR="00865E23" w:rsidRDefault="00865E23" w:rsidP="00865E23">
      <w:r>
        <w:t>For OAuth authentication each client application is given their own</w:t>
      </w:r>
      <w:r w:rsidR="00BC4C76">
        <w:t xml:space="preserve"> application specific</w:t>
      </w:r>
      <w:r>
        <w:t xml:space="preserve"> consumer key and consumer secret for access to </w:t>
      </w:r>
      <w:r w:rsidR="00D14091">
        <w:t>the CPF web services. Contact your business analyst to have an account created for your application.</w:t>
      </w:r>
      <w:r w:rsidR="004E769D">
        <w:t xml:space="preserve"> A</w:t>
      </w:r>
      <w:r w:rsidR="00F81DC2">
        <w:t>uthorization will be granted for the client application to access the business applications</w:t>
      </w:r>
      <w:r w:rsidR="002A7FE3">
        <w:t xml:space="preserve"> and their resources</w:t>
      </w:r>
      <w:r w:rsidR="00F81DC2">
        <w:t xml:space="preserve">. Using this method it is not possible to access resources that the end user is granted access to, only </w:t>
      </w:r>
      <w:r w:rsidR="002A7FE3">
        <w:t>the resources the</w:t>
      </w:r>
      <w:r w:rsidR="00F81DC2">
        <w:t xml:space="preserve"> client application</w:t>
      </w:r>
      <w:r w:rsidR="002A7FE3">
        <w:t xml:space="preserve"> has authorization for. Delegated authorization maybe supported in the future.</w:t>
      </w:r>
    </w:p>
    <w:p w14:paraId="2C101C06" w14:textId="77777777" w:rsidR="00865E23" w:rsidRDefault="00865E23" w:rsidP="00865E23"/>
    <w:p w14:paraId="010FD59F" w14:textId="510556EF" w:rsidR="00865E23" w:rsidRDefault="00865E23" w:rsidP="00865E23">
      <w:r>
        <w:t>Individual users can login via the BC Government common login page from a web browser to get a consumer key and secret. This can be used for any prototyping of Java client applications</w:t>
      </w:r>
      <w:r w:rsidR="00BC4C76">
        <w:t xml:space="preserve"> or applications only used by you</w:t>
      </w:r>
      <w:r>
        <w:t>.</w:t>
      </w:r>
      <w:r w:rsidR="005665D5">
        <w:t xml:space="preserve"> Consumer keys and secrets obtained using this mechanism </w:t>
      </w:r>
      <w:r w:rsidR="005665D5" w:rsidRPr="005665D5">
        <w:rPr>
          <w:b/>
        </w:rPr>
        <w:t>MUST NOT</w:t>
      </w:r>
      <w:r w:rsidR="005665D5">
        <w:t xml:space="preserve"> be used for production applications as it is a violation of your </w:t>
      </w:r>
      <w:r w:rsidR="00BC4C76">
        <w:t>user agreement to provide others access to resources via your user account.</w:t>
      </w:r>
    </w:p>
    <w:p w14:paraId="5782D428" w14:textId="77777777" w:rsidR="00865E23" w:rsidRDefault="00865E23" w:rsidP="00865E23"/>
    <w:p w14:paraId="5111E07E" w14:textId="77777777" w:rsidR="00865E23" w:rsidRDefault="00865E23" w:rsidP="00865E23">
      <w:pPr>
        <w:pStyle w:val="ListParagraph"/>
        <w:numPr>
          <w:ilvl w:val="0"/>
          <w:numId w:val="15"/>
        </w:numPr>
      </w:pPr>
      <w:r>
        <w:t xml:space="preserve">In a web browser open </w:t>
      </w:r>
      <w:hyperlink r:id="rId22" w:history="1">
        <w:r w:rsidRPr="002A3DCC">
          <w:rPr>
            <w:rStyle w:val="Hyperlink"/>
          </w:rPr>
          <w:t>https://apps.gov.bc.ca/pub/cpf/secure/ws/users/</w:t>
        </w:r>
      </w:hyperlink>
      <w:r>
        <w:t>.</w:t>
      </w:r>
    </w:p>
    <w:p w14:paraId="35DE1E89" w14:textId="77777777" w:rsidR="00865E23" w:rsidRDefault="00865E23" w:rsidP="00865E23">
      <w:pPr>
        <w:pStyle w:val="ListParagraph"/>
        <w:numPr>
          <w:ilvl w:val="0"/>
          <w:numId w:val="15"/>
        </w:numPr>
      </w:pPr>
      <w:r>
        <w:t>Click on the Resource for &lt;Your user Name&gt; link.</w:t>
      </w:r>
    </w:p>
    <w:p w14:paraId="254642AA" w14:textId="77777777" w:rsidR="00865E23" w:rsidRDefault="00865E23" w:rsidP="00865E23">
      <w:pPr>
        <w:pStyle w:val="ListParagraph"/>
        <w:numPr>
          <w:ilvl w:val="0"/>
          <w:numId w:val="15"/>
        </w:numPr>
      </w:pPr>
      <w:r>
        <w:t>Click on the Account Information for &lt;Your user Name&gt; link.</w:t>
      </w:r>
    </w:p>
    <w:p w14:paraId="137845E2" w14:textId="77777777" w:rsidR="00865E23" w:rsidRDefault="00865E23" w:rsidP="00865E23">
      <w:pPr>
        <w:pStyle w:val="ListParagraph"/>
        <w:numPr>
          <w:ilvl w:val="0"/>
          <w:numId w:val="15"/>
        </w:numPr>
      </w:pPr>
      <w:r>
        <w:t>Write down the OAuth Consumer Key and OAuth Consumer Secret for use in a client.</w:t>
      </w:r>
    </w:p>
    <w:p w14:paraId="2AF40371" w14:textId="77777777" w:rsidR="00F456C3" w:rsidRDefault="00F456C3" w:rsidP="001F0ACA"/>
    <w:p w14:paraId="078AB8C5" w14:textId="100F4C0E" w:rsidR="00B700DB" w:rsidRDefault="00B700DB" w:rsidP="001F0ACA">
      <w:r>
        <w:t xml:space="preserve">In the web service descriptions </w:t>
      </w:r>
      <w:r w:rsidR="001B1611">
        <w:t>the URLs are shown as relative URL templates</w:t>
      </w:r>
      <w:r w:rsidR="001B1611">
        <w:rPr>
          <w:rStyle w:val="FootnoteReference"/>
        </w:rPr>
        <w:footnoteReference w:id="3"/>
      </w:r>
      <w:r w:rsidR="00F1122D">
        <w:t xml:space="preserve"> (e.g. </w:t>
      </w:r>
      <w:r w:rsidR="00F1122D" w:rsidRPr="009333EA">
        <w:rPr>
          <w:rStyle w:val="PlainTextChar"/>
        </w:rPr>
        <w:t>/apps/{businessApplicationName}</w:t>
      </w:r>
      <w:r w:rsidR="00F1122D">
        <w:t xml:space="preserve">). The </w:t>
      </w:r>
      <w:r w:rsidR="00EC0DE6">
        <w:t>path variables are described in the parameters for the web service.</w:t>
      </w:r>
    </w:p>
    <w:p w14:paraId="7E3345F2" w14:textId="77777777" w:rsidR="00EC0DE6" w:rsidRPr="001F0ACA" w:rsidRDefault="00EC0DE6" w:rsidP="001F0ACA"/>
    <w:p w14:paraId="085C9E11" w14:textId="02DF5895" w:rsidR="00C424F9" w:rsidRDefault="003160B4" w:rsidP="002E0FC5">
      <w:pPr>
        <w:pStyle w:val="Heading2"/>
      </w:pPr>
      <w:bookmarkStart w:id="9" w:name="_Toc202591123"/>
      <w:r>
        <w:t>Web Service Response Format</w:t>
      </w:r>
      <w:bookmarkEnd w:id="9"/>
    </w:p>
    <w:p w14:paraId="05EF0EC6" w14:textId="57C4B4FF" w:rsidR="00C424F9" w:rsidRDefault="003160B4" w:rsidP="00C424F9">
      <w:r>
        <w:t xml:space="preserve">The CPF Web Services by default return a human readable </w:t>
      </w:r>
      <w:r w:rsidR="00141564">
        <w:t xml:space="preserve">HTML web page for each of the web service resources. </w:t>
      </w:r>
      <w:r w:rsidR="008A7ACC">
        <w:t xml:space="preserve">The HTML page includes breadcrumb navigation and a menu. </w:t>
      </w:r>
      <w:r w:rsidR="00141564">
        <w:t xml:space="preserve">This allows the CPF </w:t>
      </w:r>
      <w:r w:rsidR="008A7ACC">
        <w:t>to be used b</w:t>
      </w:r>
      <w:r w:rsidR="00096FE2">
        <w:t>y end users without requiring a client application to be developed.</w:t>
      </w:r>
    </w:p>
    <w:p w14:paraId="1088CFFA" w14:textId="77777777" w:rsidR="00096FE2" w:rsidRDefault="00096FE2" w:rsidP="00C424F9"/>
    <w:p w14:paraId="306086D6" w14:textId="2C79EB01" w:rsidR="00096FE2" w:rsidRDefault="00096FE2" w:rsidP="00C424F9">
      <w:r>
        <w:t xml:space="preserve">The CPF web services can also be accessed via a </w:t>
      </w:r>
      <w:r w:rsidR="00F603A5">
        <w:t>client application written in Java, JavaScript or other programming language.</w:t>
      </w:r>
      <w:r w:rsidR="00A837C1">
        <w:t xml:space="preserve"> When accessing the web services from an application the</w:t>
      </w:r>
      <w:r w:rsidR="00A356EA">
        <w:t xml:space="preserve"> machine-readable</w:t>
      </w:r>
      <w:r w:rsidR="00A837C1">
        <w:t xml:space="preserve"> content type of the document returned can be specified using one of the following options.</w:t>
      </w:r>
    </w:p>
    <w:p w14:paraId="27304EDF" w14:textId="77777777" w:rsidR="00A837C1" w:rsidRDefault="00A837C1" w:rsidP="00C424F9"/>
    <w:p w14:paraId="794F9219" w14:textId="1FAA3456" w:rsidR="00A837C1" w:rsidRDefault="00A356EA" w:rsidP="00A356EA">
      <w:pPr>
        <w:pStyle w:val="ListParagraph"/>
        <w:numPr>
          <w:ilvl w:val="0"/>
          <w:numId w:val="9"/>
        </w:numPr>
      </w:pPr>
      <w:r>
        <w:t xml:space="preserve">The </w:t>
      </w:r>
      <w:r w:rsidRPr="00A356EA">
        <w:rPr>
          <w:rStyle w:val="PlainTextChar"/>
        </w:rPr>
        <w:t>format</w:t>
      </w:r>
      <w:r>
        <w:t xml:space="preserve"> query string parameter with the file extension (e.g. </w:t>
      </w:r>
      <w:r w:rsidRPr="00113219">
        <w:rPr>
          <w:rStyle w:val="PlainTextChar"/>
        </w:rPr>
        <w:t>?format=json</w:t>
      </w:r>
      <w:r>
        <w:t>).</w:t>
      </w:r>
    </w:p>
    <w:p w14:paraId="5FA691F2" w14:textId="797FB658" w:rsidR="00113219" w:rsidRDefault="00113219" w:rsidP="00A356EA">
      <w:pPr>
        <w:pStyle w:val="ListParagraph"/>
        <w:numPr>
          <w:ilvl w:val="0"/>
          <w:numId w:val="9"/>
        </w:numPr>
      </w:pPr>
      <w:r>
        <w:t xml:space="preserve">Appending the file extension to the web service resource URL (e.g. </w:t>
      </w:r>
      <w:r>
        <w:rPr>
          <w:rStyle w:val="PlainTextChar"/>
        </w:rPr>
        <w:t>/ws/apps.</w:t>
      </w:r>
      <w:r w:rsidRPr="00113219">
        <w:rPr>
          <w:rStyle w:val="PlainTextChar"/>
        </w:rPr>
        <w:t>json</w:t>
      </w:r>
      <w:r>
        <w:t>).</w:t>
      </w:r>
    </w:p>
    <w:p w14:paraId="7FC25756" w14:textId="3688932A" w:rsidR="00824B71" w:rsidRDefault="00824B71" w:rsidP="00A356EA">
      <w:pPr>
        <w:pStyle w:val="ListParagraph"/>
        <w:numPr>
          <w:ilvl w:val="0"/>
          <w:numId w:val="9"/>
        </w:numPr>
      </w:pPr>
      <w:r>
        <w:t>S</w:t>
      </w:r>
      <w:r w:rsidR="00E65247">
        <w:t>et the Accept HTTP header to the MIME-Type.</w:t>
      </w:r>
    </w:p>
    <w:p w14:paraId="08906A71" w14:textId="77777777" w:rsidR="00F603A5" w:rsidRDefault="00F603A5" w:rsidP="00C424F9"/>
    <w:p w14:paraId="42FD628B" w14:textId="0942C27D" w:rsidR="0006643C" w:rsidRDefault="00E65247" w:rsidP="00C424F9">
      <w:r>
        <w:t>The following table shows the supported content types for web service response formats.</w:t>
      </w:r>
    </w:p>
    <w:p w14:paraId="6D419D77" w14:textId="77777777" w:rsidR="00E65247" w:rsidRDefault="00E65247" w:rsidP="00C424F9"/>
    <w:p w14:paraId="612BEA62" w14:textId="1596E72E" w:rsidR="00E65247" w:rsidRDefault="00E65247" w:rsidP="00C424F9">
      <w:r w:rsidRPr="001A6308">
        <w:rPr>
          <w:b/>
        </w:rPr>
        <w:t>NOTE:</w:t>
      </w:r>
      <w:r>
        <w:t xml:space="preserve"> This list is different from the list of response formats supported </w:t>
      </w:r>
      <w:r w:rsidR="001A6308">
        <w:t>for input and response data from business applications.</w:t>
      </w:r>
    </w:p>
    <w:p w14:paraId="7A547845" w14:textId="77777777" w:rsidR="001A6308" w:rsidRDefault="001A6308" w:rsidP="00C424F9"/>
    <w:tbl>
      <w:tblPr>
        <w:tblStyle w:val="LightGrid-Accent1"/>
        <w:tblW w:w="0" w:type="auto"/>
        <w:tblLook w:val="0420" w:firstRow="1" w:lastRow="0" w:firstColumn="0" w:lastColumn="0" w:noHBand="0" w:noVBand="1"/>
      </w:tblPr>
      <w:tblGrid>
        <w:gridCol w:w="1268"/>
        <w:gridCol w:w="1733"/>
        <w:gridCol w:w="6257"/>
      </w:tblGrid>
      <w:tr w:rsidR="00F603A5" w:rsidRPr="0008739A" w14:paraId="306615D6" w14:textId="77777777" w:rsidTr="00F603A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6D61DE96" w14:textId="7180ABCA" w:rsidR="00F603A5" w:rsidRPr="0008739A" w:rsidRDefault="009D0572" w:rsidP="00F603A5">
            <w:pPr>
              <w:keepNext/>
            </w:pPr>
            <w:r>
              <w:t>Extension</w:t>
            </w:r>
          </w:p>
        </w:tc>
        <w:tc>
          <w:tcPr>
            <w:tcW w:w="0" w:type="auto"/>
          </w:tcPr>
          <w:p w14:paraId="5EA51FDE" w14:textId="158175B6" w:rsidR="00F603A5" w:rsidRPr="0008739A" w:rsidRDefault="009D0572" w:rsidP="00F603A5">
            <w:pPr>
              <w:keepNext/>
            </w:pPr>
            <w:r>
              <w:t>Mime-Type</w:t>
            </w:r>
          </w:p>
        </w:tc>
        <w:tc>
          <w:tcPr>
            <w:tcW w:w="0" w:type="auto"/>
          </w:tcPr>
          <w:p w14:paraId="7FC47FC1" w14:textId="77777777" w:rsidR="00F603A5" w:rsidRPr="0008739A" w:rsidRDefault="00F603A5" w:rsidP="00F603A5">
            <w:pPr>
              <w:keepNext/>
            </w:pPr>
            <w:r w:rsidRPr="0008739A">
              <w:t>Description</w:t>
            </w:r>
          </w:p>
        </w:tc>
      </w:tr>
      <w:tr w:rsidR="00F603A5" w:rsidRPr="0008739A" w14:paraId="25B23856" w14:textId="77777777" w:rsidTr="00F603A5">
        <w:trPr>
          <w:cnfStyle w:val="000000100000" w:firstRow="0" w:lastRow="0" w:firstColumn="0" w:lastColumn="0" w:oddVBand="0" w:evenVBand="0" w:oddHBand="1" w:evenHBand="0" w:firstRowFirstColumn="0" w:firstRowLastColumn="0" w:lastRowFirstColumn="0" w:lastRowLastColumn="0"/>
          <w:cantSplit/>
        </w:trPr>
        <w:tc>
          <w:tcPr>
            <w:tcW w:w="0" w:type="auto"/>
          </w:tcPr>
          <w:p w14:paraId="57607CFF" w14:textId="3C7A9989" w:rsidR="00F603A5" w:rsidRPr="0008739A" w:rsidRDefault="009D0572" w:rsidP="00F603A5">
            <w:r>
              <w:t>html</w:t>
            </w:r>
          </w:p>
        </w:tc>
        <w:tc>
          <w:tcPr>
            <w:tcW w:w="0" w:type="auto"/>
          </w:tcPr>
          <w:p w14:paraId="2BA81CB4" w14:textId="127F7DB9" w:rsidR="00F603A5" w:rsidRPr="0008739A" w:rsidRDefault="009D0572" w:rsidP="00F603A5">
            <w:r>
              <w:t>text/html</w:t>
            </w:r>
          </w:p>
        </w:tc>
        <w:tc>
          <w:tcPr>
            <w:tcW w:w="0" w:type="auto"/>
          </w:tcPr>
          <w:p w14:paraId="6B61E59A" w14:textId="09FFF9EA" w:rsidR="00F603A5" w:rsidRPr="0008739A" w:rsidRDefault="0006643C" w:rsidP="00F603A5">
            <w:r>
              <w:t xml:space="preserve">A HTML web page. </w:t>
            </w:r>
          </w:p>
        </w:tc>
      </w:tr>
      <w:tr w:rsidR="00F603A5" w:rsidRPr="0008739A" w14:paraId="7B01309F" w14:textId="77777777" w:rsidTr="00F603A5">
        <w:trPr>
          <w:cnfStyle w:val="000000010000" w:firstRow="0" w:lastRow="0" w:firstColumn="0" w:lastColumn="0" w:oddVBand="0" w:evenVBand="0" w:oddHBand="0" w:evenHBand="1" w:firstRowFirstColumn="0" w:firstRowLastColumn="0" w:lastRowFirstColumn="0" w:lastRowLastColumn="0"/>
          <w:cantSplit/>
        </w:trPr>
        <w:tc>
          <w:tcPr>
            <w:tcW w:w="0" w:type="auto"/>
          </w:tcPr>
          <w:p w14:paraId="41280A97" w14:textId="14AF8D32" w:rsidR="00F603A5" w:rsidRDefault="0006643C" w:rsidP="00F603A5">
            <w:r>
              <w:t>json</w:t>
            </w:r>
          </w:p>
        </w:tc>
        <w:tc>
          <w:tcPr>
            <w:tcW w:w="0" w:type="auto"/>
          </w:tcPr>
          <w:p w14:paraId="382B2A68" w14:textId="2DC875F5" w:rsidR="00F603A5" w:rsidRDefault="0006643C" w:rsidP="00F603A5">
            <w:r>
              <w:t>application/json</w:t>
            </w:r>
          </w:p>
        </w:tc>
        <w:tc>
          <w:tcPr>
            <w:tcW w:w="0" w:type="auto"/>
          </w:tcPr>
          <w:p w14:paraId="6B06B2AB" w14:textId="3433813D" w:rsidR="00F603A5" w:rsidRDefault="0006643C" w:rsidP="00F603A5">
            <w:r>
              <w:t xml:space="preserve">A </w:t>
            </w:r>
            <w:r w:rsidR="00F102C9">
              <w:t>JSON</w:t>
            </w:r>
            <w:r w:rsidR="00F102C9">
              <w:rPr>
                <w:rStyle w:val="FootnoteReference"/>
              </w:rPr>
              <w:footnoteReference w:id="4"/>
            </w:r>
            <w:r w:rsidR="00F102C9">
              <w:t xml:space="preserve"> document.</w:t>
            </w:r>
          </w:p>
        </w:tc>
      </w:tr>
      <w:tr w:rsidR="0006643C" w:rsidRPr="0008739A" w14:paraId="5088883F" w14:textId="77777777" w:rsidTr="00F603A5">
        <w:trPr>
          <w:cnfStyle w:val="000000100000" w:firstRow="0" w:lastRow="0" w:firstColumn="0" w:lastColumn="0" w:oddVBand="0" w:evenVBand="0" w:oddHBand="1" w:evenHBand="0" w:firstRowFirstColumn="0" w:firstRowLastColumn="0" w:lastRowFirstColumn="0" w:lastRowLastColumn="0"/>
          <w:cantSplit/>
        </w:trPr>
        <w:tc>
          <w:tcPr>
            <w:tcW w:w="0" w:type="auto"/>
          </w:tcPr>
          <w:p w14:paraId="133A634F" w14:textId="36F1CEB6" w:rsidR="0006643C" w:rsidRDefault="00F102C9" w:rsidP="00F603A5">
            <w:r>
              <w:t>xml</w:t>
            </w:r>
          </w:p>
        </w:tc>
        <w:tc>
          <w:tcPr>
            <w:tcW w:w="0" w:type="auto"/>
          </w:tcPr>
          <w:p w14:paraId="420095B5" w14:textId="7593F5E1" w:rsidR="0006643C" w:rsidRDefault="00F102C9" w:rsidP="00F603A5">
            <w:r>
              <w:t>text/xml</w:t>
            </w:r>
          </w:p>
        </w:tc>
        <w:tc>
          <w:tcPr>
            <w:tcW w:w="0" w:type="auto"/>
          </w:tcPr>
          <w:p w14:paraId="2B7C0996" w14:textId="484CA9CE" w:rsidR="0006643C" w:rsidRDefault="00F102C9" w:rsidP="00F603A5">
            <w:r>
              <w:t>An XML document.</w:t>
            </w:r>
          </w:p>
        </w:tc>
      </w:tr>
      <w:tr w:rsidR="00F102C9" w:rsidRPr="0008739A" w14:paraId="4AD615E2" w14:textId="77777777" w:rsidTr="00F603A5">
        <w:trPr>
          <w:cnfStyle w:val="000000010000" w:firstRow="0" w:lastRow="0" w:firstColumn="0" w:lastColumn="0" w:oddVBand="0" w:evenVBand="0" w:oddHBand="0" w:evenHBand="1" w:firstRowFirstColumn="0" w:firstRowLastColumn="0" w:lastRowFirstColumn="0" w:lastRowLastColumn="0"/>
          <w:cantSplit/>
        </w:trPr>
        <w:tc>
          <w:tcPr>
            <w:tcW w:w="0" w:type="auto"/>
          </w:tcPr>
          <w:p w14:paraId="7C62A230" w14:textId="121250C7" w:rsidR="00F102C9" w:rsidRDefault="00F102C9" w:rsidP="00F603A5">
            <w:r>
              <w:t>uri-list</w:t>
            </w:r>
          </w:p>
        </w:tc>
        <w:tc>
          <w:tcPr>
            <w:tcW w:w="0" w:type="auto"/>
          </w:tcPr>
          <w:p w14:paraId="6EF51441" w14:textId="392A1A35" w:rsidR="00F102C9" w:rsidRDefault="00B02EB9" w:rsidP="00F603A5">
            <w:r>
              <w:t>text/uri-list</w:t>
            </w:r>
          </w:p>
        </w:tc>
        <w:tc>
          <w:tcPr>
            <w:tcW w:w="0" w:type="auto"/>
          </w:tcPr>
          <w:p w14:paraId="4B16F587" w14:textId="68FEFDCB" w:rsidR="00F102C9" w:rsidRDefault="00B02EB9" w:rsidP="00B02EB9">
            <w:r>
              <w:t>A text document with one URI per</w:t>
            </w:r>
            <w:r w:rsidR="00677420">
              <w:t xml:space="preserve"> line for each</w:t>
            </w:r>
            <w:r>
              <w:t xml:space="preserve"> child resource</w:t>
            </w:r>
            <w:r w:rsidR="00677420">
              <w:t>.</w:t>
            </w:r>
          </w:p>
        </w:tc>
      </w:tr>
    </w:tbl>
    <w:p w14:paraId="1ECF0E19" w14:textId="77777777" w:rsidR="00C424F9" w:rsidRDefault="00C424F9" w:rsidP="00C424F9"/>
    <w:p w14:paraId="31724EBE" w14:textId="03199ED1" w:rsidR="00853068" w:rsidRDefault="00853068" w:rsidP="00C424F9">
      <w:r>
        <w:t>The following sections describe the format for each of the above content types for different types of resource.</w:t>
      </w:r>
    </w:p>
    <w:p w14:paraId="0943A4E5" w14:textId="77777777" w:rsidR="00853068" w:rsidRDefault="00853068" w:rsidP="00C424F9"/>
    <w:p w14:paraId="66FC1350" w14:textId="77777777" w:rsidR="00013563" w:rsidRDefault="00013563" w:rsidP="00013563">
      <w:pPr>
        <w:pStyle w:val="Heading3"/>
      </w:pPr>
      <w:bookmarkStart w:id="10" w:name="_Toc202591124"/>
      <w:r>
        <w:t>Resource List</w:t>
      </w:r>
      <w:bookmarkEnd w:id="10"/>
    </w:p>
    <w:p w14:paraId="6F7DE2EA" w14:textId="77777777" w:rsidR="00013563" w:rsidRDefault="00013563" w:rsidP="00013563">
      <w:r>
        <w:t>The Resource List representations below are used when a resource returns a list of child resources.</w:t>
      </w:r>
    </w:p>
    <w:p w14:paraId="42867E7B" w14:textId="77777777" w:rsidR="00F77542" w:rsidRPr="00794EC8" w:rsidRDefault="00F77542" w:rsidP="00013563"/>
    <w:p w14:paraId="4B7718B4" w14:textId="77777777" w:rsidR="00013563" w:rsidRDefault="00013563" w:rsidP="00013563">
      <w:pPr>
        <w:pStyle w:val="Heading4"/>
      </w:pPr>
      <w:bookmarkStart w:id="11" w:name="_Ref163870835"/>
      <w:r>
        <w:t>HTML Resource List</w:t>
      </w:r>
      <w:bookmarkEnd w:id="11"/>
    </w:p>
    <w:p w14:paraId="2E83E93F" w14:textId="1597ED68" w:rsidR="00AE0AEC" w:rsidRDefault="00013563" w:rsidP="00AE0AEC">
      <w:r>
        <w:t>The HTML representation is a formatted HTML page that uses a definition list containing the list of resources.</w:t>
      </w:r>
      <w:r w:rsidR="00AE0AEC" w:rsidRPr="00AE0AEC">
        <w:t xml:space="preserve"> </w:t>
      </w:r>
      <w:r w:rsidR="00AE0AEC">
        <w:t>Some HTML pages include additional layout customization and can change at any time.</w:t>
      </w:r>
    </w:p>
    <w:p w14:paraId="76A62D47" w14:textId="77777777" w:rsidR="00013563" w:rsidRDefault="00013563" w:rsidP="00013563"/>
    <w:p w14:paraId="6023E192" w14:textId="77777777" w:rsidR="00013563" w:rsidRDefault="00013563" w:rsidP="00013563">
      <w:r>
        <w:t xml:space="preserve">By Default the HTML page contains a BC Government header, navigation and footer. This can be turned off using the </w:t>
      </w:r>
      <w:r w:rsidRPr="006C1F72">
        <w:rPr>
          <w:rStyle w:val="PlainTextChar1"/>
        </w:rPr>
        <w:t>plain=true</w:t>
      </w:r>
      <w:r>
        <w:t xml:space="preserve"> query string parameter.</w:t>
      </w:r>
    </w:p>
    <w:p w14:paraId="0170A518" w14:textId="77777777" w:rsidR="00013563" w:rsidRDefault="00013563" w:rsidP="00013563"/>
    <w:p w14:paraId="007B6841" w14:textId="5D7E83F2" w:rsidR="00AE0AEC" w:rsidRDefault="00AE0AEC" w:rsidP="00013563">
      <w:r>
        <w:t>The following shows an example business application list page.</w:t>
      </w:r>
    </w:p>
    <w:p w14:paraId="195B454E" w14:textId="77777777" w:rsidR="00AE0AEC" w:rsidRDefault="00AE0AEC" w:rsidP="00013563"/>
    <w:p w14:paraId="57823D50" w14:textId="0BBA3E42" w:rsidR="002C0DBA" w:rsidRDefault="002C0DBA" w:rsidP="00013563">
      <w:r>
        <w:rPr>
          <w:noProof/>
        </w:rPr>
        <w:drawing>
          <wp:inline distT="0" distB="0" distL="0" distR="0" wp14:anchorId="781BC0A9" wp14:editId="7FDB24B0">
            <wp:extent cx="4582160" cy="1056640"/>
            <wp:effectExtent l="25400" t="25400" r="1524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160" cy="1056640"/>
                    </a:xfrm>
                    <a:prstGeom prst="rect">
                      <a:avLst/>
                    </a:prstGeom>
                    <a:noFill/>
                    <a:ln>
                      <a:solidFill>
                        <a:schemeClr val="tx1"/>
                      </a:solidFill>
                    </a:ln>
                  </pic:spPr>
                </pic:pic>
              </a:graphicData>
            </a:graphic>
          </wp:inline>
        </w:drawing>
      </w:r>
    </w:p>
    <w:p w14:paraId="5998D29C" w14:textId="77777777" w:rsidR="00AE0AEC" w:rsidRDefault="00AE0AEC" w:rsidP="00013563"/>
    <w:p w14:paraId="6384717A" w14:textId="4E8481CE" w:rsidR="00C5159A" w:rsidRDefault="00C5159A" w:rsidP="00013563">
      <w:r>
        <w:t>The following shows a customized HTML page for the list of a user's batch jobs.</w:t>
      </w:r>
    </w:p>
    <w:p w14:paraId="6B0233A7" w14:textId="77777777" w:rsidR="00C5159A" w:rsidRDefault="00C5159A" w:rsidP="00013563"/>
    <w:p w14:paraId="56D49E36" w14:textId="0A1C924C" w:rsidR="00AE0AEC" w:rsidRDefault="00C5159A" w:rsidP="00013563">
      <w:r>
        <w:rPr>
          <w:noProof/>
        </w:rPr>
        <w:drawing>
          <wp:inline distT="0" distB="0" distL="0" distR="0" wp14:anchorId="26787B31" wp14:editId="19F59C18">
            <wp:extent cx="6691630" cy="945261"/>
            <wp:effectExtent l="25400" t="25400" r="13970" b="203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1630" cy="945261"/>
                    </a:xfrm>
                    <a:prstGeom prst="rect">
                      <a:avLst/>
                    </a:prstGeom>
                    <a:noFill/>
                    <a:ln>
                      <a:solidFill>
                        <a:schemeClr val="tx1"/>
                      </a:solidFill>
                    </a:ln>
                  </pic:spPr>
                </pic:pic>
              </a:graphicData>
            </a:graphic>
          </wp:inline>
        </w:drawing>
      </w:r>
    </w:p>
    <w:p w14:paraId="4C74AAA8" w14:textId="77777777" w:rsidR="00C5159A" w:rsidRPr="005A26E7" w:rsidRDefault="00C5159A" w:rsidP="00013563"/>
    <w:p w14:paraId="597A3FAA" w14:textId="77777777" w:rsidR="00013563" w:rsidRDefault="00013563" w:rsidP="00F77542">
      <w:pPr>
        <w:pStyle w:val="Heading4"/>
      </w:pPr>
      <w:bookmarkStart w:id="12" w:name="_Ref162686914"/>
      <w:r>
        <w:t>JSON Resource List</w:t>
      </w:r>
    </w:p>
    <w:p w14:paraId="41E95492" w14:textId="70DB2EC0" w:rsidR="00013563" w:rsidRDefault="00013563" w:rsidP="00013563">
      <w:r>
        <w:t xml:space="preserve">The JSON representation is an object containing the </w:t>
      </w:r>
      <w:r w:rsidRPr="00794EC8">
        <w:rPr>
          <w:rStyle w:val="PlainTextChar1"/>
        </w:rPr>
        <w:t>items</w:t>
      </w:r>
      <w:r>
        <w:t xml:space="preserve"> attribute containing a list of </w:t>
      </w:r>
      <w:r w:rsidRPr="00B90A8D">
        <w:rPr>
          <w:rStyle w:val="PlainTextChar1"/>
        </w:rPr>
        <w:t>resource</w:t>
      </w:r>
      <w:r>
        <w:t xml:space="preserve"> objects. The resource object contains the </w:t>
      </w:r>
      <w:r w:rsidRPr="00B90A8D">
        <w:rPr>
          <w:rStyle w:val="PlainTextChar1"/>
        </w:rPr>
        <w:t>resourceUri</w:t>
      </w:r>
      <w:r>
        <w:t xml:space="preserve">, </w:t>
      </w:r>
      <w:r w:rsidRPr="00B90A8D">
        <w:rPr>
          <w:rStyle w:val="PlainTextChar1"/>
        </w:rPr>
        <w:t>title</w:t>
      </w:r>
      <w:r>
        <w:t xml:space="preserve"> and </w:t>
      </w:r>
      <w:r w:rsidRPr="00B90A8D">
        <w:rPr>
          <w:rStyle w:val="PlainTextChar1"/>
        </w:rPr>
        <w:t>description</w:t>
      </w:r>
      <w:r>
        <w:t xml:space="preserve"> attributes.</w:t>
      </w:r>
      <w:r w:rsidR="008C4825">
        <w:t xml:space="preserve"> It can also contain </w:t>
      </w:r>
      <w:r w:rsidR="00BA2353">
        <w:t>additional fields specific to the resource requested.</w:t>
      </w:r>
    </w:p>
    <w:p w14:paraId="2F5E34FD" w14:textId="77777777" w:rsidR="00013563" w:rsidRPr="00807AD3" w:rsidRDefault="00013563" w:rsidP="00013563"/>
    <w:p w14:paraId="4C23A07B"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w:t>
      </w:r>
    </w:p>
    <w:p w14:paraId="0DD06EF8"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"items": [</w:t>
      </w:r>
    </w:p>
    <w:p w14:paraId="103DE33C"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w:t>
      </w:r>
    </w:p>
    <w:p w14:paraId="31431EAF" w14:textId="7B380EED"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"resourceUri" : "</w:t>
      </w:r>
      <w:r>
        <w:rPr>
          <w:b/>
        </w:rPr>
        <w:t>Child Resource URL</w:t>
      </w:r>
      <w:r>
        <w:t>",</w:t>
      </w:r>
    </w:p>
    <w:p w14:paraId="76FCE7A7" w14:textId="3BFD3070"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"title"       : "</w:t>
      </w:r>
      <w:r>
        <w:rPr>
          <w:b/>
        </w:rPr>
        <w:t>Child Resource Title</w:t>
      </w:r>
      <w:r>
        <w:t>",</w:t>
      </w:r>
    </w:p>
    <w:p w14:paraId="5F4FE7D4" w14:textId="76126D6F"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"description" : "</w:t>
      </w:r>
      <w:r>
        <w:rPr>
          <w:b/>
        </w:rPr>
        <w:t>Child Resource Description</w:t>
      </w:r>
      <w:r>
        <w:t>"</w:t>
      </w:r>
    </w:p>
    <w:p w14:paraId="018228F7" w14:textId="430DE945" w:rsidR="009F0DB5" w:rsidRDefault="009F0DB5" w:rsidP="00013563">
      <w:pPr>
        <w:pStyle w:val="PlainText"/>
        <w:keepNext/>
        <w:pBdr>
          <w:top w:val="single" w:sz="4" w:space="1" w:color="auto"/>
          <w:left w:val="single" w:sz="4" w:space="4" w:color="auto"/>
          <w:bottom w:val="single" w:sz="4" w:space="1" w:color="auto"/>
          <w:right w:val="single" w:sz="4" w:space="4" w:color="auto"/>
        </w:pBdr>
      </w:pPr>
      <w:r>
        <w:t xml:space="preserve">      "</w:t>
      </w:r>
      <w:r w:rsidR="008C4825" w:rsidRPr="008D622B">
        <w:rPr>
          <w:b/>
        </w:rPr>
        <w:t>field</w:t>
      </w:r>
      <w:r w:rsidRPr="008D622B">
        <w:rPr>
          <w:b/>
        </w:rPr>
        <w:t>Name</w:t>
      </w:r>
      <w:r>
        <w:t xml:space="preserve">" </w:t>
      </w:r>
      <w:r w:rsidR="008C4825">
        <w:t xml:space="preserve">  </w:t>
      </w:r>
      <w:r>
        <w:t>: "</w:t>
      </w:r>
      <w:r w:rsidRPr="008C4825">
        <w:rPr>
          <w:b/>
        </w:rPr>
        <w:t xml:space="preserve">Value of </w:t>
      </w:r>
      <w:r w:rsidR="008C4825" w:rsidRPr="008C4825">
        <w:rPr>
          <w:b/>
        </w:rPr>
        <w:t>resource specific field</w:t>
      </w:r>
      <w:r w:rsidR="008C4825">
        <w:t>"</w:t>
      </w:r>
    </w:p>
    <w:p w14:paraId="177D9B17"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w:t>
      </w:r>
    </w:p>
    <w:p w14:paraId="48B38A7C"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w:t>
      </w:r>
    </w:p>
    <w:p w14:paraId="2AD49BAD" w14:textId="7D9F97C4"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"resourceUri" : "</w:t>
      </w:r>
      <w:r w:rsidRPr="003E7E34">
        <w:rPr>
          <w:b/>
        </w:rPr>
        <w:t>http:\/\/apps.gov.bc.ca\/</w:t>
      </w:r>
      <w:r>
        <w:rPr>
          <w:b/>
        </w:rPr>
        <w:t>pub</w:t>
      </w:r>
      <w:r w:rsidRPr="003E7E34">
        <w:rPr>
          <w:b/>
        </w:rPr>
        <w:t>\/cpf\/ws\/apps\/</w:t>
      </w:r>
      <w:r w:rsidR="00BA2353">
        <w:rPr>
          <w:b/>
        </w:rPr>
        <w:t>demo\/</w:t>
      </w:r>
      <w:r>
        <w:t>",</w:t>
      </w:r>
    </w:p>
    <w:p w14:paraId="39651384" w14:textId="7574D795"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"title"       : "</w:t>
      </w:r>
      <w:r w:rsidR="008D622B">
        <w:rPr>
          <w:b/>
        </w:rPr>
        <w:t>Demo</w:t>
      </w:r>
      <w:r>
        <w:t>",</w:t>
      </w:r>
    </w:p>
    <w:p w14:paraId="75AA765B" w14:textId="1A7FDA63"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"description" : "</w:t>
      </w:r>
      <w:r w:rsidR="008D622B">
        <w:rPr>
          <w:b/>
        </w:rPr>
        <w:t>Demo business application</w:t>
      </w:r>
      <w:r>
        <w:t>"</w:t>
      </w:r>
    </w:p>
    <w:p w14:paraId="239D7510" w14:textId="4FC4D2F5" w:rsidR="00BA2353" w:rsidRDefault="00BA2353" w:rsidP="00013563">
      <w:pPr>
        <w:pStyle w:val="PlainText"/>
        <w:keepNext/>
        <w:pBdr>
          <w:top w:val="single" w:sz="4" w:space="1" w:color="auto"/>
          <w:left w:val="single" w:sz="4" w:space="4" w:color="auto"/>
          <w:bottom w:val="single" w:sz="4" w:space="1" w:color="auto"/>
          <w:right w:val="single" w:sz="4" w:space="4" w:color="auto"/>
        </w:pBdr>
      </w:pPr>
      <w:r>
        <w:t xml:space="preserve">      "</w:t>
      </w:r>
      <w:r w:rsidR="008D622B" w:rsidRPr="008D622B">
        <w:rPr>
          <w:b/>
        </w:rPr>
        <w:t>businessApplicationName</w:t>
      </w:r>
      <w:r>
        <w:t>"</w:t>
      </w:r>
      <w:r w:rsidR="008D622B">
        <w:t xml:space="preserve"> : "</w:t>
      </w:r>
      <w:r w:rsidR="008D622B" w:rsidRPr="008D622B">
        <w:rPr>
          <w:b/>
        </w:rPr>
        <w:t>demo</w:t>
      </w:r>
      <w:r w:rsidR="008D622B">
        <w:t>"</w:t>
      </w:r>
      <w:r>
        <w:t xml:space="preserve">    </w:t>
      </w:r>
    </w:p>
    <w:p w14:paraId="278B853C"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w:t>
      </w:r>
    </w:p>
    <w:p w14:paraId="2E831229"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w:t>
      </w:r>
    </w:p>
    <w:p w14:paraId="755C6DAE" w14:textId="77777777" w:rsidR="00013563" w:rsidRDefault="00013563" w:rsidP="00013563">
      <w:pPr>
        <w:pStyle w:val="PlainText"/>
        <w:pBdr>
          <w:top w:val="single" w:sz="4" w:space="1" w:color="auto"/>
          <w:left w:val="single" w:sz="4" w:space="4" w:color="auto"/>
          <w:bottom w:val="single" w:sz="4" w:space="1" w:color="auto"/>
          <w:right w:val="single" w:sz="4" w:space="4" w:color="auto"/>
        </w:pBdr>
      </w:pPr>
      <w:r>
        <w:t>}</w:t>
      </w:r>
    </w:p>
    <w:p w14:paraId="75E8B4A7" w14:textId="77777777" w:rsidR="00013563" w:rsidRPr="00807AD3" w:rsidRDefault="00013563" w:rsidP="00013563"/>
    <w:p w14:paraId="7B676207" w14:textId="77777777" w:rsidR="00013563" w:rsidRDefault="00013563" w:rsidP="00F77542">
      <w:pPr>
        <w:pStyle w:val="Heading4"/>
      </w:pPr>
      <w:r>
        <w:t>XML Resource List</w:t>
      </w:r>
      <w:bookmarkEnd w:id="12"/>
    </w:p>
    <w:p w14:paraId="231E2D23" w14:textId="57B6644A" w:rsidR="00CC73E6" w:rsidRDefault="00013563" w:rsidP="00CC73E6">
      <w:r>
        <w:t xml:space="preserve">The XML representation has the </w:t>
      </w:r>
      <w:r w:rsidRPr="00B90A8D">
        <w:rPr>
          <w:rStyle w:val="PlainTextChar1"/>
        </w:rPr>
        <w:t>items</w:t>
      </w:r>
      <w:r>
        <w:t xml:space="preserve"> root element with zero or more </w:t>
      </w:r>
      <w:r w:rsidRPr="00B90A8D">
        <w:rPr>
          <w:rStyle w:val="PlainTextChar1"/>
        </w:rPr>
        <w:t>resource</w:t>
      </w:r>
      <w:r>
        <w:t xml:space="preserve"> elements. The </w:t>
      </w:r>
      <w:r w:rsidRPr="00B90A8D">
        <w:rPr>
          <w:rStyle w:val="PlainTextChar1"/>
        </w:rPr>
        <w:t>resource</w:t>
      </w:r>
      <w:r>
        <w:t xml:space="preserve"> element contains the </w:t>
      </w:r>
      <w:r w:rsidRPr="00B90A8D">
        <w:rPr>
          <w:rStyle w:val="PlainTextChar1"/>
        </w:rPr>
        <w:t>resourceUri</w:t>
      </w:r>
      <w:r>
        <w:t xml:space="preserve">, </w:t>
      </w:r>
      <w:r w:rsidRPr="00B90A8D">
        <w:rPr>
          <w:rStyle w:val="PlainTextChar1"/>
        </w:rPr>
        <w:t>title</w:t>
      </w:r>
      <w:r>
        <w:t xml:space="preserve"> and </w:t>
      </w:r>
      <w:r w:rsidRPr="00B90A8D">
        <w:rPr>
          <w:rStyle w:val="PlainTextChar1"/>
        </w:rPr>
        <w:t>description</w:t>
      </w:r>
      <w:r>
        <w:t xml:space="preserve"> elements.</w:t>
      </w:r>
      <w:r w:rsidR="00CC73E6" w:rsidRPr="00CC73E6">
        <w:t xml:space="preserve"> </w:t>
      </w:r>
      <w:r w:rsidR="00CC73E6">
        <w:t>It can also contain additional fields specific to the resource requested.</w:t>
      </w:r>
    </w:p>
    <w:p w14:paraId="48288E05" w14:textId="77777777" w:rsidR="00013563" w:rsidRDefault="00013563" w:rsidP="00013563"/>
    <w:p w14:paraId="7D99DBC9"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&lt;?xml version="1.0" encoding="UTF-8"?&gt;</w:t>
      </w:r>
    </w:p>
    <w:p w14:paraId="1291BC50"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&lt;items&gt;</w:t>
      </w:r>
    </w:p>
    <w:p w14:paraId="7BF1FA23"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&lt;resource&gt;</w:t>
      </w:r>
    </w:p>
    <w:p w14:paraId="0D160FF2"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&lt;resourceUri&gt;</w:t>
      </w:r>
      <w:r>
        <w:rPr>
          <w:b/>
        </w:rPr>
        <w:t>Child Resource URL</w:t>
      </w:r>
      <w:r>
        <w:t>&lt;/resourceUri&gt;</w:t>
      </w:r>
    </w:p>
    <w:p w14:paraId="226E7AE0"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&lt;title&gt;</w:t>
      </w:r>
      <w:r>
        <w:rPr>
          <w:b/>
        </w:rPr>
        <w:t>Child Resource Title</w:t>
      </w:r>
      <w:r>
        <w:t>&lt;/title&gt;</w:t>
      </w:r>
    </w:p>
    <w:p w14:paraId="036CB38D"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&lt;description&gt;</w:t>
      </w:r>
      <w:r>
        <w:rPr>
          <w:b/>
        </w:rPr>
        <w:t>Child Resource Description</w:t>
      </w:r>
      <w:r>
        <w:t>&lt;/description&gt;</w:t>
      </w:r>
    </w:p>
    <w:p w14:paraId="4CDDECD3" w14:textId="07FEBE0B" w:rsidR="008D622B" w:rsidRDefault="008D622B" w:rsidP="00013563">
      <w:pPr>
        <w:pStyle w:val="PlainText"/>
        <w:keepNext/>
        <w:pBdr>
          <w:top w:val="single" w:sz="4" w:space="1" w:color="auto"/>
          <w:left w:val="single" w:sz="4" w:space="4" w:color="auto"/>
          <w:bottom w:val="single" w:sz="4" w:space="1" w:color="auto"/>
          <w:right w:val="single" w:sz="4" w:space="4" w:color="auto"/>
        </w:pBdr>
      </w:pPr>
      <w:r>
        <w:t xml:space="preserve">    &lt;</w:t>
      </w:r>
      <w:r w:rsidRPr="008D622B">
        <w:rPr>
          <w:b/>
        </w:rPr>
        <w:t>fieldName</w:t>
      </w:r>
      <w:r>
        <w:t>&gt;</w:t>
      </w:r>
      <w:r w:rsidRPr="008C4825">
        <w:rPr>
          <w:b/>
        </w:rPr>
        <w:t>Value of resource specific field</w:t>
      </w:r>
      <w:r>
        <w:rPr>
          <w:b/>
        </w:rPr>
        <w:t>&lt;/fieldName&gt;</w:t>
      </w:r>
    </w:p>
    <w:p w14:paraId="7C30E955"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&lt;/resource&gt;</w:t>
      </w:r>
    </w:p>
    <w:p w14:paraId="7B745C29"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&lt;resource&gt;</w:t>
      </w:r>
    </w:p>
    <w:p w14:paraId="3A007B85" w14:textId="387E6B8A"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&lt;resourceUri&gt;</w:t>
      </w:r>
      <w:r w:rsidRPr="003E7E34">
        <w:rPr>
          <w:b/>
        </w:rPr>
        <w:t>http://apps.gov.bc.ca/pub/cpf/ws/apps/</w:t>
      </w:r>
      <w:r w:rsidR="008D622B">
        <w:rPr>
          <w:b/>
        </w:rPr>
        <w:t>demo/</w:t>
      </w:r>
      <w:r>
        <w:t>&lt;/resourceUri&gt;</w:t>
      </w:r>
    </w:p>
    <w:p w14:paraId="3F8F6313" w14:textId="742CE154"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&lt;title&gt;</w:t>
      </w:r>
      <w:r w:rsidR="008D622B">
        <w:rPr>
          <w:b/>
        </w:rPr>
        <w:t>Demo</w:t>
      </w:r>
      <w:r>
        <w:t>&lt;/title&gt;</w:t>
      </w:r>
    </w:p>
    <w:p w14:paraId="7AD8ADDC" w14:textId="42D5DBC8"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&lt;description&gt;</w:t>
      </w:r>
      <w:r w:rsidR="00CC73E6">
        <w:rPr>
          <w:b/>
        </w:rPr>
        <w:t>Demo</w:t>
      </w:r>
      <w:r w:rsidRPr="003E7E34">
        <w:rPr>
          <w:b/>
        </w:rPr>
        <w:t xml:space="preserve"> business application.</w:t>
      </w:r>
      <w:r>
        <w:t>&lt;/description&gt;</w:t>
      </w:r>
    </w:p>
    <w:p w14:paraId="5DD033D3" w14:textId="575910B4" w:rsidR="008D622B" w:rsidRDefault="008D622B" w:rsidP="008D622B">
      <w:pPr>
        <w:pStyle w:val="PlainText"/>
        <w:keepNext/>
        <w:pBdr>
          <w:top w:val="single" w:sz="4" w:space="1" w:color="auto"/>
          <w:left w:val="single" w:sz="4" w:space="4" w:color="auto"/>
          <w:bottom w:val="single" w:sz="4" w:space="1" w:color="auto"/>
          <w:right w:val="single" w:sz="4" w:space="4" w:color="auto"/>
        </w:pBdr>
      </w:pPr>
      <w:r>
        <w:t xml:space="preserve">    &lt;</w:t>
      </w:r>
      <w:r w:rsidRPr="00CC73E6">
        <w:rPr>
          <w:b/>
        </w:rPr>
        <w:t>businessApplicationName</w:t>
      </w:r>
      <w:r>
        <w:t>&gt;</w:t>
      </w:r>
      <w:r w:rsidR="00CC73E6">
        <w:rPr>
          <w:b/>
        </w:rPr>
        <w:t>demo</w:t>
      </w:r>
      <w:r>
        <w:t>&lt;/</w:t>
      </w:r>
      <w:r w:rsidR="00CC73E6" w:rsidRPr="00CC73E6">
        <w:rPr>
          <w:b/>
        </w:rPr>
        <w:t>businessApplicationName</w:t>
      </w:r>
      <w:r>
        <w:t>&gt;</w:t>
      </w:r>
    </w:p>
    <w:p w14:paraId="6592C895" w14:textId="77777777" w:rsidR="00013563" w:rsidRDefault="00013563" w:rsidP="00013563">
      <w:pPr>
        <w:pStyle w:val="PlainText"/>
        <w:keepNext/>
        <w:pBdr>
          <w:top w:val="single" w:sz="4" w:space="1" w:color="auto"/>
          <w:left w:val="single" w:sz="4" w:space="4" w:color="auto"/>
          <w:bottom w:val="single" w:sz="4" w:space="1" w:color="auto"/>
          <w:right w:val="single" w:sz="4" w:space="4" w:color="auto"/>
        </w:pBdr>
      </w:pPr>
      <w:r>
        <w:t xml:space="preserve">  &lt;/resource&gt;</w:t>
      </w:r>
    </w:p>
    <w:p w14:paraId="4B25D91D" w14:textId="77777777" w:rsidR="00013563" w:rsidRPr="007C28E0" w:rsidRDefault="00013563" w:rsidP="00013563">
      <w:pPr>
        <w:pStyle w:val="PlainText"/>
        <w:pBdr>
          <w:top w:val="single" w:sz="4" w:space="1" w:color="auto"/>
          <w:left w:val="single" w:sz="4" w:space="4" w:color="auto"/>
          <w:bottom w:val="single" w:sz="4" w:space="1" w:color="auto"/>
          <w:right w:val="single" w:sz="4" w:space="4" w:color="auto"/>
        </w:pBdr>
      </w:pPr>
      <w:r>
        <w:t>&lt;/items&gt;</w:t>
      </w:r>
    </w:p>
    <w:p w14:paraId="3B4DDF1E" w14:textId="77777777" w:rsidR="00013563" w:rsidRPr="00807AD3" w:rsidRDefault="00013563" w:rsidP="00013563"/>
    <w:p w14:paraId="357555E5" w14:textId="77777777" w:rsidR="00013563" w:rsidRDefault="00013563" w:rsidP="00F77542">
      <w:pPr>
        <w:pStyle w:val="Heading4"/>
      </w:pPr>
      <w:r>
        <w:t>URI-List Resource List</w:t>
      </w:r>
    </w:p>
    <w:p w14:paraId="716CFD6B" w14:textId="77777777" w:rsidR="00013563" w:rsidRDefault="00013563" w:rsidP="00013563">
      <w:r>
        <w:t>The uri-list representation is a text file with a URL to each of the child resources on a separate line.</w:t>
      </w:r>
    </w:p>
    <w:p w14:paraId="7D42D9CB" w14:textId="77777777" w:rsidR="00013563" w:rsidRPr="00807AD3" w:rsidRDefault="00013563" w:rsidP="00013563"/>
    <w:p w14:paraId="08AA3E8E" w14:textId="77777777" w:rsidR="00013563" w:rsidRPr="003E7E34" w:rsidRDefault="00013563" w:rsidP="00013563">
      <w:pPr>
        <w:pStyle w:val="PlainText"/>
        <w:pBdr>
          <w:top w:val="single" w:sz="4" w:space="1" w:color="auto"/>
          <w:left w:val="single" w:sz="4" w:space="1" w:color="auto"/>
          <w:bottom w:val="single" w:sz="4" w:space="3" w:color="auto"/>
          <w:right w:val="single" w:sz="4" w:space="1" w:color="auto"/>
        </w:pBdr>
        <w:rPr>
          <w:b/>
        </w:rPr>
      </w:pPr>
      <w:r>
        <w:rPr>
          <w:b/>
        </w:rPr>
        <w:t>Child Resource URL</w:t>
      </w:r>
    </w:p>
    <w:p w14:paraId="062E802B" w14:textId="0EE2B870" w:rsidR="00013563" w:rsidRPr="003E7E34" w:rsidRDefault="00013563" w:rsidP="00013563">
      <w:pPr>
        <w:pBdr>
          <w:top w:val="single" w:sz="4" w:space="1" w:color="auto"/>
          <w:left w:val="single" w:sz="4" w:space="1" w:color="auto"/>
          <w:bottom w:val="single" w:sz="4" w:space="3" w:color="auto"/>
          <w:right w:val="single" w:sz="4" w:space="1" w:color="auto"/>
        </w:pBdr>
        <w:rPr>
          <w:b/>
        </w:rPr>
      </w:pPr>
      <w:r w:rsidRPr="003E7E34">
        <w:rPr>
          <w:rFonts w:ascii="Courier New" w:hAnsi="Courier New" w:cs="Courier New"/>
          <w:b/>
          <w:sz w:val="20"/>
          <w:szCs w:val="20"/>
        </w:rPr>
        <w:t>http://apps.gov.bc.ca/pub/cpf/ws/apps/</w:t>
      </w:r>
      <w:r w:rsidR="00CC73E6">
        <w:rPr>
          <w:rFonts w:ascii="Courier New" w:hAnsi="Courier New" w:cs="Courier New"/>
          <w:b/>
          <w:sz w:val="20"/>
          <w:szCs w:val="20"/>
        </w:rPr>
        <w:t>demo/</w:t>
      </w:r>
    </w:p>
    <w:p w14:paraId="42B2F8B5" w14:textId="77777777" w:rsidR="00013563" w:rsidRDefault="00013563" w:rsidP="00C424F9"/>
    <w:p w14:paraId="1F525F10" w14:textId="77777777" w:rsidR="009E4CB5" w:rsidRDefault="009E4CB5" w:rsidP="00853068">
      <w:pPr>
        <w:pStyle w:val="Heading3"/>
      </w:pPr>
      <w:bookmarkStart w:id="13" w:name="_Toc202591125"/>
      <w:r>
        <w:t>Object Detail</w:t>
      </w:r>
      <w:bookmarkEnd w:id="13"/>
    </w:p>
    <w:p w14:paraId="36159971" w14:textId="77777777" w:rsidR="009E4CB5" w:rsidRDefault="009E4CB5" w:rsidP="00853068">
      <w:pPr>
        <w:keepNext/>
      </w:pPr>
      <w:r>
        <w:t>The object detail representations below are used when a resource returns the values of an object.</w:t>
      </w:r>
    </w:p>
    <w:p w14:paraId="75AC5977" w14:textId="77777777" w:rsidR="009E4CB5" w:rsidRPr="00D369A7" w:rsidRDefault="009E4CB5" w:rsidP="00853068">
      <w:pPr>
        <w:keepNext/>
      </w:pPr>
    </w:p>
    <w:p w14:paraId="6FF12D21" w14:textId="77777777" w:rsidR="009E4CB5" w:rsidRDefault="009E4CB5" w:rsidP="00853068">
      <w:pPr>
        <w:pStyle w:val="Heading4"/>
      </w:pPr>
      <w:bookmarkStart w:id="14" w:name="_Ref163870837"/>
      <w:r>
        <w:t>HTML Object Detail</w:t>
      </w:r>
      <w:bookmarkEnd w:id="14"/>
    </w:p>
    <w:p w14:paraId="125D316B" w14:textId="1FE6FE84" w:rsidR="009E4CB5" w:rsidRDefault="009E4CB5" w:rsidP="009E4CB5">
      <w:r>
        <w:t xml:space="preserve">The HTML representation is a formatted HTML page that uses a table with two columns containing the object attribute names &amp; values. </w:t>
      </w:r>
      <w:r w:rsidR="00AE0AEC">
        <w:t>Some HTML pages include additional layout customization and can change at any time.</w:t>
      </w:r>
    </w:p>
    <w:p w14:paraId="1C3D950A" w14:textId="77777777" w:rsidR="009E4CB5" w:rsidRDefault="009E4CB5" w:rsidP="009E4CB5"/>
    <w:p w14:paraId="018B58D5" w14:textId="77777777" w:rsidR="009E4CB5" w:rsidRDefault="009E4CB5" w:rsidP="009E4CB5">
      <w:r>
        <w:t xml:space="preserve">By Default the HTML page contains a BC Government header, navigation and footer. This can be turned off using the </w:t>
      </w:r>
      <w:r w:rsidRPr="006C1F72">
        <w:rPr>
          <w:rStyle w:val="PlainTextChar1"/>
        </w:rPr>
        <w:t>plain=true</w:t>
      </w:r>
      <w:r>
        <w:t xml:space="preserve"> query string parameter.</w:t>
      </w:r>
    </w:p>
    <w:p w14:paraId="59DB9FB2" w14:textId="77777777" w:rsidR="009E4CB5" w:rsidRDefault="009E4CB5" w:rsidP="009E4CB5"/>
    <w:p w14:paraId="323A50C0" w14:textId="525C150C" w:rsidR="0041529C" w:rsidRDefault="0041529C" w:rsidP="009E4CB5">
      <w:r>
        <w:t>The following shows the object detail for a Batch Job status page.</w:t>
      </w:r>
    </w:p>
    <w:p w14:paraId="0238A69A" w14:textId="77777777" w:rsidR="0041529C" w:rsidRDefault="0041529C" w:rsidP="009E4CB5"/>
    <w:p w14:paraId="43BB6487" w14:textId="2F8AF1DC" w:rsidR="009E4CB5" w:rsidRPr="00807AD3" w:rsidRDefault="0041529C" w:rsidP="009E4CB5">
      <w:r>
        <w:rPr>
          <w:noProof/>
        </w:rPr>
        <w:drawing>
          <wp:inline distT="0" distB="0" distL="0" distR="0" wp14:anchorId="4EB4EDD0" wp14:editId="792597B7">
            <wp:extent cx="6691630" cy="2924592"/>
            <wp:effectExtent l="25400" t="25400" r="13970" b="222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1630" cy="2924592"/>
                    </a:xfrm>
                    <a:prstGeom prst="rect">
                      <a:avLst/>
                    </a:prstGeom>
                    <a:noFill/>
                    <a:ln>
                      <a:solidFill>
                        <a:schemeClr val="tx1"/>
                      </a:solidFill>
                    </a:ln>
                  </pic:spPr>
                </pic:pic>
              </a:graphicData>
            </a:graphic>
          </wp:inline>
        </w:drawing>
      </w:r>
    </w:p>
    <w:p w14:paraId="5C48127C" w14:textId="77777777" w:rsidR="009E4CB5" w:rsidRPr="005A26E7" w:rsidRDefault="009E4CB5" w:rsidP="009E4CB5"/>
    <w:p w14:paraId="53F9F956" w14:textId="77777777" w:rsidR="009E4CB5" w:rsidRDefault="009E4CB5" w:rsidP="00853068">
      <w:pPr>
        <w:pStyle w:val="Heading4"/>
      </w:pPr>
      <w:r>
        <w:t>JSON Object Detail</w:t>
      </w:r>
    </w:p>
    <w:p w14:paraId="37DF2D5D" w14:textId="77777777" w:rsidR="009E4CB5" w:rsidRDefault="009E4CB5" w:rsidP="009E4CB5">
      <w:r>
        <w:t>The JSON representation is an object with one child attribute containing the attribute value for each non-null attribute of the object.</w:t>
      </w:r>
    </w:p>
    <w:p w14:paraId="07DC0974" w14:textId="77777777" w:rsidR="009E4CB5" w:rsidRDefault="009E4CB5" w:rsidP="009E4CB5">
      <w:r w:rsidRPr="00807AD3">
        <w:t xml:space="preserve"> </w:t>
      </w:r>
    </w:p>
    <w:p w14:paraId="1F635141" w14:textId="77777777" w:rsidR="009E4CB5" w:rsidRDefault="009E4CB5" w:rsidP="009E4CB5">
      <w:r>
        <w:t>The following shows the general syntax of the XML object detail representation.</w:t>
      </w:r>
    </w:p>
    <w:p w14:paraId="4030E13C" w14:textId="77777777" w:rsidR="009E4CB5" w:rsidRDefault="009E4CB5" w:rsidP="009E4CB5"/>
    <w:p w14:paraId="2E3DA499"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w:t>
      </w:r>
    </w:p>
    <w:p w14:paraId="0DE04758"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 xml:space="preserve">  "</w:t>
      </w:r>
      <w:r w:rsidRPr="009176CA">
        <w:rPr>
          <w:b/>
        </w:rPr>
        <w:t>attribute1</w:t>
      </w:r>
      <w:r>
        <w:t>": "</w:t>
      </w:r>
      <w:r w:rsidRPr="009176CA">
        <w:rPr>
          <w:b/>
        </w:rPr>
        <w:t>Value 1</w:t>
      </w:r>
      <w:r>
        <w:t>",</w:t>
      </w:r>
    </w:p>
    <w:p w14:paraId="701DB290"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 xml:space="preserve">  "</w:t>
      </w:r>
      <w:r w:rsidRPr="009176CA">
        <w:rPr>
          <w:b/>
        </w:rPr>
        <w:t>attribute</w:t>
      </w:r>
      <w:r>
        <w:rPr>
          <w:b/>
        </w:rPr>
        <w:t>2</w:t>
      </w:r>
      <w:r>
        <w:t>": "</w:t>
      </w:r>
      <w:r w:rsidRPr="009176CA">
        <w:rPr>
          <w:b/>
        </w:rPr>
        <w:t xml:space="preserve">Value </w:t>
      </w:r>
      <w:r>
        <w:rPr>
          <w:b/>
        </w:rPr>
        <w:t>2</w:t>
      </w:r>
      <w:r>
        <w:t>"</w:t>
      </w:r>
    </w:p>
    <w:p w14:paraId="3E5835F9" w14:textId="77777777" w:rsidR="009E4CB5" w:rsidRPr="007C28E0" w:rsidRDefault="009E4CB5" w:rsidP="009E4CB5">
      <w:pPr>
        <w:pStyle w:val="PlainText"/>
        <w:pBdr>
          <w:top w:val="single" w:sz="4" w:space="1" w:color="auto"/>
          <w:left w:val="single" w:sz="4" w:space="4" w:color="auto"/>
          <w:bottom w:val="single" w:sz="4" w:space="1" w:color="auto"/>
          <w:right w:val="single" w:sz="4" w:space="4" w:color="auto"/>
        </w:pBdr>
      </w:pPr>
      <w:r>
        <w:t>}</w:t>
      </w:r>
    </w:p>
    <w:p w14:paraId="591B6E71" w14:textId="77777777" w:rsidR="009E4CB5" w:rsidRDefault="009E4CB5" w:rsidP="009E4CB5"/>
    <w:p w14:paraId="0C68CEDA" w14:textId="6C262038" w:rsidR="009E4CB5" w:rsidRDefault="009E4CB5" w:rsidP="009E4CB5">
      <w:r>
        <w:t xml:space="preserve">The following example shows an </w:t>
      </w:r>
      <w:r w:rsidR="0041529C">
        <w:t>JSON</w:t>
      </w:r>
      <w:r>
        <w:t xml:space="preserve"> object detail representation of a </w:t>
      </w:r>
      <w:r w:rsidRPr="006C1F72">
        <w:rPr>
          <w:rStyle w:val="PlainTextChar1"/>
        </w:rPr>
        <w:t>BatchJob</w:t>
      </w:r>
      <w:r>
        <w:t>.</w:t>
      </w:r>
    </w:p>
    <w:p w14:paraId="2BD446F5" w14:textId="77777777" w:rsidR="009E4CB5" w:rsidRPr="00807AD3" w:rsidRDefault="009E4CB5" w:rsidP="009E4CB5"/>
    <w:p w14:paraId="09B2DC9B"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w:t>
      </w:r>
    </w:p>
    <w:p w14:paraId="2DC5D13E"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"id":"\/cpf\/ws\/users\/cpftest\/jobs\/25.json",</w:t>
      </w:r>
    </w:p>
    <w:p w14:paraId="18F91470"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"userId":"cpftest",</w:t>
      </w:r>
    </w:p>
    <w:p w14:paraId="2691C928"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"businessApplicationName":"MapTileByTileId",</w:t>
      </w:r>
    </w:p>
    <w:p w14:paraId="41DECD69"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"businessApplicationVersion":"1.0.0",</w:t>
      </w:r>
    </w:p>
    <w:p w14:paraId="1B7B12BC"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"mapGridName":"NTS 1:1 000 000",</w:t>
      </w:r>
    </w:p>
    <w:p w14:paraId="5B8A64C0"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"jobStatus":"downloadInitiated",</w:t>
      </w:r>
    </w:p>
    <w:p w14:paraId="67480B44"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"millisecondsUntilNextCheck":"0",</w:t>
      </w:r>
    </w:p>
    <w:p w14:paraId="51E510A9"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"numSubmittedRequests":"1",</w:t>
      </w:r>
    </w:p>
    <w:p w14:paraId="5BBCFEE1"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"numCompletedRequests":"1",</w:t>
      </w:r>
    </w:p>
    <w:p w14:paraId="7C8AF59F"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"numFailedRequests":"0",</w:t>
      </w:r>
    </w:p>
    <w:p w14:paraId="79FDC693" w14:textId="77777777" w:rsidR="009E4CB5" w:rsidRPr="009176CA" w:rsidRDefault="009E4CB5" w:rsidP="00853068">
      <w:pPr>
        <w:keepNex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"resultDataContentType":"application\/json",</w:t>
      </w:r>
    </w:p>
    <w:p w14:paraId="17B7F250" w14:textId="77777777" w:rsidR="009E4CB5" w:rsidRPr="009176CA" w:rsidRDefault="009E4CB5" w:rsidP="009E4CB5">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 xml:space="preserve">  "resultsUrl":"</w:t>
      </w:r>
      <w:r w:rsidRPr="009176CA">
        <w:rPr>
          <w:sz w:val="18"/>
          <w:szCs w:val="18"/>
        </w:rPr>
        <w:t xml:space="preserve"> </w:t>
      </w:r>
      <w:r w:rsidRPr="009176CA">
        <w:rPr>
          <w:rFonts w:ascii="Courier New" w:hAnsi="Courier New" w:cs="Courier New"/>
          <w:sz w:val="18"/>
          <w:szCs w:val="18"/>
        </w:rPr>
        <w:t>http:\/\/apps.gov.bc.ca\/pub/\/cpf\/ws\/users\/cpftest\/jobs\/25\/results"</w:t>
      </w:r>
    </w:p>
    <w:p w14:paraId="06D792C0" w14:textId="77777777" w:rsidR="009E4CB5" w:rsidRPr="009176CA" w:rsidRDefault="009E4CB5" w:rsidP="009E4CB5">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176CA">
        <w:rPr>
          <w:rFonts w:ascii="Courier New" w:hAnsi="Courier New" w:cs="Courier New"/>
          <w:sz w:val="18"/>
          <w:szCs w:val="18"/>
        </w:rPr>
        <w:t>}</w:t>
      </w:r>
    </w:p>
    <w:p w14:paraId="17257F42" w14:textId="77777777" w:rsidR="009E4CB5" w:rsidRPr="00807AD3" w:rsidRDefault="009E4CB5" w:rsidP="009E4CB5"/>
    <w:p w14:paraId="148FC099" w14:textId="77777777" w:rsidR="009E4CB5" w:rsidRDefault="009E4CB5" w:rsidP="00853068">
      <w:pPr>
        <w:pStyle w:val="Heading4"/>
      </w:pPr>
      <w:r>
        <w:t>XML Object Detail</w:t>
      </w:r>
    </w:p>
    <w:p w14:paraId="69DC7B35" w14:textId="77777777" w:rsidR="009E4CB5" w:rsidRDefault="009E4CB5" w:rsidP="009E4CB5">
      <w:r>
        <w:t xml:space="preserve">The XML representation has a root element with the type name of the object (e.g. </w:t>
      </w:r>
      <w:r w:rsidRPr="006C1F72">
        <w:rPr>
          <w:rStyle w:val="PlainTextChar1"/>
        </w:rPr>
        <w:t>BatchJob</w:t>
      </w:r>
      <w:r>
        <w:t>). The root element has one child element containing the attribute value for each non-null attribute of the object.</w:t>
      </w:r>
    </w:p>
    <w:p w14:paraId="4A6F80FC" w14:textId="77777777" w:rsidR="009E4CB5" w:rsidRDefault="009E4CB5" w:rsidP="009E4CB5">
      <w:r w:rsidRPr="00807AD3">
        <w:t xml:space="preserve"> </w:t>
      </w:r>
    </w:p>
    <w:p w14:paraId="32B4307E" w14:textId="77777777" w:rsidR="009E4CB5" w:rsidRDefault="009E4CB5" w:rsidP="009E4CB5">
      <w:r>
        <w:t>The following shows the general syntax of the XML object detail representation.</w:t>
      </w:r>
    </w:p>
    <w:p w14:paraId="45B52FA9" w14:textId="77777777" w:rsidR="009E4CB5" w:rsidRDefault="009E4CB5" w:rsidP="009E4CB5"/>
    <w:p w14:paraId="52F230B9"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&lt;?xml version="1.0" encoding="UTF-8"?&gt;</w:t>
      </w:r>
    </w:p>
    <w:p w14:paraId="30440A3E"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&lt;</w:t>
      </w:r>
      <w:r w:rsidRPr="009176CA">
        <w:rPr>
          <w:b/>
        </w:rPr>
        <w:t>TypeName</w:t>
      </w:r>
      <w:r>
        <w:t>&gt;</w:t>
      </w:r>
    </w:p>
    <w:p w14:paraId="3D49A89E"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 xml:space="preserve">  &lt;</w:t>
      </w:r>
      <w:r w:rsidRPr="009176CA">
        <w:rPr>
          <w:b/>
        </w:rPr>
        <w:t>attribute1</w:t>
      </w:r>
      <w:r>
        <w:t>&gt;</w:t>
      </w:r>
      <w:r w:rsidRPr="009176CA">
        <w:rPr>
          <w:b/>
        </w:rPr>
        <w:t>Value 1</w:t>
      </w:r>
      <w:r>
        <w:t>&lt;/</w:t>
      </w:r>
      <w:r w:rsidRPr="009176CA">
        <w:rPr>
          <w:b/>
        </w:rPr>
        <w:t>attribute1</w:t>
      </w:r>
      <w:r>
        <w:t>&gt;</w:t>
      </w:r>
    </w:p>
    <w:p w14:paraId="4DD682CD" w14:textId="77777777" w:rsidR="009E4CB5" w:rsidRDefault="009E4CB5" w:rsidP="009E4CB5">
      <w:pPr>
        <w:pStyle w:val="PlainText"/>
        <w:keepNext/>
        <w:pBdr>
          <w:top w:val="single" w:sz="4" w:space="1" w:color="auto"/>
          <w:left w:val="single" w:sz="4" w:space="4" w:color="auto"/>
          <w:bottom w:val="single" w:sz="4" w:space="1" w:color="auto"/>
          <w:right w:val="single" w:sz="4" w:space="4" w:color="auto"/>
        </w:pBdr>
      </w:pPr>
      <w:r>
        <w:t xml:space="preserve">  &lt;</w:t>
      </w:r>
      <w:r w:rsidRPr="009176CA">
        <w:rPr>
          <w:b/>
        </w:rPr>
        <w:t>attribute</w:t>
      </w:r>
      <w:r>
        <w:rPr>
          <w:b/>
        </w:rPr>
        <w:t>2</w:t>
      </w:r>
      <w:r>
        <w:t>&gt;</w:t>
      </w:r>
      <w:r w:rsidRPr="009176CA">
        <w:rPr>
          <w:b/>
        </w:rPr>
        <w:t xml:space="preserve">Value </w:t>
      </w:r>
      <w:r>
        <w:rPr>
          <w:b/>
        </w:rPr>
        <w:t>2</w:t>
      </w:r>
      <w:r>
        <w:t>&lt;/</w:t>
      </w:r>
      <w:r w:rsidRPr="009176CA">
        <w:rPr>
          <w:b/>
        </w:rPr>
        <w:t>attribute</w:t>
      </w:r>
      <w:r>
        <w:rPr>
          <w:b/>
        </w:rPr>
        <w:t>2</w:t>
      </w:r>
      <w:r>
        <w:t>&gt;</w:t>
      </w:r>
    </w:p>
    <w:p w14:paraId="3964BE4D" w14:textId="77777777" w:rsidR="009E4CB5" w:rsidRPr="007C28E0" w:rsidRDefault="009E4CB5" w:rsidP="009E4CB5">
      <w:pPr>
        <w:pStyle w:val="PlainText"/>
        <w:pBdr>
          <w:top w:val="single" w:sz="4" w:space="1" w:color="auto"/>
          <w:left w:val="single" w:sz="4" w:space="4" w:color="auto"/>
          <w:bottom w:val="single" w:sz="4" w:space="1" w:color="auto"/>
          <w:right w:val="single" w:sz="4" w:space="4" w:color="auto"/>
        </w:pBdr>
      </w:pPr>
      <w:r>
        <w:t>&lt;/</w:t>
      </w:r>
      <w:r w:rsidRPr="009176CA">
        <w:rPr>
          <w:b/>
        </w:rPr>
        <w:t>TypeName</w:t>
      </w:r>
      <w:r>
        <w:t>&gt;</w:t>
      </w:r>
    </w:p>
    <w:p w14:paraId="68E562EB" w14:textId="77777777" w:rsidR="009E4CB5" w:rsidRDefault="009E4CB5" w:rsidP="009E4CB5"/>
    <w:p w14:paraId="4310AE22" w14:textId="77777777" w:rsidR="009E4CB5" w:rsidRDefault="009E4CB5" w:rsidP="009E4CB5">
      <w:r>
        <w:t xml:space="preserve">The following example shows an XML object detail representation of a </w:t>
      </w:r>
      <w:r w:rsidRPr="006C1F72">
        <w:rPr>
          <w:rStyle w:val="PlainTextChar1"/>
        </w:rPr>
        <w:t>BatchJob</w:t>
      </w:r>
      <w:r>
        <w:t>.</w:t>
      </w:r>
    </w:p>
    <w:p w14:paraId="71F5233E" w14:textId="77777777" w:rsidR="009E4CB5" w:rsidRPr="00807AD3" w:rsidRDefault="009E4CB5" w:rsidP="009E4CB5"/>
    <w:p w14:paraId="6455FA02"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&lt;?xml version="1.0" encoding="UTF-8"?&gt;</w:t>
      </w:r>
    </w:p>
    <w:p w14:paraId="5164FB90"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&lt;BatchJob&gt;</w:t>
      </w:r>
    </w:p>
    <w:p w14:paraId="2A139F2D"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&lt;id&gt;/cpf/ws/users/cpftest/jobs/25.xml&lt;/id&gt;</w:t>
      </w:r>
    </w:p>
    <w:p w14:paraId="4DCE4F59"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&lt;userId&gt;cpftest&lt;/userId&gt;</w:t>
      </w:r>
    </w:p>
    <w:p w14:paraId="7EC6E68A"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&lt;businessApplicationName&gt;MapTileByTileId&lt;/businessApplicationName&gt;</w:t>
      </w:r>
    </w:p>
    <w:p w14:paraId="2F873AD6"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&lt;businessApplicationVersion&gt;1.0.0&lt;/businessApplicationVersion&gt;</w:t>
      </w:r>
    </w:p>
    <w:p w14:paraId="71E90393"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Pr>
          <w:sz w:val="18"/>
          <w:szCs w:val="18"/>
        </w:rPr>
        <w:t xml:space="preserve">  </w:t>
      </w:r>
      <w:r w:rsidRPr="009176CA">
        <w:rPr>
          <w:sz w:val="18"/>
          <w:szCs w:val="18"/>
        </w:rPr>
        <w:t>&lt;jobStatus&gt;downloadInitiated&lt;/jobStatus&gt;</w:t>
      </w:r>
    </w:p>
    <w:p w14:paraId="133B0475"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&lt;millisecondsUntilNextCheck&gt;0&lt;/millisecondsUntilNextCheck&gt;</w:t>
      </w:r>
    </w:p>
    <w:p w14:paraId="5A26BF44"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&lt;numSubmittedRequests&gt;1&lt;/numSubmittedRequests&gt;</w:t>
      </w:r>
    </w:p>
    <w:p w14:paraId="1B84677A"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&lt;numCompletedRequests&gt;1&lt;/numCompletedRequests&gt;</w:t>
      </w:r>
    </w:p>
    <w:p w14:paraId="418269A5"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&lt;numFailedRequests&gt;0&lt;/numFailedRequests&gt;</w:t>
      </w:r>
    </w:p>
    <w:p w14:paraId="431BACDE"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&lt;resultDataContentType&gt;application/json&lt;/resultDataContentType&gt;</w:t>
      </w:r>
    </w:p>
    <w:p w14:paraId="17C396E5" w14:textId="77777777" w:rsidR="009E4CB5" w:rsidRPr="009176CA" w:rsidRDefault="009E4CB5" w:rsidP="009E4CB5">
      <w:pPr>
        <w:pStyle w:val="PlainText"/>
        <w:keepNext/>
        <w:pBdr>
          <w:top w:val="single" w:sz="4" w:space="1" w:color="auto"/>
          <w:left w:val="single" w:sz="4" w:space="4" w:color="auto"/>
          <w:bottom w:val="single" w:sz="4" w:space="1" w:color="auto"/>
          <w:right w:val="single" w:sz="4" w:space="4" w:color="auto"/>
        </w:pBdr>
        <w:rPr>
          <w:sz w:val="18"/>
          <w:szCs w:val="18"/>
        </w:rPr>
      </w:pPr>
      <w:r w:rsidRPr="009176CA">
        <w:rPr>
          <w:sz w:val="18"/>
          <w:szCs w:val="18"/>
        </w:rPr>
        <w:t xml:space="preserve">  &lt;resultsUrl&gt;http://apps.gov.bc.ca/pub/pub/cpf/ws/users/cpftest/jobs/25/results&lt;/resultsUrl&gt;</w:t>
      </w:r>
    </w:p>
    <w:p w14:paraId="4580854A" w14:textId="77777777" w:rsidR="009E4CB5" w:rsidRPr="009176CA" w:rsidRDefault="009E4CB5" w:rsidP="009E4CB5">
      <w:pPr>
        <w:pStyle w:val="PlainText"/>
        <w:pBdr>
          <w:top w:val="single" w:sz="4" w:space="1" w:color="auto"/>
          <w:left w:val="single" w:sz="4" w:space="4" w:color="auto"/>
          <w:bottom w:val="single" w:sz="4" w:space="1" w:color="auto"/>
          <w:right w:val="single" w:sz="4" w:space="4" w:color="auto"/>
        </w:pBdr>
        <w:rPr>
          <w:sz w:val="18"/>
          <w:szCs w:val="18"/>
        </w:rPr>
      </w:pPr>
      <w:r w:rsidRPr="009176CA">
        <w:rPr>
          <w:sz w:val="18"/>
          <w:szCs w:val="18"/>
        </w:rPr>
        <w:t>&lt;/BatchJob&gt;</w:t>
      </w:r>
    </w:p>
    <w:p w14:paraId="1963A8E0" w14:textId="77777777" w:rsidR="009E4CB5" w:rsidRPr="00C424F9" w:rsidRDefault="009E4CB5" w:rsidP="00C424F9"/>
    <w:p w14:paraId="188856B2" w14:textId="0D9AB747" w:rsidR="00965745" w:rsidRDefault="00965745" w:rsidP="00940AE7">
      <w:pPr>
        <w:pStyle w:val="Heading2"/>
      </w:pPr>
      <w:bookmarkStart w:id="15" w:name="_Toc202591126"/>
      <w:r>
        <w:t>Constructing a Client</w:t>
      </w:r>
      <w:r w:rsidR="004A3D76">
        <w:t xml:space="preserve"> Instance</w:t>
      </w:r>
      <w:bookmarkEnd w:id="15"/>
    </w:p>
    <w:p w14:paraId="791932A7" w14:textId="11988000" w:rsidR="001328FC" w:rsidRDefault="0055244B" w:rsidP="001328FC">
      <w:pPr>
        <w:pStyle w:val="Heading3"/>
      </w:pPr>
      <w:bookmarkStart w:id="16" w:name="_Toc202591127"/>
      <w:r>
        <w:t>Web Service API</w:t>
      </w:r>
      <w:bookmarkEnd w:id="16"/>
    </w:p>
    <w:p w14:paraId="54995405" w14:textId="77777777" w:rsidR="00D9729F" w:rsidRDefault="0055244B" w:rsidP="0055244B">
      <w:r>
        <w:t xml:space="preserve">A specific CPF client is not required for direct </w:t>
      </w:r>
      <w:r w:rsidR="00D9729F">
        <w:t>access to the Web Service API.</w:t>
      </w:r>
    </w:p>
    <w:p w14:paraId="42444466" w14:textId="77777777" w:rsidR="00D9729F" w:rsidRDefault="00D9729F" w:rsidP="0055244B"/>
    <w:p w14:paraId="0A34406E" w14:textId="1E7539E4" w:rsidR="0055244B" w:rsidRDefault="00D9729F" w:rsidP="0055244B">
      <w:r>
        <w:t>If the OAuth</w:t>
      </w:r>
      <w:r w:rsidR="004F0D69">
        <w:t xml:space="preserve"> secured web services are used</w:t>
      </w:r>
      <w:r>
        <w:t xml:space="preserve"> </w:t>
      </w:r>
      <w:r w:rsidR="004F0D69">
        <w:t>d</w:t>
      </w:r>
      <w:r w:rsidR="00FA19AD">
        <w:t>evelopers will need to implement their</w:t>
      </w:r>
      <w:r w:rsidR="00223767">
        <w:t xml:space="preserve"> own library</w:t>
      </w:r>
      <w:r w:rsidR="00FA19AD">
        <w:t xml:space="preserve"> to build the request and perform the required OAuth authentication</w:t>
      </w:r>
      <w:r w:rsidR="00223767">
        <w:t>.</w:t>
      </w:r>
    </w:p>
    <w:p w14:paraId="317745AF" w14:textId="77777777" w:rsidR="00223767" w:rsidRPr="0055244B" w:rsidRDefault="00223767" w:rsidP="0055244B"/>
    <w:p w14:paraId="11CFA09C" w14:textId="65514036" w:rsidR="001328FC" w:rsidRDefault="001328FC" w:rsidP="001328FC">
      <w:pPr>
        <w:pStyle w:val="Heading3"/>
      </w:pPr>
      <w:bookmarkStart w:id="17" w:name="_Toc202591128"/>
      <w:r>
        <w:t>JavaScript</w:t>
      </w:r>
      <w:bookmarkEnd w:id="17"/>
    </w:p>
    <w:p w14:paraId="5983793A" w14:textId="055EA160" w:rsidR="001328FC" w:rsidRDefault="001328FC" w:rsidP="001328FC">
      <w:r>
        <w:t>The CPF</w:t>
      </w:r>
      <w:r w:rsidR="0051629D">
        <w:t xml:space="preserve"> JavaScript</w:t>
      </w:r>
      <w:r>
        <w:t xml:space="preserve"> client can be constructed by creating an instance of the </w:t>
      </w:r>
      <w:r w:rsidRPr="004A3D76">
        <w:rPr>
          <w:rStyle w:val="PlainTextChar"/>
        </w:rPr>
        <w:t>CpfClient</w:t>
      </w:r>
      <w:r>
        <w:t xml:space="preserve"> class</w:t>
      </w:r>
      <w:r w:rsidR="0051629D">
        <w:t xml:space="preserve"> from the cpf_client.js library</w:t>
      </w:r>
      <w:r>
        <w:t>. The constructor takes a URL to the CPF web services</w:t>
      </w:r>
    </w:p>
    <w:p w14:paraId="5D6C1442" w14:textId="77777777" w:rsidR="001328FC" w:rsidRDefault="001328FC" w:rsidP="001328FC"/>
    <w:p w14:paraId="4F36FD65" w14:textId="123A9D7F" w:rsidR="00C35A78" w:rsidRDefault="00D40216" w:rsidP="00C35A78">
      <w:pPr>
        <w:pStyle w:val="PlainText"/>
        <w:pBdr>
          <w:top w:val="single" w:sz="4" w:space="1" w:color="auto"/>
          <w:left w:val="single" w:sz="4" w:space="4" w:color="auto"/>
          <w:bottom w:val="single" w:sz="4" w:space="1" w:color="auto"/>
          <w:right w:val="single" w:sz="4" w:space="4" w:color="auto"/>
        </w:pBdr>
      </w:pPr>
      <w:r>
        <w:t>var</w:t>
      </w:r>
      <w:r w:rsidR="00C35A78">
        <w:t xml:space="preserve"> url = </w:t>
      </w:r>
      <w:r>
        <w:t>'</w:t>
      </w:r>
      <w:r w:rsidR="00C35A78" w:rsidRPr="00CD5188">
        <w:rPr>
          <w:b/>
        </w:rPr>
        <w:t>http://apps.gov.bc.ca/pub/cpf/ws</w:t>
      </w:r>
      <w:r w:rsidR="004F0D69">
        <w:rPr>
          <w:b/>
        </w:rPr>
        <w:t>/secure</w:t>
      </w:r>
      <w:r w:rsidRPr="00CD5188">
        <w:t>'</w:t>
      </w:r>
      <w:r w:rsidR="00C35A78">
        <w:t>;</w:t>
      </w:r>
    </w:p>
    <w:p w14:paraId="7E9B4F71" w14:textId="13EB0336" w:rsidR="00C35A78" w:rsidRDefault="00D40216" w:rsidP="00C35A78">
      <w:pPr>
        <w:pStyle w:val="PlainText"/>
        <w:pBdr>
          <w:top w:val="single" w:sz="4" w:space="1" w:color="auto"/>
          <w:left w:val="single" w:sz="4" w:space="4" w:color="auto"/>
          <w:bottom w:val="single" w:sz="4" w:space="1" w:color="auto"/>
          <w:right w:val="single" w:sz="4" w:space="4" w:color="auto"/>
        </w:pBdr>
      </w:pPr>
      <w:r>
        <w:t>var</w:t>
      </w:r>
      <w:r w:rsidR="00C35A78" w:rsidRPr="00D96854">
        <w:t xml:space="preserve"> client = new CpfClient(url)</w:t>
      </w:r>
      <w:r w:rsidR="00C35A78">
        <w:t>;</w:t>
      </w:r>
    </w:p>
    <w:p w14:paraId="1B2C0F5D" w14:textId="77777777" w:rsidR="00661008" w:rsidRDefault="00661008" w:rsidP="00661008"/>
    <w:p w14:paraId="04562F97" w14:textId="3680124B" w:rsidR="00661008" w:rsidRDefault="00661008" w:rsidP="00661008">
      <w:r>
        <w:rPr>
          <w:b/>
        </w:rPr>
        <w:t xml:space="preserve">NOTE: </w:t>
      </w:r>
      <w:r>
        <w:t>The CPF JavaScript client does not accept a consumer key and consumer secret as an argument. The end user will be prompted using either a HTML form or pop-up login for their login credentials. The CPF client ensures that the user is logged in before each web service request. This helps prevent issues when the login times out.</w:t>
      </w:r>
      <w:r w:rsidR="00373F19">
        <w:t xml:space="preserve"> The CPF JavaScript client is therefor run using the end-user's login credentials.</w:t>
      </w:r>
    </w:p>
    <w:p w14:paraId="64146CB5" w14:textId="77777777" w:rsidR="00C35A78" w:rsidRDefault="00C35A78" w:rsidP="001328FC"/>
    <w:p w14:paraId="7A987167" w14:textId="45437A73" w:rsidR="001328FC" w:rsidRPr="001328FC" w:rsidRDefault="001328FC" w:rsidP="001328FC">
      <w:pPr>
        <w:pStyle w:val="Heading3"/>
      </w:pPr>
      <w:bookmarkStart w:id="18" w:name="_Toc202591129"/>
      <w:r w:rsidRPr="001328FC">
        <w:t>Java</w:t>
      </w:r>
      <w:bookmarkEnd w:id="18"/>
    </w:p>
    <w:p w14:paraId="55749B5F" w14:textId="0D9F5330" w:rsidR="004A3D76" w:rsidRDefault="004A3D76" w:rsidP="004A3D76">
      <w:r>
        <w:t xml:space="preserve">The CPF </w:t>
      </w:r>
      <w:r w:rsidR="0051629D">
        <w:t xml:space="preserve">Java </w:t>
      </w:r>
      <w:r>
        <w:t xml:space="preserve">client can be constructed by creating an instance of the </w:t>
      </w:r>
      <w:r w:rsidRPr="004A3D76">
        <w:rPr>
          <w:rStyle w:val="PlainTextChar"/>
        </w:rPr>
        <w:t>ca.bc.gov.open.cpf.client.api.CpfClient</w:t>
      </w:r>
      <w:r>
        <w:t xml:space="preserve"> class. The constructor takes a URL to the CPF web services, a consumer key and a consumer secret as arguments.</w:t>
      </w:r>
      <w:r w:rsidR="00C35A78">
        <w:t xml:space="preserve"> Replace the text in </w:t>
      </w:r>
      <w:r w:rsidR="00C35A78" w:rsidRPr="00D40216">
        <w:rPr>
          <w:b/>
        </w:rPr>
        <w:t>bold</w:t>
      </w:r>
      <w:r w:rsidR="00C35A78">
        <w:t xml:space="preserve"> with the appropriate base </w:t>
      </w:r>
      <w:r w:rsidR="00D40216">
        <w:t>URL</w:t>
      </w:r>
      <w:r w:rsidR="00C35A78">
        <w:t xml:space="preserve"> of the </w:t>
      </w:r>
      <w:r w:rsidR="00D40216">
        <w:t>CPF web service application.</w:t>
      </w:r>
    </w:p>
    <w:p w14:paraId="6F86CB36" w14:textId="77777777" w:rsidR="004A3D76" w:rsidRDefault="004A3D76" w:rsidP="004A3D76"/>
    <w:p w14:paraId="52F8ACDC" w14:textId="6C7181AB" w:rsidR="00D96854" w:rsidRDefault="00D96854" w:rsidP="004F0D69">
      <w:pPr>
        <w:pStyle w:val="PlainText"/>
        <w:keepNext/>
        <w:pBdr>
          <w:top w:val="single" w:sz="4" w:space="1" w:color="auto"/>
          <w:left w:val="single" w:sz="4" w:space="4" w:color="auto"/>
          <w:bottom w:val="single" w:sz="4" w:space="1" w:color="auto"/>
          <w:right w:val="single" w:sz="4" w:space="4" w:color="auto"/>
        </w:pBdr>
      </w:pPr>
      <w:r>
        <w:t>String url = "</w:t>
      </w:r>
      <w:r w:rsidRPr="00C35A78">
        <w:rPr>
          <w:b/>
        </w:rPr>
        <w:t>http://</w:t>
      </w:r>
      <w:r w:rsidR="00C35A78" w:rsidRPr="00C35A78">
        <w:rPr>
          <w:b/>
        </w:rPr>
        <w:t>apps.gov.bc.ca/pub</w:t>
      </w:r>
      <w:r w:rsidRPr="00C35A78">
        <w:rPr>
          <w:b/>
        </w:rPr>
        <w:t>/cpf</w:t>
      </w:r>
      <w:r>
        <w:t>/</w:t>
      </w:r>
      <w:r w:rsidRPr="00CD5188">
        <w:rPr>
          <w:b/>
        </w:rPr>
        <w:t>ws</w:t>
      </w:r>
      <w:r>
        <w:t>";</w:t>
      </w:r>
    </w:p>
    <w:p w14:paraId="63146299" w14:textId="3C269C3A" w:rsidR="00D96854" w:rsidRDefault="00D96854" w:rsidP="004F0D69">
      <w:pPr>
        <w:pStyle w:val="PlainText"/>
        <w:keepNext/>
        <w:pBdr>
          <w:top w:val="single" w:sz="4" w:space="1" w:color="auto"/>
          <w:left w:val="single" w:sz="4" w:space="4" w:color="auto"/>
          <w:bottom w:val="single" w:sz="4" w:space="1" w:color="auto"/>
          <w:right w:val="single" w:sz="4" w:space="4" w:color="auto"/>
        </w:pBdr>
      </w:pPr>
      <w:r>
        <w:t>String consumerKey = "</w:t>
      </w:r>
      <w:r w:rsidRPr="00D40216">
        <w:rPr>
          <w:b/>
        </w:rPr>
        <w:t>cpftest</w:t>
      </w:r>
      <w:r>
        <w:t>";</w:t>
      </w:r>
    </w:p>
    <w:p w14:paraId="15483BAB" w14:textId="3A6D0DCD" w:rsidR="00D96854" w:rsidRDefault="00D96854" w:rsidP="004F0D69">
      <w:pPr>
        <w:pStyle w:val="PlainText"/>
        <w:keepNext/>
        <w:pBdr>
          <w:top w:val="single" w:sz="4" w:space="1" w:color="auto"/>
          <w:left w:val="single" w:sz="4" w:space="4" w:color="auto"/>
          <w:bottom w:val="single" w:sz="4" w:space="1" w:color="auto"/>
          <w:right w:val="single" w:sz="4" w:space="4" w:color="auto"/>
        </w:pBdr>
      </w:pPr>
      <w:r>
        <w:t>String consumerSecret = "</w:t>
      </w:r>
      <w:r w:rsidRPr="00D40216">
        <w:rPr>
          <w:b/>
        </w:rPr>
        <w:t>cpftest</w:t>
      </w:r>
      <w:r>
        <w:t>";</w:t>
      </w:r>
    </w:p>
    <w:p w14:paraId="62DEEA92" w14:textId="6FE8911E" w:rsidR="004A3D76" w:rsidRDefault="00D96854" w:rsidP="00D96854">
      <w:pPr>
        <w:pStyle w:val="PlainText"/>
        <w:pBdr>
          <w:top w:val="single" w:sz="4" w:space="1" w:color="auto"/>
          <w:left w:val="single" w:sz="4" w:space="4" w:color="auto"/>
          <w:bottom w:val="single" w:sz="4" w:space="1" w:color="auto"/>
          <w:right w:val="single" w:sz="4" w:space="4" w:color="auto"/>
        </w:pBdr>
      </w:pPr>
      <w:r w:rsidRPr="00D96854">
        <w:t xml:space="preserve">CpfClient client = new CpfClient(url, </w:t>
      </w:r>
      <w:r>
        <w:t>consumerKey</w:t>
      </w:r>
      <w:r w:rsidRPr="00D96854">
        <w:t xml:space="preserve">, </w:t>
      </w:r>
      <w:r>
        <w:t>consumerSecret</w:t>
      </w:r>
      <w:r w:rsidRPr="00D96854">
        <w:t>)</w:t>
      </w:r>
      <w:r>
        <w:t>;</w:t>
      </w:r>
    </w:p>
    <w:p w14:paraId="7311BB2E" w14:textId="77777777" w:rsidR="00223767" w:rsidRDefault="00223767" w:rsidP="00223767"/>
    <w:p w14:paraId="796C6E4C" w14:textId="13155838" w:rsidR="00661008" w:rsidRDefault="00661008" w:rsidP="00223767">
      <w:r w:rsidRPr="003B03D2">
        <w:rPr>
          <w:b/>
        </w:rPr>
        <w:t>NOTE:</w:t>
      </w:r>
      <w:r>
        <w:t xml:space="preserve"> The Java CpfClient only use</w:t>
      </w:r>
      <w:r w:rsidR="003B03D2">
        <w:t>s</w:t>
      </w:r>
      <w:r>
        <w:t xml:space="preserve"> OAuth authentication with a consumer key and consumer secret. </w:t>
      </w:r>
      <w:r w:rsidR="003B03D2">
        <w:t xml:space="preserve">Form based authentication such as the BC Government common login page with Siteminder is not supported. Each Java </w:t>
      </w:r>
      <w:r w:rsidR="004947F0">
        <w:t>c</w:t>
      </w:r>
      <w:r w:rsidR="003B03D2">
        <w:t>lient would require their own application specific</w:t>
      </w:r>
      <w:r w:rsidR="00373F19">
        <w:t xml:space="preserve"> consumer key and consumer secret as opposed to using the end-user's login credentials.</w:t>
      </w:r>
    </w:p>
    <w:p w14:paraId="75877F62" w14:textId="77777777" w:rsidR="003B03D2" w:rsidRDefault="003B03D2" w:rsidP="00223767"/>
    <w:p w14:paraId="0A46C36F" w14:textId="77777777" w:rsidR="00223767" w:rsidRDefault="00223767" w:rsidP="00223767">
      <w:pPr>
        <w:rPr>
          <w:b/>
        </w:rPr>
      </w:pPr>
      <w:r w:rsidRPr="004A3D76">
        <w:rPr>
          <w:b/>
        </w:rPr>
        <w:t xml:space="preserve">NOTE: </w:t>
      </w:r>
      <w:r w:rsidRPr="00223767">
        <w:t>The CpfClient is not thread safe. A new instance of the client must be constructed for each thread.</w:t>
      </w:r>
    </w:p>
    <w:p w14:paraId="3FB73801" w14:textId="77777777" w:rsidR="005F4C92" w:rsidRDefault="005F4C92" w:rsidP="005F4C92"/>
    <w:p w14:paraId="14C2A6B4" w14:textId="05E0A0B7" w:rsidR="00CD48D8" w:rsidRPr="00B645A7" w:rsidRDefault="00CD48D8" w:rsidP="00CD48D8">
      <w:pPr>
        <w:pStyle w:val="Heading3"/>
      </w:pPr>
      <w:bookmarkStart w:id="19" w:name="_Toc202591130"/>
      <w:r w:rsidRPr="00B645A7">
        <w:t>Java</w:t>
      </w:r>
      <w:r>
        <w:t>Script</w:t>
      </w:r>
      <w:bookmarkEnd w:id="19"/>
    </w:p>
    <w:p w14:paraId="5AC3633B" w14:textId="41A75478" w:rsidR="00CD48D8" w:rsidRDefault="0047053B" w:rsidP="00D96854">
      <w:r>
        <w:t>The following JavaScript example will replace the contents of the unordered list with the id 'names' with this list of business application names.</w:t>
      </w:r>
    </w:p>
    <w:p w14:paraId="738147AB" w14:textId="77777777" w:rsidR="0047053B" w:rsidRDefault="0047053B" w:rsidP="00D96854"/>
    <w:p w14:paraId="62706FE7" w14:textId="5FD3CABB" w:rsidR="00006465" w:rsidRDefault="00006465" w:rsidP="00006465">
      <w:pPr>
        <w:pStyle w:val="PlainText"/>
        <w:pBdr>
          <w:top w:val="single" w:sz="4" w:space="1" w:color="auto"/>
          <w:left w:val="single" w:sz="4" w:space="4" w:color="auto"/>
          <w:bottom w:val="single" w:sz="4" w:space="1" w:color="auto"/>
          <w:right w:val="single" w:sz="4" w:space="4" w:color="auto"/>
        </w:pBdr>
      </w:pPr>
      <w:r>
        <w:t>client.getBusinessApplicationNames(function(</w:t>
      </w:r>
      <w:r w:rsidR="002E1164">
        <w:t>names</w:t>
      </w:r>
      <w:r>
        <w:t>) {</w:t>
      </w:r>
    </w:p>
    <w:p w14:paraId="555AC896" w14:textId="77777777" w:rsidR="00ED3579" w:rsidRDefault="003D47D2" w:rsidP="00006465">
      <w:pPr>
        <w:pStyle w:val="PlainText"/>
        <w:pBdr>
          <w:top w:val="single" w:sz="4" w:space="1" w:color="auto"/>
          <w:left w:val="single" w:sz="4" w:space="4" w:color="auto"/>
          <w:bottom w:val="single" w:sz="4" w:space="1" w:color="auto"/>
          <w:right w:val="single" w:sz="4" w:space="4" w:color="auto"/>
        </w:pBdr>
      </w:pPr>
      <w:r>
        <w:t xml:space="preserve">  var ul = </w:t>
      </w:r>
      <w:r w:rsidR="00ED3579">
        <w:t>$('#names');</w:t>
      </w:r>
    </w:p>
    <w:p w14:paraId="7DEEBDE0" w14:textId="76E8DF76" w:rsidR="003D47D2" w:rsidRDefault="003D47D2" w:rsidP="00006465">
      <w:pPr>
        <w:pStyle w:val="PlainText"/>
        <w:pBdr>
          <w:top w:val="single" w:sz="4" w:space="1" w:color="auto"/>
          <w:left w:val="single" w:sz="4" w:space="4" w:color="auto"/>
          <w:bottom w:val="single" w:sz="4" w:space="1" w:color="auto"/>
          <w:right w:val="single" w:sz="4" w:space="4" w:color="auto"/>
        </w:pBdr>
      </w:pPr>
      <w:r>
        <w:t xml:space="preserve"> </w:t>
      </w:r>
      <w:r w:rsidR="00ED3579">
        <w:t xml:space="preserve"> ul.empty();</w:t>
      </w:r>
    </w:p>
    <w:p w14:paraId="5B15472B" w14:textId="3BB3151F" w:rsidR="002E1164" w:rsidRDefault="002E1164" w:rsidP="00006465">
      <w:pPr>
        <w:pStyle w:val="PlainText"/>
        <w:pBdr>
          <w:top w:val="single" w:sz="4" w:space="1" w:color="auto"/>
          <w:left w:val="single" w:sz="4" w:space="4" w:color="auto"/>
          <w:bottom w:val="single" w:sz="4" w:space="1" w:color="auto"/>
          <w:right w:val="single" w:sz="4" w:space="4" w:color="auto"/>
        </w:pBdr>
      </w:pPr>
      <w:r>
        <w:t xml:space="preserve">  </w:t>
      </w:r>
      <w:r w:rsidR="009B24A2">
        <w:t>$(names).each</w:t>
      </w:r>
      <w:r w:rsidR="00AF1443">
        <w:t>(function() {</w:t>
      </w:r>
    </w:p>
    <w:p w14:paraId="5A0CE4D1" w14:textId="2E10A9A2" w:rsidR="001C3F99" w:rsidRDefault="003D47D2" w:rsidP="00006465">
      <w:pPr>
        <w:pStyle w:val="PlainText"/>
        <w:pBdr>
          <w:top w:val="single" w:sz="4" w:space="1" w:color="auto"/>
          <w:left w:val="single" w:sz="4" w:space="4" w:color="auto"/>
          <w:bottom w:val="single" w:sz="4" w:space="1" w:color="auto"/>
          <w:right w:val="single" w:sz="4" w:space="4" w:color="auto"/>
        </w:pBdr>
      </w:pPr>
      <w:r>
        <w:t xml:space="preserve">    ul.append('&lt;li&gt;' + $(this)</w:t>
      </w:r>
      <w:r w:rsidR="00ED3579">
        <w:t xml:space="preserve"> + '&lt;/li&gt;');</w:t>
      </w:r>
    </w:p>
    <w:p w14:paraId="35AD4BC2" w14:textId="2048E021" w:rsidR="00AF1443" w:rsidRDefault="00AF1443" w:rsidP="00006465">
      <w:pPr>
        <w:pStyle w:val="PlainText"/>
        <w:pBdr>
          <w:top w:val="single" w:sz="4" w:space="1" w:color="auto"/>
          <w:left w:val="single" w:sz="4" w:space="4" w:color="auto"/>
          <w:bottom w:val="single" w:sz="4" w:space="1" w:color="auto"/>
          <w:right w:val="single" w:sz="4" w:space="4" w:color="auto"/>
        </w:pBdr>
      </w:pPr>
      <w:r>
        <w:t xml:space="preserve">  </w:t>
      </w:r>
      <w:r w:rsidR="001C3F99">
        <w:t>});</w:t>
      </w:r>
    </w:p>
    <w:p w14:paraId="3F2DEE2B" w14:textId="26CB2310" w:rsidR="00006465" w:rsidRDefault="00AF1443" w:rsidP="00006465">
      <w:pPr>
        <w:pStyle w:val="PlainText"/>
        <w:pBdr>
          <w:top w:val="single" w:sz="4" w:space="1" w:color="auto"/>
          <w:left w:val="single" w:sz="4" w:space="4" w:color="auto"/>
          <w:bottom w:val="single" w:sz="4" w:space="1" w:color="auto"/>
          <w:right w:val="single" w:sz="4" w:space="4" w:color="auto"/>
        </w:pBdr>
      </w:pPr>
      <w:r>
        <w:t>}</w:t>
      </w:r>
      <w:r w:rsidR="00006465">
        <w:t>);</w:t>
      </w:r>
    </w:p>
    <w:p w14:paraId="571AFAB7" w14:textId="77777777" w:rsidR="00B645A7" w:rsidRDefault="00B645A7" w:rsidP="00D96854"/>
    <w:p w14:paraId="591A067F" w14:textId="5678106D" w:rsidR="00B645A7" w:rsidRPr="00B645A7" w:rsidRDefault="00B645A7" w:rsidP="00CD48D8">
      <w:pPr>
        <w:pStyle w:val="Heading3"/>
      </w:pPr>
      <w:bookmarkStart w:id="20" w:name="_Toc202591131"/>
      <w:r w:rsidRPr="00B645A7">
        <w:t>Java</w:t>
      </w:r>
      <w:bookmarkEnd w:id="20"/>
    </w:p>
    <w:p w14:paraId="3E10E8DB" w14:textId="1266AD6D" w:rsidR="00D96854" w:rsidRDefault="00D96854" w:rsidP="00D96854">
      <w:pPr>
        <w:pStyle w:val="PlainText"/>
        <w:pBdr>
          <w:top w:val="single" w:sz="4" w:space="1" w:color="auto"/>
          <w:left w:val="single" w:sz="4" w:space="4" w:color="auto"/>
          <w:bottom w:val="single" w:sz="4" w:space="1" w:color="auto"/>
          <w:right w:val="single" w:sz="4" w:space="4" w:color="auto"/>
        </w:pBdr>
      </w:pPr>
      <w:r>
        <w:t>List&lt;String&gt; businessApplicationNames = client.getBusinessApplicationNames();</w:t>
      </w:r>
    </w:p>
    <w:p w14:paraId="0497A83E" w14:textId="77777777" w:rsidR="00761F1F" w:rsidRDefault="00761F1F" w:rsidP="00761F1F"/>
    <w:p w14:paraId="43DB8C47" w14:textId="77777777" w:rsidR="0088331A" w:rsidRDefault="0088331A" w:rsidP="00761F1F">
      <w:pPr>
        <w:pStyle w:val="Heading2"/>
      </w:pPr>
      <w:bookmarkStart w:id="21" w:name="_Toc202591132"/>
      <w:r>
        <w:t>Get Business Applications List</w:t>
      </w:r>
      <w:bookmarkEnd w:id="21"/>
    </w:p>
    <w:p w14:paraId="25973EDA" w14:textId="5B8807D8" w:rsidR="00D52890" w:rsidRDefault="00D52890" w:rsidP="00D52890">
      <w:r>
        <w:t xml:space="preserve">The Business Applications List web service resource returns a list of the </w:t>
      </w:r>
      <w:r w:rsidR="00D40CA1">
        <w:t xml:space="preserve">business applications deployed to the CPF server. This can be used by applications to discover the </w:t>
      </w:r>
      <w:r w:rsidR="00781F09">
        <w:t>applications available on a CPF server</w:t>
      </w:r>
      <w:r w:rsidR="00D40CA1">
        <w:t>.</w:t>
      </w:r>
    </w:p>
    <w:p w14:paraId="72A09696" w14:textId="77777777" w:rsidR="00172285" w:rsidRDefault="00172285" w:rsidP="00D52890"/>
    <w:p w14:paraId="15BDDC26" w14:textId="07C42D44" w:rsidR="00172285" w:rsidRDefault="00172285" w:rsidP="00D52890">
      <w:pPr>
        <w:pStyle w:val="Heading3"/>
      </w:pPr>
      <w:bookmarkStart w:id="22" w:name="_Toc202591133"/>
      <w:r>
        <w:t>Web Service API</w:t>
      </w:r>
      <w:bookmarkEnd w:id="22"/>
    </w:p>
    <w:tbl>
      <w:tblPr>
        <w:tblStyle w:val="TableGrid2"/>
        <w:tblW w:w="0" w:type="auto"/>
        <w:tblLook w:val="0480" w:firstRow="0" w:lastRow="0" w:firstColumn="1" w:lastColumn="0" w:noHBand="0" w:noVBand="1"/>
      </w:tblPr>
      <w:tblGrid>
        <w:gridCol w:w="1745"/>
        <w:gridCol w:w="3217"/>
      </w:tblGrid>
      <w:tr w:rsidR="00172285" w:rsidRPr="00C46416" w14:paraId="060FB604"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729B6374" w14:textId="77777777" w:rsidR="00172285" w:rsidRPr="00C46416" w:rsidRDefault="00172285" w:rsidP="00172285">
            <w:pPr>
              <w:keepNext/>
            </w:pPr>
            <w:r>
              <w:t>Path</w:t>
            </w:r>
          </w:p>
        </w:tc>
        <w:tc>
          <w:tcPr>
            <w:tcW w:w="0" w:type="auto"/>
          </w:tcPr>
          <w:p w14:paraId="4E434736" w14:textId="77777777" w:rsidR="00172285" w:rsidRPr="00C46416" w:rsidRDefault="00172285" w:rsidP="00172285">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p>
        </w:tc>
      </w:tr>
      <w:tr w:rsidR="00172285" w:rsidRPr="00C46416" w14:paraId="74836072"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23C6714D" w14:textId="77777777" w:rsidR="00172285" w:rsidRPr="00C46416" w:rsidRDefault="00172285" w:rsidP="00172285">
            <w:r>
              <w:t>Method</w:t>
            </w:r>
          </w:p>
        </w:tc>
        <w:tc>
          <w:tcPr>
            <w:tcW w:w="0" w:type="auto"/>
          </w:tcPr>
          <w:p w14:paraId="0EF55325" w14:textId="77777777" w:rsidR="00172285" w:rsidRPr="00C46416" w:rsidRDefault="00172285" w:rsidP="00172285">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C424F9" w:rsidRPr="00C46416" w14:paraId="5E51EE55"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0E5EFA8B" w14:textId="30D4FADB" w:rsidR="00C424F9" w:rsidRDefault="003160B4" w:rsidP="00172285">
            <w:r>
              <w:t>Content Types</w:t>
            </w:r>
          </w:p>
        </w:tc>
        <w:tc>
          <w:tcPr>
            <w:tcW w:w="0" w:type="auto"/>
          </w:tcPr>
          <w:p w14:paraId="6CBE5F11" w14:textId="75A88291" w:rsidR="00C424F9" w:rsidRPr="00C46416" w:rsidRDefault="003160B4" w:rsidP="00172285">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612112" w:rsidRPr="00C46416" w14:paraId="76A6CD5D"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142E42DA" w14:textId="78216C82" w:rsidR="00612112" w:rsidRDefault="00612112" w:rsidP="00172285">
            <w:r>
              <w:t>Response</w:t>
            </w:r>
          </w:p>
        </w:tc>
        <w:tc>
          <w:tcPr>
            <w:tcW w:w="0" w:type="auto"/>
          </w:tcPr>
          <w:p w14:paraId="4DC76CD4" w14:textId="354C9DA8" w:rsidR="00612112" w:rsidRPr="00612112" w:rsidRDefault="00612112" w:rsidP="00612112">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414AEE0E" w14:textId="77777777" w:rsidR="00172285" w:rsidRDefault="00172285" w:rsidP="00D52890"/>
    <w:p w14:paraId="2448277A" w14:textId="4AD7F759" w:rsidR="004824F3" w:rsidRDefault="004824F3" w:rsidP="004824F3">
      <w:pPr>
        <w:keepNext/>
        <w:rPr>
          <w:b/>
        </w:rPr>
      </w:pPr>
      <w:r>
        <w:rPr>
          <w:b/>
        </w:rPr>
        <w:t>Additional Fields</w:t>
      </w:r>
    </w:p>
    <w:tbl>
      <w:tblPr>
        <w:tblStyle w:val="LightGrid-Accent1"/>
        <w:tblW w:w="0" w:type="auto"/>
        <w:tblLook w:val="0420" w:firstRow="1" w:lastRow="0" w:firstColumn="0" w:lastColumn="0" w:noHBand="0" w:noVBand="1"/>
      </w:tblPr>
      <w:tblGrid>
        <w:gridCol w:w="2907"/>
        <w:gridCol w:w="6943"/>
      </w:tblGrid>
      <w:tr w:rsidR="004824F3" w:rsidRPr="0008739A" w14:paraId="4D879936" w14:textId="77777777" w:rsidTr="004824F3">
        <w:trPr>
          <w:cnfStyle w:val="100000000000" w:firstRow="1" w:lastRow="0" w:firstColumn="0" w:lastColumn="0" w:oddVBand="0" w:evenVBand="0" w:oddHBand="0" w:evenHBand="0" w:firstRowFirstColumn="0" w:firstRowLastColumn="0" w:lastRowFirstColumn="0" w:lastRowLastColumn="0"/>
        </w:trPr>
        <w:tc>
          <w:tcPr>
            <w:tcW w:w="0" w:type="auto"/>
          </w:tcPr>
          <w:p w14:paraId="7F1F4224" w14:textId="77777777" w:rsidR="004824F3" w:rsidRPr="0008739A" w:rsidRDefault="004824F3" w:rsidP="004824F3">
            <w:r w:rsidRPr="0008739A">
              <w:t>Name</w:t>
            </w:r>
          </w:p>
        </w:tc>
        <w:tc>
          <w:tcPr>
            <w:tcW w:w="0" w:type="auto"/>
          </w:tcPr>
          <w:p w14:paraId="6D396293" w14:textId="77777777" w:rsidR="004824F3" w:rsidRPr="0008739A" w:rsidRDefault="004824F3" w:rsidP="004824F3">
            <w:r w:rsidRPr="0008739A">
              <w:t>Description</w:t>
            </w:r>
          </w:p>
        </w:tc>
      </w:tr>
      <w:tr w:rsidR="004824F3" w:rsidRPr="0008739A" w14:paraId="43B8CECF" w14:textId="77777777" w:rsidTr="004824F3">
        <w:trPr>
          <w:cnfStyle w:val="000000100000" w:firstRow="0" w:lastRow="0" w:firstColumn="0" w:lastColumn="0" w:oddVBand="0" w:evenVBand="0" w:oddHBand="1" w:evenHBand="0" w:firstRowFirstColumn="0" w:firstRowLastColumn="0" w:lastRowFirstColumn="0" w:lastRowLastColumn="0"/>
        </w:trPr>
        <w:tc>
          <w:tcPr>
            <w:tcW w:w="0" w:type="auto"/>
          </w:tcPr>
          <w:p w14:paraId="660D978A" w14:textId="5A38F1FD" w:rsidR="004824F3" w:rsidRDefault="004824F3" w:rsidP="004824F3">
            <w:r>
              <w:t>businessApplicationTitle</w:t>
            </w:r>
          </w:p>
        </w:tc>
        <w:tc>
          <w:tcPr>
            <w:tcW w:w="0" w:type="auto"/>
          </w:tcPr>
          <w:p w14:paraId="327B6AB1" w14:textId="55A85CE3" w:rsidR="004824F3" w:rsidRDefault="004824F3" w:rsidP="004824F3">
            <w:r>
              <w:t>The display name of the business application &amp; version.</w:t>
            </w:r>
          </w:p>
        </w:tc>
      </w:tr>
      <w:tr w:rsidR="004824F3" w:rsidRPr="0008739A" w14:paraId="38B20D99" w14:textId="77777777" w:rsidTr="004824F3">
        <w:trPr>
          <w:cnfStyle w:val="000000010000" w:firstRow="0" w:lastRow="0" w:firstColumn="0" w:lastColumn="0" w:oddVBand="0" w:evenVBand="0" w:oddHBand="0" w:evenHBand="1" w:firstRowFirstColumn="0" w:firstRowLastColumn="0" w:lastRowFirstColumn="0" w:lastRowLastColumn="0"/>
        </w:trPr>
        <w:tc>
          <w:tcPr>
            <w:tcW w:w="0" w:type="auto"/>
          </w:tcPr>
          <w:p w14:paraId="26179033" w14:textId="6A972784" w:rsidR="004824F3" w:rsidRDefault="004824F3" w:rsidP="004824F3">
            <w:r>
              <w:t>businessApplicationName</w:t>
            </w:r>
          </w:p>
        </w:tc>
        <w:tc>
          <w:tcPr>
            <w:tcW w:w="0" w:type="auto"/>
          </w:tcPr>
          <w:p w14:paraId="7103C539" w14:textId="43D3DC74" w:rsidR="004824F3" w:rsidRDefault="00940E90" w:rsidP="004824F3">
            <w:r>
              <w:t>The name of the business application to use in web service requests.</w:t>
            </w:r>
          </w:p>
        </w:tc>
      </w:tr>
      <w:tr w:rsidR="00940E90" w:rsidRPr="0008739A" w14:paraId="0B4C4063" w14:textId="77777777" w:rsidTr="004824F3">
        <w:trPr>
          <w:cnfStyle w:val="000000100000" w:firstRow="0" w:lastRow="0" w:firstColumn="0" w:lastColumn="0" w:oddVBand="0" w:evenVBand="0" w:oddHBand="1" w:evenHBand="0" w:firstRowFirstColumn="0" w:firstRowLastColumn="0" w:lastRowFirstColumn="0" w:lastRowLastColumn="0"/>
        </w:trPr>
        <w:tc>
          <w:tcPr>
            <w:tcW w:w="0" w:type="auto"/>
          </w:tcPr>
          <w:p w14:paraId="21ED4DF2" w14:textId="074ED85B" w:rsidR="00940E90" w:rsidRDefault="00940E90" w:rsidP="004824F3">
            <w:r>
              <w:t>businessApplicationVersion</w:t>
            </w:r>
          </w:p>
        </w:tc>
        <w:tc>
          <w:tcPr>
            <w:tcW w:w="0" w:type="auto"/>
          </w:tcPr>
          <w:p w14:paraId="27D4018D" w14:textId="76CECBFC" w:rsidR="00940E90" w:rsidRDefault="00940E90" w:rsidP="004824F3">
            <w:r>
              <w:t>The most recent version of the business application.</w:t>
            </w:r>
          </w:p>
        </w:tc>
      </w:tr>
    </w:tbl>
    <w:p w14:paraId="1E251270" w14:textId="77777777" w:rsidR="00F65E16" w:rsidRDefault="00F65E16" w:rsidP="00F65E16"/>
    <w:p w14:paraId="0F4102CB" w14:textId="77777777" w:rsidR="00F65E16" w:rsidRPr="00B645A7" w:rsidRDefault="00F65E16" w:rsidP="00F65E16">
      <w:pPr>
        <w:pStyle w:val="Heading3"/>
      </w:pPr>
      <w:bookmarkStart w:id="23" w:name="_Toc202591134"/>
      <w:r w:rsidRPr="00B645A7">
        <w:t>Java</w:t>
      </w:r>
      <w:r>
        <w:t>Script</w:t>
      </w:r>
      <w:bookmarkEnd w:id="23"/>
    </w:p>
    <w:p w14:paraId="290CE087" w14:textId="1A08FB79" w:rsidR="004073CD" w:rsidRDefault="004073CD" w:rsidP="004073CD">
      <w:r>
        <w:t xml:space="preserve">The JavaScript client provides the </w:t>
      </w:r>
      <w:r w:rsidRPr="004073CD">
        <w:rPr>
          <w:rStyle w:val="PlainTextChar"/>
        </w:rPr>
        <w:t>getBusinessApplicationNames</w:t>
      </w:r>
      <w:r>
        <w:t xml:space="preserve"> method to retrieve the list of business application names and call the callback function with an array of the names.</w:t>
      </w:r>
    </w:p>
    <w:p w14:paraId="52A1ECF9" w14:textId="77777777" w:rsidR="004073CD" w:rsidRDefault="004073CD" w:rsidP="00F65E16"/>
    <w:p w14:paraId="4C14F0C0" w14:textId="7159828F" w:rsidR="00F65E16" w:rsidRDefault="00F65E16" w:rsidP="00F65E16">
      <w:r>
        <w:t xml:space="preserve">The following JavaScript example will replace the contents of the unordered list with the id 'names' with </w:t>
      </w:r>
      <w:r w:rsidR="00A36452">
        <w:t>the</w:t>
      </w:r>
      <w:r>
        <w:t xml:space="preserve"> list of business application names.</w:t>
      </w:r>
    </w:p>
    <w:p w14:paraId="5A64C8C5" w14:textId="77777777" w:rsidR="00F65E16" w:rsidRDefault="00F65E16" w:rsidP="00F65E16"/>
    <w:p w14:paraId="6777114B"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client.getBusinessApplicationNames(function(names) {</w:t>
      </w:r>
    </w:p>
    <w:p w14:paraId="5DDF6161"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var ul = $('#names');</w:t>
      </w:r>
    </w:p>
    <w:p w14:paraId="5DA7BF19"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ul.empty();</w:t>
      </w:r>
    </w:p>
    <w:p w14:paraId="075AFB66"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$(names).each(function() {</w:t>
      </w:r>
    </w:p>
    <w:p w14:paraId="486B3F50"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ul.append('&lt;li&gt;' + $(this) + '&lt;/li&gt;');</w:t>
      </w:r>
    </w:p>
    <w:p w14:paraId="5568AFEF"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w:t>
      </w:r>
    </w:p>
    <w:p w14:paraId="2C3255CB"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w:t>
      </w:r>
    </w:p>
    <w:p w14:paraId="22120ACA" w14:textId="77777777" w:rsidR="00F65E16" w:rsidRDefault="00F65E16" w:rsidP="00F65E16"/>
    <w:p w14:paraId="2934AA25" w14:textId="77777777" w:rsidR="00F65E16" w:rsidRDefault="00F65E16" w:rsidP="00F65E16">
      <w:pPr>
        <w:pStyle w:val="Heading3"/>
      </w:pPr>
      <w:bookmarkStart w:id="24" w:name="_Toc202591135"/>
      <w:r w:rsidRPr="00B645A7">
        <w:t>Java</w:t>
      </w:r>
      <w:bookmarkEnd w:id="24"/>
    </w:p>
    <w:p w14:paraId="3CB6F14E" w14:textId="718891D7" w:rsidR="00F65E16" w:rsidRDefault="00F65E16" w:rsidP="00F65E16">
      <w:r>
        <w:t xml:space="preserve">The Java client provides the </w:t>
      </w:r>
      <w:r w:rsidRPr="004073CD">
        <w:rPr>
          <w:rStyle w:val="PlainTextChar"/>
        </w:rPr>
        <w:t>getBusinessApplicationNames</w:t>
      </w:r>
      <w:r>
        <w:t xml:space="preserve"> method to return a list of the business application names</w:t>
      </w:r>
      <w:r w:rsidR="004073CD">
        <w:t>.</w:t>
      </w:r>
    </w:p>
    <w:p w14:paraId="489E073D" w14:textId="77777777" w:rsidR="004073CD" w:rsidRPr="00F65E16" w:rsidRDefault="004073CD" w:rsidP="00F65E16"/>
    <w:p w14:paraId="64702136"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List&lt;String&gt; businessApplicationNames = client.getBusinessApplicationNames();</w:t>
      </w:r>
    </w:p>
    <w:p w14:paraId="2F1D9D37" w14:textId="77777777" w:rsidR="00F65E16" w:rsidRPr="0017027E" w:rsidRDefault="00F65E16" w:rsidP="00D52890">
      <w:pPr>
        <w:rPr>
          <w:b/>
        </w:rPr>
      </w:pPr>
    </w:p>
    <w:p w14:paraId="1F6324FA" w14:textId="1DE9E2F2" w:rsidR="00761F1F" w:rsidRDefault="00761F1F" w:rsidP="00761F1F">
      <w:pPr>
        <w:pStyle w:val="Heading2"/>
      </w:pPr>
      <w:bookmarkStart w:id="25" w:name="_Toc202591136"/>
      <w:r>
        <w:t>Get Business Application</w:t>
      </w:r>
      <w:r w:rsidR="002037FE">
        <w:t xml:space="preserve"> Versions List</w:t>
      </w:r>
      <w:bookmarkEnd w:id="25"/>
    </w:p>
    <w:p w14:paraId="4E58D2FA" w14:textId="77777777" w:rsidR="00EC0DE6" w:rsidRDefault="00EC0DE6" w:rsidP="00EC0DE6">
      <w:r>
        <w:t>If an application needs to discover the list of versions supported by a business application on a CPF server the following command can be used to get the list of versions for a business application.</w:t>
      </w:r>
    </w:p>
    <w:p w14:paraId="4798C89D" w14:textId="77777777" w:rsidR="00781F09" w:rsidRDefault="00781F09" w:rsidP="00781F09"/>
    <w:p w14:paraId="4B54F7CA" w14:textId="77777777" w:rsidR="00781F09" w:rsidRDefault="00781F09" w:rsidP="00781F09">
      <w:pPr>
        <w:pStyle w:val="Heading3"/>
      </w:pPr>
      <w:bookmarkStart w:id="26" w:name="_Toc202591137"/>
      <w:r>
        <w:t>Web Service API</w:t>
      </w:r>
      <w:bookmarkEnd w:id="26"/>
    </w:p>
    <w:tbl>
      <w:tblPr>
        <w:tblStyle w:val="TableGrid2"/>
        <w:tblW w:w="0" w:type="auto"/>
        <w:tblLook w:val="0480" w:firstRow="0" w:lastRow="0" w:firstColumn="1" w:lastColumn="0" w:noHBand="0" w:noVBand="1"/>
      </w:tblPr>
      <w:tblGrid>
        <w:gridCol w:w="1745"/>
        <w:gridCol w:w="4297"/>
      </w:tblGrid>
      <w:tr w:rsidR="00781F09" w:rsidRPr="00C46416" w14:paraId="1E6DF9BF"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15B2E889" w14:textId="77777777" w:rsidR="00781F09" w:rsidRPr="00C46416" w:rsidRDefault="00781F09" w:rsidP="00781F09">
            <w:pPr>
              <w:keepNext/>
            </w:pPr>
            <w:r>
              <w:t>Path</w:t>
            </w:r>
          </w:p>
        </w:tc>
        <w:tc>
          <w:tcPr>
            <w:tcW w:w="0" w:type="auto"/>
          </w:tcPr>
          <w:p w14:paraId="0B8F95AE" w14:textId="34A09700" w:rsidR="00781F09" w:rsidRPr="00C46416" w:rsidRDefault="00781F09" w:rsidP="00781F09">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w:t>
            </w:r>
          </w:p>
        </w:tc>
      </w:tr>
      <w:tr w:rsidR="00781F09" w:rsidRPr="00C46416" w14:paraId="1C3BC30F"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7C12DD70" w14:textId="77777777" w:rsidR="00781F09" w:rsidRPr="00C46416" w:rsidRDefault="00781F09" w:rsidP="00781F09">
            <w:r>
              <w:t>Method</w:t>
            </w:r>
          </w:p>
        </w:tc>
        <w:tc>
          <w:tcPr>
            <w:tcW w:w="0" w:type="auto"/>
          </w:tcPr>
          <w:p w14:paraId="7AC615B5" w14:textId="77777777" w:rsidR="00781F09" w:rsidRPr="00C46416" w:rsidRDefault="00781F09" w:rsidP="00781F09">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781F09" w:rsidRPr="00C46416" w14:paraId="62A597F4"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3BB6C521" w14:textId="77777777" w:rsidR="00781F09" w:rsidRDefault="00781F09" w:rsidP="00781F09">
            <w:r>
              <w:t>Content Types</w:t>
            </w:r>
          </w:p>
        </w:tc>
        <w:tc>
          <w:tcPr>
            <w:tcW w:w="0" w:type="auto"/>
          </w:tcPr>
          <w:p w14:paraId="6DB5630B" w14:textId="77777777" w:rsidR="00781F09" w:rsidRPr="00C46416" w:rsidRDefault="00781F09" w:rsidP="00781F09">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781F09" w:rsidRPr="00C46416" w14:paraId="22AAA14C"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05C34855" w14:textId="77777777" w:rsidR="00781F09" w:rsidRDefault="00781F09" w:rsidP="00781F09">
            <w:r>
              <w:t>Response</w:t>
            </w:r>
          </w:p>
        </w:tc>
        <w:tc>
          <w:tcPr>
            <w:tcW w:w="0" w:type="auto"/>
          </w:tcPr>
          <w:p w14:paraId="2FBA8C71" w14:textId="77777777" w:rsidR="00781F09" w:rsidRPr="00612112" w:rsidRDefault="00781F09" w:rsidP="00781F09">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06FA96B6" w14:textId="77777777" w:rsidR="00781F09" w:rsidRDefault="00781F09" w:rsidP="00781F09"/>
    <w:p w14:paraId="56747D23" w14:textId="77777777" w:rsidR="00781F09" w:rsidRDefault="00781F09" w:rsidP="00781F09">
      <w:pPr>
        <w:keepNext/>
        <w:rPr>
          <w:b/>
        </w:rPr>
      </w:pPr>
      <w:r w:rsidRPr="0017027E">
        <w:rPr>
          <w:b/>
        </w:rPr>
        <w:t>Parameters</w:t>
      </w:r>
    </w:p>
    <w:tbl>
      <w:tblPr>
        <w:tblStyle w:val="LightGrid-Accent1"/>
        <w:tblW w:w="0" w:type="auto"/>
        <w:tblLook w:val="0420" w:firstRow="1" w:lastRow="0" w:firstColumn="0" w:lastColumn="0" w:noHBand="0" w:noVBand="1"/>
      </w:tblPr>
      <w:tblGrid>
        <w:gridCol w:w="2748"/>
        <w:gridCol w:w="3861"/>
      </w:tblGrid>
      <w:tr w:rsidR="00781F09" w:rsidRPr="0008739A" w14:paraId="2A398093" w14:textId="77777777" w:rsidTr="00781F09">
        <w:trPr>
          <w:cnfStyle w:val="100000000000" w:firstRow="1" w:lastRow="0" w:firstColumn="0" w:lastColumn="0" w:oddVBand="0" w:evenVBand="0" w:oddHBand="0" w:evenHBand="0" w:firstRowFirstColumn="0" w:firstRowLastColumn="0" w:lastRowFirstColumn="0" w:lastRowLastColumn="0"/>
        </w:trPr>
        <w:tc>
          <w:tcPr>
            <w:tcW w:w="0" w:type="auto"/>
          </w:tcPr>
          <w:p w14:paraId="4DF18A52" w14:textId="77777777" w:rsidR="00781F09" w:rsidRPr="0008739A" w:rsidRDefault="00781F09" w:rsidP="00781F09">
            <w:r w:rsidRPr="0008739A">
              <w:t>Name</w:t>
            </w:r>
          </w:p>
        </w:tc>
        <w:tc>
          <w:tcPr>
            <w:tcW w:w="0" w:type="auto"/>
          </w:tcPr>
          <w:p w14:paraId="46544720" w14:textId="77777777" w:rsidR="00781F09" w:rsidRPr="0008739A" w:rsidRDefault="00781F09" w:rsidP="00781F09">
            <w:r w:rsidRPr="0008739A">
              <w:t>Description</w:t>
            </w:r>
          </w:p>
        </w:tc>
      </w:tr>
      <w:tr w:rsidR="00781F09" w:rsidRPr="0008739A" w14:paraId="1455C186" w14:textId="77777777" w:rsidTr="00781F09">
        <w:trPr>
          <w:cnfStyle w:val="000000100000" w:firstRow="0" w:lastRow="0" w:firstColumn="0" w:lastColumn="0" w:oddVBand="0" w:evenVBand="0" w:oddHBand="1" w:evenHBand="0" w:firstRowFirstColumn="0" w:firstRowLastColumn="0" w:lastRowFirstColumn="0" w:lastRowLastColumn="0"/>
        </w:trPr>
        <w:tc>
          <w:tcPr>
            <w:tcW w:w="0" w:type="auto"/>
          </w:tcPr>
          <w:p w14:paraId="7B065B18" w14:textId="0FCDBDAF" w:rsidR="00781F09" w:rsidRDefault="00781F09" w:rsidP="00781F09">
            <w:r>
              <w:t>businessApplicationName</w:t>
            </w:r>
          </w:p>
        </w:tc>
        <w:tc>
          <w:tcPr>
            <w:tcW w:w="0" w:type="auto"/>
          </w:tcPr>
          <w:p w14:paraId="3DE1A3CD" w14:textId="62F29E84" w:rsidR="00781F09" w:rsidRDefault="00781F09" w:rsidP="00781F09">
            <w:r>
              <w:t>The name of the business application</w:t>
            </w:r>
          </w:p>
        </w:tc>
      </w:tr>
    </w:tbl>
    <w:p w14:paraId="38EDE12F" w14:textId="77777777" w:rsidR="00781F09" w:rsidRDefault="00781F09" w:rsidP="00781F09"/>
    <w:p w14:paraId="18E4A80F" w14:textId="77777777" w:rsidR="00781F09" w:rsidRDefault="00781F09" w:rsidP="00781F09">
      <w:pPr>
        <w:keepNext/>
        <w:rPr>
          <w:b/>
        </w:rPr>
      </w:pPr>
      <w:r>
        <w:rPr>
          <w:b/>
        </w:rPr>
        <w:t>Additional Fields</w:t>
      </w:r>
    </w:p>
    <w:tbl>
      <w:tblPr>
        <w:tblStyle w:val="LightGrid-Accent1"/>
        <w:tblW w:w="0" w:type="auto"/>
        <w:tblLook w:val="0420" w:firstRow="1" w:lastRow="0" w:firstColumn="0" w:lastColumn="0" w:noHBand="0" w:noVBand="1"/>
      </w:tblPr>
      <w:tblGrid>
        <w:gridCol w:w="2907"/>
        <w:gridCol w:w="6943"/>
      </w:tblGrid>
      <w:tr w:rsidR="00781F09" w:rsidRPr="0008739A" w14:paraId="6B72E5CC" w14:textId="77777777" w:rsidTr="00781F09">
        <w:trPr>
          <w:cnfStyle w:val="100000000000" w:firstRow="1" w:lastRow="0" w:firstColumn="0" w:lastColumn="0" w:oddVBand="0" w:evenVBand="0" w:oddHBand="0" w:evenHBand="0" w:firstRowFirstColumn="0" w:firstRowLastColumn="0" w:lastRowFirstColumn="0" w:lastRowLastColumn="0"/>
        </w:trPr>
        <w:tc>
          <w:tcPr>
            <w:tcW w:w="0" w:type="auto"/>
          </w:tcPr>
          <w:p w14:paraId="17101514" w14:textId="77777777" w:rsidR="00781F09" w:rsidRPr="0008739A" w:rsidRDefault="00781F09" w:rsidP="00781F09">
            <w:r w:rsidRPr="0008739A">
              <w:t>Name</w:t>
            </w:r>
          </w:p>
        </w:tc>
        <w:tc>
          <w:tcPr>
            <w:tcW w:w="0" w:type="auto"/>
          </w:tcPr>
          <w:p w14:paraId="5F055AA2" w14:textId="77777777" w:rsidR="00781F09" w:rsidRPr="0008739A" w:rsidRDefault="00781F09" w:rsidP="00781F09">
            <w:r w:rsidRPr="0008739A">
              <w:t>Description</w:t>
            </w:r>
          </w:p>
        </w:tc>
      </w:tr>
      <w:tr w:rsidR="00781F09" w:rsidRPr="0008739A" w14:paraId="60EF64A2" w14:textId="77777777" w:rsidTr="00781F09">
        <w:trPr>
          <w:cnfStyle w:val="000000100000" w:firstRow="0" w:lastRow="0" w:firstColumn="0" w:lastColumn="0" w:oddVBand="0" w:evenVBand="0" w:oddHBand="1" w:evenHBand="0" w:firstRowFirstColumn="0" w:firstRowLastColumn="0" w:lastRowFirstColumn="0" w:lastRowLastColumn="0"/>
        </w:trPr>
        <w:tc>
          <w:tcPr>
            <w:tcW w:w="0" w:type="auto"/>
          </w:tcPr>
          <w:p w14:paraId="31E6A0FF" w14:textId="77777777" w:rsidR="00781F09" w:rsidRDefault="00781F09" w:rsidP="00781F09">
            <w:r>
              <w:t>businessApplicationTitle</w:t>
            </w:r>
          </w:p>
        </w:tc>
        <w:tc>
          <w:tcPr>
            <w:tcW w:w="0" w:type="auto"/>
          </w:tcPr>
          <w:p w14:paraId="77BB210A" w14:textId="77777777" w:rsidR="00781F09" w:rsidRDefault="00781F09" w:rsidP="00781F09">
            <w:r>
              <w:t>The display name of the business application &amp; version.</w:t>
            </w:r>
          </w:p>
        </w:tc>
      </w:tr>
      <w:tr w:rsidR="00781F09" w:rsidRPr="0008739A" w14:paraId="177AAA4A" w14:textId="77777777" w:rsidTr="00781F09">
        <w:trPr>
          <w:cnfStyle w:val="000000010000" w:firstRow="0" w:lastRow="0" w:firstColumn="0" w:lastColumn="0" w:oddVBand="0" w:evenVBand="0" w:oddHBand="0" w:evenHBand="1" w:firstRowFirstColumn="0" w:firstRowLastColumn="0" w:lastRowFirstColumn="0" w:lastRowLastColumn="0"/>
        </w:trPr>
        <w:tc>
          <w:tcPr>
            <w:tcW w:w="0" w:type="auto"/>
          </w:tcPr>
          <w:p w14:paraId="5AF4792F" w14:textId="77777777" w:rsidR="00781F09" w:rsidRDefault="00781F09" w:rsidP="00781F09">
            <w:r>
              <w:t>businessApplicationName</w:t>
            </w:r>
          </w:p>
        </w:tc>
        <w:tc>
          <w:tcPr>
            <w:tcW w:w="0" w:type="auto"/>
          </w:tcPr>
          <w:p w14:paraId="6FD9F436" w14:textId="77777777" w:rsidR="00781F09" w:rsidRDefault="00781F09" w:rsidP="00781F09">
            <w:r>
              <w:t>The name of the business application to use in web service requests.</w:t>
            </w:r>
          </w:p>
        </w:tc>
      </w:tr>
      <w:tr w:rsidR="00781F09" w:rsidRPr="0008739A" w14:paraId="3EEA1125" w14:textId="77777777" w:rsidTr="00781F09">
        <w:trPr>
          <w:cnfStyle w:val="000000100000" w:firstRow="0" w:lastRow="0" w:firstColumn="0" w:lastColumn="0" w:oddVBand="0" w:evenVBand="0" w:oddHBand="1" w:evenHBand="0" w:firstRowFirstColumn="0" w:firstRowLastColumn="0" w:lastRowFirstColumn="0" w:lastRowLastColumn="0"/>
        </w:trPr>
        <w:tc>
          <w:tcPr>
            <w:tcW w:w="0" w:type="auto"/>
          </w:tcPr>
          <w:p w14:paraId="57E3974C" w14:textId="77777777" w:rsidR="00781F09" w:rsidRDefault="00781F09" w:rsidP="00781F09">
            <w:r>
              <w:t>businessApplicationVersion</w:t>
            </w:r>
          </w:p>
        </w:tc>
        <w:tc>
          <w:tcPr>
            <w:tcW w:w="0" w:type="auto"/>
          </w:tcPr>
          <w:p w14:paraId="51302436" w14:textId="77777777" w:rsidR="00781F09" w:rsidRDefault="00781F09" w:rsidP="00781F09">
            <w:r>
              <w:t>The most recent version of the business application.</w:t>
            </w:r>
          </w:p>
        </w:tc>
      </w:tr>
    </w:tbl>
    <w:p w14:paraId="0CA1D418" w14:textId="77777777" w:rsidR="00781F09" w:rsidRDefault="00781F09" w:rsidP="00781F09"/>
    <w:p w14:paraId="1F341466" w14:textId="77777777" w:rsidR="00A237A0" w:rsidRPr="00B645A7" w:rsidRDefault="00A237A0" w:rsidP="00A237A0">
      <w:pPr>
        <w:pStyle w:val="Heading3"/>
      </w:pPr>
      <w:bookmarkStart w:id="27" w:name="_Toc202591138"/>
      <w:r w:rsidRPr="00B645A7">
        <w:t>Java</w:t>
      </w:r>
      <w:r>
        <w:t>Script</w:t>
      </w:r>
      <w:bookmarkEnd w:id="27"/>
    </w:p>
    <w:p w14:paraId="2BFF5357" w14:textId="447E5EDC" w:rsidR="00A237A0" w:rsidRDefault="00A237A0" w:rsidP="00A237A0">
      <w:r>
        <w:t xml:space="preserve">The following JavaScript example will replace the contents of the unordered list with the id </w:t>
      </w:r>
      <w:r w:rsidR="00C03F3F">
        <w:t>versions</w:t>
      </w:r>
      <w:r>
        <w:t xml:space="preserve"> with the list of business application </w:t>
      </w:r>
      <w:r w:rsidR="00C03F3F">
        <w:t>versions</w:t>
      </w:r>
      <w:r>
        <w:t>.</w:t>
      </w:r>
    </w:p>
    <w:p w14:paraId="7D2CF29D" w14:textId="77777777" w:rsidR="00A237A0" w:rsidRDefault="00A237A0" w:rsidP="00A237A0"/>
    <w:p w14:paraId="40647236" w14:textId="56C77F45" w:rsidR="00A237A0" w:rsidRDefault="00A237A0" w:rsidP="00A237A0">
      <w:pPr>
        <w:pStyle w:val="PlainText"/>
        <w:pBdr>
          <w:top w:val="single" w:sz="4" w:space="1" w:color="auto"/>
          <w:left w:val="single" w:sz="4" w:space="4" w:color="auto"/>
          <w:bottom w:val="single" w:sz="4" w:space="1" w:color="auto"/>
          <w:right w:val="single" w:sz="4" w:space="4" w:color="auto"/>
        </w:pBdr>
      </w:pPr>
      <w:r>
        <w:t>client.getBusinessApplication</w:t>
      </w:r>
      <w:r w:rsidR="00C03F3F">
        <w:t>Versions</w:t>
      </w:r>
      <w:r>
        <w:t>(function(</w:t>
      </w:r>
      <w:r w:rsidR="00C03F3F">
        <w:t>versions</w:t>
      </w:r>
      <w:r>
        <w:t>) {</w:t>
      </w:r>
    </w:p>
    <w:p w14:paraId="687E6126" w14:textId="047242BF"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var ul = $('#</w:t>
      </w:r>
      <w:r w:rsidR="00C03F3F">
        <w:t>versions</w:t>
      </w:r>
      <w:r w:rsidR="00BB2E34">
        <w:t>'</w:t>
      </w:r>
      <w:r>
        <w:t>);</w:t>
      </w:r>
    </w:p>
    <w:p w14:paraId="5361DF59"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ul.empty();</w:t>
      </w:r>
    </w:p>
    <w:p w14:paraId="6CC22C6D" w14:textId="7C16C9A6"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w:t>
      </w:r>
      <w:r w:rsidR="00C03F3F">
        <w:t>versions</w:t>
      </w:r>
      <w:r>
        <w:t>).each(function() {</w:t>
      </w:r>
    </w:p>
    <w:p w14:paraId="702F3C4B"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ul.append('&lt;li&gt;' + $(this) + '&lt;/li&gt;');</w:t>
      </w:r>
    </w:p>
    <w:p w14:paraId="5F28FC42"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w:t>
      </w:r>
    </w:p>
    <w:p w14:paraId="42626949"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w:t>
      </w:r>
    </w:p>
    <w:p w14:paraId="546DF248" w14:textId="77777777" w:rsidR="00A237A0" w:rsidRDefault="00A237A0" w:rsidP="00A237A0"/>
    <w:p w14:paraId="18F4890D" w14:textId="77777777" w:rsidR="00A237A0" w:rsidRDefault="00A237A0" w:rsidP="00A237A0">
      <w:pPr>
        <w:pStyle w:val="Heading3"/>
      </w:pPr>
      <w:bookmarkStart w:id="28" w:name="_Toc202591139"/>
      <w:r w:rsidRPr="00B645A7">
        <w:t>Java</w:t>
      </w:r>
      <w:bookmarkEnd w:id="28"/>
    </w:p>
    <w:p w14:paraId="783A89D7" w14:textId="77777777" w:rsidR="00A237A0" w:rsidRPr="00D96854" w:rsidRDefault="00A237A0" w:rsidP="00A237A0">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"MapTileByTileId";</w:t>
      </w:r>
    </w:p>
    <w:p w14:paraId="78C7004D" w14:textId="77777777" w:rsidR="00A237A0" w:rsidRDefault="00A237A0" w:rsidP="00A237A0">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List&lt;String&gt; versions = client.getBusinessApplicationVersions(</w:t>
      </w:r>
    </w:p>
    <w:p w14:paraId="05638C47" w14:textId="77777777" w:rsidR="00A237A0" w:rsidRDefault="00A237A0" w:rsidP="00A237A0">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p>
    <w:p w14:paraId="57092E79" w14:textId="77777777" w:rsidR="00A237A0" w:rsidRPr="00D96854" w:rsidRDefault="00A237A0" w:rsidP="00A237A0">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w:t>
      </w:r>
    </w:p>
    <w:p w14:paraId="137A0362" w14:textId="77777777" w:rsidR="00A237A0" w:rsidRPr="00781F09" w:rsidRDefault="00A237A0" w:rsidP="00781F09"/>
    <w:p w14:paraId="17BDF990" w14:textId="3F2900D8" w:rsidR="00761F1F" w:rsidRDefault="001A3923" w:rsidP="00761F1F">
      <w:pPr>
        <w:pStyle w:val="Heading2"/>
      </w:pPr>
      <w:bookmarkStart w:id="29" w:name="_Toc202591140"/>
      <w:r>
        <w:t>Ge</w:t>
      </w:r>
      <w:r w:rsidR="002037FE">
        <w:t xml:space="preserve">t Business Application </w:t>
      </w:r>
      <w:r w:rsidR="00FA3141">
        <w:t xml:space="preserve">Version </w:t>
      </w:r>
      <w:r w:rsidR="002037FE">
        <w:t>Resources List</w:t>
      </w:r>
      <w:bookmarkEnd w:id="29"/>
    </w:p>
    <w:p w14:paraId="67EEFDF5" w14:textId="5652CD14" w:rsidR="00C03F3F" w:rsidRDefault="00C03F3F" w:rsidP="00DD482E">
      <w:r>
        <w:t xml:space="preserve">This resource returns a list of the resources available for a business application. This can be used </w:t>
      </w:r>
      <w:r w:rsidR="009479BB">
        <w:t>to discover the operations possible on the business application as not all users or applications have all the operations available. The following operations are supported and described later in this document.</w:t>
      </w:r>
    </w:p>
    <w:p w14:paraId="2A1DF58D" w14:textId="77777777" w:rsidR="00C03F3F" w:rsidRDefault="00C03F3F" w:rsidP="00DD482E"/>
    <w:tbl>
      <w:tblPr>
        <w:tblStyle w:val="LightGrid-Accent1"/>
        <w:tblW w:w="0" w:type="auto"/>
        <w:tblLook w:val="0420" w:firstRow="1" w:lastRow="0" w:firstColumn="0" w:lastColumn="0" w:noHBand="0" w:noVBand="1"/>
      </w:tblPr>
      <w:tblGrid>
        <w:gridCol w:w="975"/>
        <w:gridCol w:w="9242"/>
      </w:tblGrid>
      <w:tr w:rsidR="00C03F3F" w:rsidRPr="0008739A" w14:paraId="2E334C33" w14:textId="77777777" w:rsidTr="00C03F3F">
        <w:trPr>
          <w:cnfStyle w:val="100000000000" w:firstRow="1" w:lastRow="0" w:firstColumn="0" w:lastColumn="0" w:oddVBand="0" w:evenVBand="0" w:oddHBand="0" w:evenHBand="0" w:firstRowFirstColumn="0" w:firstRowLastColumn="0" w:lastRowFirstColumn="0" w:lastRowLastColumn="0"/>
        </w:trPr>
        <w:tc>
          <w:tcPr>
            <w:tcW w:w="0" w:type="auto"/>
          </w:tcPr>
          <w:p w14:paraId="489684BD" w14:textId="77777777" w:rsidR="00C03F3F" w:rsidRPr="0008739A" w:rsidRDefault="00C03F3F" w:rsidP="00C03F3F">
            <w:r w:rsidRPr="0008739A">
              <w:t>Name</w:t>
            </w:r>
          </w:p>
        </w:tc>
        <w:tc>
          <w:tcPr>
            <w:tcW w:w="0" w:type="auto"/>
          </w:tcPr>
          <w:p w14:paraId="516F1988" w14:textId="77777777" w:rsidR="00C03F3F" w:rsidRPr="0008739A" w:rsidRDefault="00C03F3F" w:rsidP="00C03F3F">
            <w:r w:rsidRPr="0008739A">
              <w:t>Description</w:t>
            </w:r>
          </w:p>
        </w:tc>
      </w:tr>
      <w:tr w:rsidR="00C03F3F" w:rsidRPr="0008739A" w14:paraId="39B319E2"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00FF198C" w14:textId="53B6A8C0" w:rsidR="00C03F3F" w:rsidRDefault="00C03F3F" w:rsidP="00C03F3F">
            <w:r>
              <w:t>instant</w:t>
            </w:r>
          </w:p>
        </w:tc>
        <w:tc>
          <w:tcPr>
            <w:tcW w:w="0" w:type="auto"/>
          </w:tcPr>
          <w:p w14:paraId="5583BB3E" w14:textId="73681F14" w:rsidR="00C03F3F" w:rsidRDefault="00C03F3F" w:rsidP="00C03F3F">
            <w:r>
              <w:t>Form/resource to submit a single instant request to the business application.</w:t>
            </w:r>
          </w:p>
        </w:tc>
      </w:tr>
      <w:tr w:rsidR="00C03F3F" w:rsidRPr="0008739A" w14:paraId="5F86952B" w14:textId="77777777" w:rsidTr="00C03F3F">
        <w:trPr>
          <w:cnfStyle w:val="000000010000" w:firstRow="0" w:lastRow="0" w:firstColumn="0" w:lastColumn="0" w:oddVBand="0" w:evenVBand="0" w:oddHBand="0" w:evenHBand="1" w:firstRowFirstColumn="0" w:firstRowLastColumn="0" w:lastRowFirstColumn="0" w:lastRowLastColumn="0"/>
        </w:trPr>
        <w:tc>
          <w:tcPr>
            <w:tcW w:w="0" w:type="auto"/>
          </w:tcPr>
          <w:p w14:paraId="7D04D596" w14:textId="49158410" w:rsidR="00C03F3F" w:rsidRDefault="00C03F3F" w:rsidP="00C03F3F">
            <w:r>
              <w:t>single</w:t>
            </w:r>
          </w:p>
        </w:tc>
        <w:tc>
          <w:tcPr>
            <w:tcW w:w="0" w:type="auto"/>
          </w:tcPr>
          <w:p w14:paraId="3D82D733" w14:textId="597833CD" w:rsidR="00C03F3F" w:rsidRDefault="00C03F3F" w:rsidP="00C03F3F">
            <w:r>
              <w:t>Form/resource to submit a batch job containing a single request to the business application.</w:t>
            </w:r>
          </w:p>
        </w:tc>
      </w:tr>
      <w:tr w:rsidR="00C03F3F" w:rsidRPr="0008739A" w14:paraId="6409DDD3"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05E339BA" w14:textId="698FDE90" w:rsidR="00C03F3F" w:rsidRDefault="00C03F3F" w:rsidP="00C03F3F">
            <w:r>
              <w:t>multiple</w:t>
            </w:r>
          </w:p>
        </w:tc>
        <w:tc>
          <w:tcPr>
            <w:tcW w:w="0" w:type="auto"/>
          </w:tcPr>
          <w:p w14:paraId="792A3A42" w14:textId="7EBF098C" w:rsidR="00C03F3F" w:rsidRDefault="00C03F3F" w:rsidP="00C03F3F">
            <w:r>
              <w:t>Form/resource to submit a batch job containing multiple requests to the business application.</w:t>
            </w:r>
          </w:p>
        </w:tc>
      </w:tr>
    </w:tbl>
    <w:p w14:paraId="390DA869" w14:textId="77777777" w:rsidR="00C03F3F" w:rsidRDefault="00C03F3F" w:rsidP="00DD482E"/>
    <w:p w14:paraId="2DE91F0B" w14:textId="77777777" w:rsidR="00C03F3F" w:rsidRDefault="00C03F3F" w:rsidP="00C03F3F"/>
    <w:p w14:paraId="6358B891" w14:textId="77777777" w:rsidR="00C03F3F" w:rsidRDefault="00C03F3F" w:rsidP="00C03F3F">
      <w:pPr>
        <w:pStyle w:val="Heading3"/>
      </w:pPr>
      <w:bookmarkStart w:id="30" w:name="_Toc202591141"/>
      <w:r>
        <w:t>Web Service API</w:t>
      </w:r>
      <w:bookmarkEnd w:id="30"/>
    </w:p>
    <w:tbl>
      <w:tblPr>
        <w:tblStyle w:val="TableGrid2"/>
        <w:tblW w:w="0" w:type="auto"/>
        <w:tblLook w:val="0480" w:firstRow="0" w:lastRow="0" w:firstColumn="1" w:lastColumn="0" w:noHBand="0" w:noVBand="1"/>
      </w:tblPr>
      <w:tblGrid>
        <w:gridCol w:w="1745"/>
        <w:gridCol w:w="7778"/>
      </w:tblGrid>
      <w:tr w:rsidR="00C03F3F" w:rsidRPr="00C46416" w14:paraId="79AB4DFF"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5DAD8F21" w14:textId="77777777" w:rsidR="00C03F3F" w:rsidRPr="00C46416" w:rsidRDefault="00C03F3F" w:rsidP="00C03F3F">
            <w:pPr>
              <w:keepNext/>
            </w:pPr>
            <w:r>
              <w:t>Path</w:t>
            </w:r>
          </w:p>
        </w:tc>
        <w:tc>
          <w:tcPr>
            <w:tcW w:w="0" w:type="auto"/>
          </w:tcPr>
          <w:p w14:paraId="6658D9E0" w14:textId="182E08A0" w:rsidR="00C03F3F" w:rsidRPr="00C46416" w:rsidRDefault="00C03F3F" w:rsidP="00C03F3F">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w:t>
            </w:r>
          </w:p>
        </w:tc>
      </w:tr>
      <w:tr w:rsidR="00C03F3F" w:rsidRPr="00C46416" w14:paraId="60E4D9B9"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3BDC37DB" w14:textId="77777777" w:rsidR="00C03F3F" w:rsidRPr="00C46416" w:rsidRDefault="00C03F3F" w:rsidP="00C03F3F">
            <w:r>
              <w:t>Method</w:t>
            </w:r>
          </w:p>
        </w:tc>
        <w:tc>
          <w:tcPr>
            <w:tcW w:w="0" w:type="auto"/>
          </w:tcPr>
          <w:p w14:paraId="0A57AF18" w14:textId="77777777" w:rsidR="00C03F3F" w:rsidRPr="00C46416" w:rsidRDefault="00C03F3F" w:rsidP="00C03F3F">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C03F3F" w:rsidRPr="00C46416" w14:paraId="6677C8C6"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46817C47" w14:textId="77777777" w:rsidR="00C03F3F" w:rsidRDefault="00C03F3F" w:rsidP="00C03F3F">
            <w:r>
              <w:t>Content Types</w:t>
            </w:r>
          </w:p>
        </w:tc>
        <w:tc>
          <w:tcPr>
            <w:tcW w:w="0" w:type="auto"/>
          </w:tcPr>
          <w:p w14:paraId="7089831C" w14:textId="77777777" w:rsidR="00C03F3F" w:rsidRPr="00C46416" w:rsidRDefault="00C03F3F" w:rsidP="00C03F3F">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C03F3F" w:rsidRPr="00C46416" w14:paraId="39DB12BF"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1C5E3AA9" w14:textId="77777777" w:rsidR="00C03F3F" w:rsidRDefault="00C03F3F" w:rsidP="00C03F3F">
            <w:r>
              <w:t>Response</w:t>
            </w:r>
          </w:p>
        </w:tc>
        <w:tc>
          <w:tcPr>
            <w:tcW w:w="0" w:type="auto"/>
          </w:tcPr>
          <w:p w14:paraId="65FD19FE" w14:textId="77777777" w:rsidR="00C03F3F" w:rsidRPr="00612112" w:rsidRDefault="00C03F3F" w:rsidP="00C03F3F">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246AEB53" w14:textId="77777777" w:rsidR="00C03F3F" w:rsidRDefault="00C03F3F" w:rsidP="00C03F3F"/>
    <w:p w14:paraId="34D2A300" w14:textId="77777777" w:rsidR="00C03F3F" w:rsidRDefault="00C03F3F" w:rsidP="00C03F3F">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C03F3F" w:rsidRPr="0008739A" w14:paraId="1BD1E858" w14:textId="77777777" w:rsidTr="00C03F3F">
        <w:trPr>
          <w:cnfStyle w:val="100000000000" w:firstRow="1" w:lastRow="0" w:firstColumn="0" w:lastColumn="0" w:oddVBand="0" w:evenVBand="0" w:oddHBand="0" w:evenHBand="0" w:firstRowFirstColumn="0" w:firstRowLastColumn="0" w:lastRowFirstColumn="0" w:lastRowLastColumn="0"/>
        </w:trPr>
        <w:tc>
          <w:tcPr>
            <w:tcW w:w="0" w:type="auto"/>
          </w:tcPr>
          <w:p w14:paraId="0FC3F44B" w14:textId="77777777" w:rsidR="00C03F3F" w:rsidRPr="0008739A" w:rsidRDefault="00C03F3F" w:rsidP="00C03F3F">
            <w:r w:rsidRPr="0008739A">
              <w:t>Name</w:t>
            </w:r>
          </w:p>
        </w:tc>
        <w:tc>
          <w:tcPr>
            <w:tcW w:w="0" w:type="auto"/>
          </w:tcPr>
          <w:p w14:paraId="6B7FAB0C" w14:textId="77777777" w:rsidR="00C03F3F" w:rsidRPr="0008739A" w:rsidRDefault="00C03F3F" w:rsidP="00C03F3F">
            <w:r w:rsidRPr="0008739A">
              <w:t>Description</w:t>
            </w:r>
          </w:p>
        </w:tc>
      </w:tr>
      <w:tr w:rsidR="00C03F3F" w:rsidRPr="0008739A" w14:paraId="3B2DDCB2"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5ECB2A8B" w14:textId="77777777" w:rsidR="00C03F3F" w:rsidRDefault="00C03F3F" w:rsidP="00C03F3F">
            <w:r>
              <w:t>businessApplicationName</w:t>
            </w:r>
          </w:p>
        </w:tc>
        <w:tc>
          <w:tcPr>
            <w:tcW w:w="0" w:type="auto"/>
          </w:tcPr>
          <w:p w14:paraId="332C07A4" w14:textId="41925673" w:rsidR="00C03F3F" w:rsidRDefault="00C03F3F" w:rsidP="00C03F3F">
            <w:r>
              <w:t>The name of the business application</w:t>
            </w:r>
            <w:r w:rsidR="009479BB">
              <w:t>.</w:t>
            </w:r>
          </w:p>
        </w:tc>
      </w:tr>
      <w:tr w:rsidR="009479BB" w:rsidRPr="0008739A" w14:paraId="16A2F494" w14:textId="77777777" w:rsidTr="00C03F3F">
        <w:trPr>
          <w:cnfStyle w:val="000000010000" w:firstRow="0" w:lastRow="0" w:firstColumn="0" w:lastColumn="0" w:oddVBand="0" w:evenVBand="0" w:oddHBand="0" w:evenHBand="1" w:firstRowFirstColumn="0" w:firstRowLastColumn="0" w:lastRowFirstColumn="0" w:lastRowLastColumn="0"/>
        </w:trPr>
        <w:tc>
          <w:tcPr>
            <w:tcW w:w="0" w:type="auto"/>
          </w:tcPr>
          <w:p w14:paraId="1DB919E4" w14:textId="048D85D8" w:rsidR="009479BB" w:rsidRDefault="009479BB" w:rsidP="00C03F3F">
            <w:r>
              <w:t>businessApplicationVersion</w:t>
            </w:r>
          </w:p>
        </w:tc>
        <w:tc>
          <w:tcPr>
            <w:tcW w:w="0" w:type="auto"/>
          </w:tcPr>
          <w:p w14:paraId="6122FF24" w14:textId="44546C29" w:rsidR="009479BB" w:rsidRDefault="009479BB" w:rsidP="00C03F3F">
            <w:r>
              <w:t>The version of the business application.</w:t>
            </w:r>
          </w:p>
        </w:tc>
      </w:tr>
    </w:tbl>
    <w:p w14:paraId="69786264" w14:textId="77777777" w:rsidR="00C03F3F" w:rsidRDefault="00C03F3F" w:rsidP="00C03F3F"/>
    <w:p w14:paraId="4A638C57" w14:textId="77777777" w:rsidR="00C03F3F" w:rsidRDefault="00C03F3F" w:rsidP="00C03F3F">
      <w:pPr>
        <w:keepNext/>
        <w:rPr>
          <w:b/>
        </w:rPr>
      </w:pPr>
      <w:r>
        <w:rPr>
          <w:b/>
        </w:rPr>
        <w:t>Additional Fields</w:t>
      </w:r>
    </w:p>
    <w:tbl>
      <w:tblPr>
        <w:tblStyle w:val="LightGrid-Accent1"/>
        <w:tblW w:w="0" w:type="auto"/>
        <w:tblLook w:val="0420" w:firstRow="1" w:lastRow="0" w:firstColumn="0" w:lastColumn="0" w:noHBand="0" w:noVBand="1"/>
      </w:tblPr>
      <w:tblGrid>
        <w:gridCol w:w="2907"/>
        <w:gridCol w:w="6943"/>
      </w:tblGrid>
      <w:tr w:rsidR="00C03F3F" w:rsidRPr="0008739A" w14:paraId="4946D0AE" w14:textId="77777777" w:rsidTr="00C03F3F">
        <w:trPr>
          <w:cnfStyle w:val="100000000000" w:firstRow="1" w:lastRow="0" w:firstColumn="0" w:lastColumn="0" w:oddVBand="0" w:evenVBand="0" w:oddHBand="0" w:evenHBand="0" w:firstRowFirstColumn="0" w:firstRowLastColumn="0" w:lastRowFirstColumn="0" w:lastRowLastColumn="0"/>
        </w:trPr>
        <w:tc>
          <w:tcPr>
            <w:tcW w:w="0" w:type="auto"/>
          </w:tcPr>
          <w:p w14:paraId="680BC2AA" w14:textId="77777777" w:rsidR="00C03F3F" w:rsidRPr="0008739A" w:rsidRDefault="00C03F3F" w:rsidP="00C03F3F">
            <w:r w:rsidRPr="0008739A">
              <w:t>Name</w:t>
            </w:r>
          </w:p>
        </w:tc>
        <w:tc>
          <w:tcPr>
            <w:tcW w:w="0" w:type="auto"/>
          </w:tcPr>
          <w:p w14:paraId="2637E487" w14:textId="77777777" w:rsidR="00C03F3F" w:rsidRPr="0008739A" w:rsidRDefault="00C03F3F" w:rsidP="00C03F3F">
            <w:r w:rsidRPr="0008739A">
              <w:t>Description</w:t>
            </w:r>
          </w:p>
        </w:tc>
      </w:tr>
      <w:tr w:rsidR="00C03F3F" w:rsidRPr="0008739A" w14:paraId="0B7D2686"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3CC0818C" w14:textId="77777777" w:rsidR="00C03F3F" w:rsidRDefault="00C03F3F" w:rsidP="00C03F3F">
            <w:r>
              <w:t>businessApplicationTitle</w:t>
            </w:r>
          </w:p>
        </w:tc>
        <w:tc>
          <w:tcPr>
            <w:tcW w:w="0" w:type="auto"/>
          </w:tcPr>
          <w:p w14:paraId="4036A5A3" w14:textId="77777777" w:rsidR="00C03F3F" w:rsidRDefault="00C03F3F" w:rsidP="00C03F3F">
            <w:r>
              <w:t>The display name of the business application &amp; version.</w:t>
            </w:r>
          </w:p>
        </w:tc>
      </w:tr>
      <w:tr w:rsidR="00C03F3F" w:rsidRPr="0008739A" w14:paraId="3B32F46D" w14:textId="77777777" w:rsidTr="00C03F3F">
        <w:trPr>
          <w:cnfStyle w:val="000000010000" w:firstRow="0" w:lastRow="0" w:firstColumn="0" w:lastColumn="0" w:oddVBand="0" w:evenVBand="0" w:oddHBand="0" w:evenHBand="1" w:firstRowFirstColumn="0" w:firstRowLastColumn="0" w:lastRowFirstColumn="0" w:lastRowLastColumn="0"/>
        </w:trPr>
        <w:tc>
          <w:tcPr>
            <w:tcW w:w="0" w:type="auto"/>
          </w:tcPr>
          <w:p w14:paraId="5B3BA105" w14:textId="77777777" w:rsidR="00C03F3F" w:rsidRDefault="00C03F3F" w:rsidP="00C03F3F">
            <w:r>
              <w:t>businessApplicationName</w:t>
            </w:r>
          </w:p>
        </w:tc>
        <w:tc>
          <w:tcPr>
            <w:tcW w:w="0" w:type="auto"/>
          </w:tcPr>
          <w:p w14:paraId="199D1B74" w14:textId="77777777" w:rsidR="00C03F3F" w:rsidRDefault="00C03F3F" w:rsidP="00C03F3F">
            <w:r>
              <w:t>The name of the business application to use in web service requests.</w:t>
            </w:r>
          </w:p>
        </w:tc>
      </w:tr>
      <w:tr w:rsidR="00C03F3F" w:rsidRPr="0008739A" w14:paraId="4EE73D78"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2CD7D7C9" w14:textId="77777777" w:rsidR="00C03F3F" w:rsidRDefault="00C03F3F" w:rsidP="00C03F3F">
            <w:r>
              <w:t>businessApplicationVersion</w:t>
            </w:r>
          </w:p>
        </w:tc>
        <w:tc>
          <w:tcPr>
            <w:tcW w:w="0" w:type="auto"/>
          </w:tcPr>
          <w:p w14:paraId="6F7DF9DB" w14:textId="77777777" w:rsidR="00C03F3F" w:rsidRDefault="00C03F3F" w:rsidP="00C03F3F">
            <w:r>
              <w:t>The most recent version of the business application.</w:t>
            </w:r>
          </w:p>
        </w:tc>
      </w:tr>
    </w:tbl>
    <w:p w14:paraId="0AA9C4A2" w14:textId="77777777" w:rsidR="00C03F3F" w:rsidRDefault="00C03F3F" w:rsidP="00DD482E"/>
    <w:p w14:paraId="498D4E16" w14:textId="13C36C8A" w:rsidR="00DD482E" w:rsidRDefault="009479BB" w:rsidP="009479BB">
      <w:pPr>
        <w:pStyle w:val="Heading4"/>
      </w:pPr>
      <w:r>
        <w:t>JavaScript</w:t>
      </w:r>
    </w:p>
    <w:p w14:paraId="138FEEA8" w14:textId="4AED0ECC" w:rsidR="009479BB" w:rsidRDefault="009479BB" w:rsidP="00DD482E">
      <w:r>
        <w:t>Not currently supported in the JavaScript API.</w:t>
      </w:r>
    </w:p>
    <w:p w14:paraId="4B27A4E0" w14:textId="77777777" w:rsidR="009479BB" w:rsidRDefault="009479BB" w:rsidP="00DD482E"/>
    <w:p w14:paraId="75C63FAD" w14:textId="1440C345" w:rsidR="009479BB" w:rsidRDefault="009479BB" w:rsidP="009479BB">
      <w:pPr>
        <w:pStyle w:val="Heading4"/>
      </w:pPr>
      <w:r w:rsidRPr="009479BB">
        <w:t>Java</w:t>
      </w:r>
    </w:p>
    <w:p w14:paraId="330763F7" w14:textId="41797EAC" w:rsidR="009479BB" w:rsidRDefault="009479BB" w:rsidP="009479BB">
      <w:r>
        <w:t>Not currently supported in the Java API.</w:t>
      </w:r>
    </w:p>
    <w:p w14:paraId="78C3C4BE" w14:textId="77777777" w:rsidR="009479BB" w:rsidRPr="009479BB" w:rsidRDefault="009479BB" w:rsidP="009479BB"/>
    <w:p w14:paraId="3D62156A" w14:textId="76DC5DDE" w:rsidR="00C76433" w:rsidRDefault="00C76433" w:rsidP="00761F1F">
      <w:pPr>
        <w:pStyle w:val="Heading2"/>
      </w:pPr>
      <w:bookmarkStart w:id="31" w:name="_Toc202591142"/>
      <w:r>
        <w:t>Creating Batch Jobs</w:t>
      </w:r>
      <w:bookmarkEnd w:id="31"/>
    </w:p>
    <w:p w14:paraId="49D54371" w14:textId="2FD7CB10" w:rsidR="00DD482E" w:rsidRDefault="00DD482E" w:rsidP="00DD482E">
      <w:r>
        <w:t>The main purpose of the CPF is to allow users to submit a job of requests for execution in the cloud</w:t>
      </w:r>
      <w:r w:rsidR="00DF71A0">
        <w:t xml:space="preserve"> or to perform instant requests if a business application supports them</w:t>
      </w:r>
      <w:r>
        <w:t>. When the job has been completed the user can then download the results of the requests in a job. The methods described in this section describe how to submit jobs to the CPF using the CPF web services and clients.</w:t>
      </w:r>
    </w:p>
    <w:p w14:paraId="1ABFC42A" w14:textId="77777777" w:rsidR="00DD482E" w:rsidRPr="00DD482E" w:rsidRDefault="00DD482E" w:rsidP="00DD482E"/>
    <w:p w14:paraId="7F0A1018" w14:textId="04DCA7B5" w:rsidR="00C76433" w:rsidRDefault="00C76433" w:rsidP="002B4E33">
      <w:pPr>
        <w:pStyle w:val="Heading3"/>
      </w:pPr>
      <w:bookmarkStart w:id="32" w:name="_Toc202591143"/>
      <w:r>
        <w:t>HTML Forms</w:t>
      </w:r>
      <w:bookmarkEnd w:id="32"/>
    </w:p>
    <w:p w14:paraId="6CFD6D4A" w14:textId="00530461" w:rsidR="009479BB" w:rsidRDefault="00AB0FE3" w:rsidP="009479BB">
      <w:r>
        <w:t>The CPF provides HTML forms for end-users to create batch jobs for a business application. This can be used instead of creating a custom client application to allow users to submit jobs.</w:t>
      </w:r>
      <w:r w:rsidR="00251E3F">
        <w:t xml:space="preserve"> Developers can use the forms as an example for creating a custom form. Each of these forms uses the web services to create the batch jobs.</w:t>
      </w:r>
    </w:p>
    <w:p w14:paraId="214BB15A" w14:textId="77777777" w:rsidR="00AB0FE3" w:rsidRPr="009479BB" w:rsidRDefault="00AB0FE3" w:rsidP="009479BB"/>
    <w:p w14:paraId="01E02150" w14:textId="200190CD" w:rsidR="001A3923" w:rsidRDefault="00CF0FB8" w:rsidP="009479BB">
      <w:pPr>
        <w:pStyle w:val="Heading4"/>
      </w:pPr>
      <w:r>
        <w:t xml:space="preserve">Get Business Application Batch </w:t>
      </w:r>
      <w:r w:rsidR="00FB7881">
        <w:t xml:space="preserve">Job </w:t>
      </w:r>
      <w:r>
        <w:t>Single Request Form</w:t>
      </w:r>
    </w:p>
    <w:p w14:paraId="00A20F4E" w14:textId="021AD3DE" w:rsidR="009479BB" w:rsidRPr="009479BB" w:rsidRDefault="009479BB" w:rsidP="009479BB">
      <w:r>
        <w:t>This HTML form allows end-users to create a batch job containing a single request to a business application.</w:t>
      </w:r>
    </w:p>
    <w:p w14:paraId="7ECDAAA6" w14:textId="5B9B9C39" w:rsidR="009479BB" w:rsidRDefault="009479BB" w:rsidP="009479BB"/>
    <w:tbl>
      <w:tblPr>
        <w:tblStyle w:val="TableGrid2"/>
        <w:tblW w:w="0" w:type="auto"/>
        <w:tblLook w:val="0480" w:firstRow="0" w:lastRow="0" w:firstColumn="1" w:lastColumn="0" w:noHBand="0" w:noVBand="1"/>
      </w:tblPr>
      <w:tblGrid>
        <w:gridCol w:w="1745"/>
        <w:gridCol w:w="8618"/>
      </w:tblGrid>
      <w:tr w:rsidR="009479BB" w:rsidRPr="00C46416" w14:paraId="38195998"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33189DDD" w14:textId="77777777" w:rsidR="009479BB" w:rsidRPr="00C46416" w:rsidRDefault="009479BB" w:rsidP="009479BB">
            <w:pPr>
              <w:keepNext/>
            </w:pPr>
            <w:r>
              <w:t>Path</w:t>
            </w:r>
          </w:p>
        </w:tc>
        <w:tc>
          <w:tcPr>
            <w:tcW w:w="0" w:type="auto"/>
          </w:tcPr>
          <w:p w14:paraId="526CEEFE" w14:textId="5D5547F5" w:rsidR="009479BB" w:rsidRPr="00C46416" w:rsidRDefault="009479BB" w:rsidP="009479BB">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/{businessApplicationName}/{businessApplicationVersion}/single</w:t>
            </w:r>
          </w:p>
        </w:tc>
      </w:tr>
      <w:tr w:rsidR="009479BB" w:rsidRPr="00C46416" w14:paraId="36BA8287"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3F8EF575" w14:textId="77777777" w:rsidR="009479BB" w:rsidRPr="00C46416" w:rsidRDefault="009479BB" w:rsidP="009479BB">
            <w:r>
              <w:t>Method</w:t>
            </w:r>
          </w:p>
        </w:tc>
        <w:tc>
          <w:tcPr>
            <w:tcW w:w="0" w:type="auto"/>
          </w:tcPr>
          <w:p w14:paraId="6A6B7027" w14:textId="77777777" w:rsidR="009479BB" w:rsidRPr="00C46416" w:rsidRDefault="009479BB" w:rsidP="009479BB">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9479BB" w:rsidRPr="00C46416" w14:paraId="7B68ADA3"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2C2E4046" w14:textId="77777777" w:rsidR="009479BB" w:rsidRDefault="009479BB" w:rsidP="009479BB">
            <w:r>
              <w:t>Content Types</w:t>
            </w:r>
          </w:p>
        </w:tc>
        <w:tc>
          <w:tcPr>
            <w:tcW w:w="0" w:type="auto"/>
          </w:tcPr>
          <w:p w14:paraId="05647EFF" w14:textId="0F752D8E" w:rsidR="009479BB" w:rsidRPr="00C46416" w:rsidRDefault="009479BB" w:rsidP="009479BB">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9479BB" w:rsidRPr="00C46416" w14:paraId="1FE2DD6C"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79DA3E79" w14:textId="77777777" w:rsidR="009479BB" w:rsidRDefault="009479BB" w:rsidP="009479BB">
            <w:r>
              <w:t>Response</w:t>
            </w:r>
          </w:p>
        </w:tc>
        <w:tc>
          <w:tcPr>
            <w:tcW w:w="0" w:type="auto"/>
          </w:tcPr>
          <w:p w14:paraId="449B9654" w14:textId="3C106265" w:rsidR="009479BB" w:rsidRPr="00612112" w:rsidRDefault="009479BB" w:rsidP="009479BB">
            <w:pPr>
              <w:cnfStyle w:val="000000000000" w:firstRow="0" w:lastRow="0" w:firstColumn="0" w:lastColumn="0" w:oddVBand="0" w:evenVBand="0" w:oddHBand="0" w:evenHBand="0" w:firstRowFirstColumn="0" w:firstRowLastColumn="0" w:lastRowFirstColumn="0" w:lastRowLastColumn="0"/>
            </w:pPr>
            <w:r>
              <w:t>Custom Form</w:t>
            </w:r>
          </w:p>
        </w:tc>
      </w:tr>
    </w:tbl>
    <w:p w14:paraId="2D5A7819" w14:textId="77777777" w:rsidR="009479BB" w:rsidRDefault="009479BB" w:rsidP="002B4E33"/>
    <w:p w14:paraId="085F9BC6" w14:textId="77777777" w:rsidR="00AB0FE3" w:rsidRDefault="00AB0FE3" w:rsidP="00AB0FE3">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AB0FE3" w:rsidRPr="0008739A" w14:paraId="3788CDDF" w14:textId="77777777" w:rsidTr="00AB0FE3">
        <w:trPr>
          <w:cnfStyle w:val="100000000000" w:firstRow="1" w:lastRow="0" w:firstColumn="0" w:lastColumn="0" w:oddVBand="0" w:evenVBand="0" w:oddHBand="0" w:evenHBand="0" w:firstRowFirstColumn="0" w:firstRowLastColumn="0" w:lastRowFirstColumn="0" w:lastRowLastColumn="0"/>
        </w:trPr>
        <w:tc>
          <w:tcPr>
            <w:tcW w:w="0" w:type="auto"/>
          </w:tcPr>
          <w:p w14:paraId="56E7A543" w14:textId="77777777" w:rsidR="00AB0FE3" w:rsidRPr="0008739A" w:rsidRDefault="00AB0FE3" w:rsidP="00AB0FE3">
            <w:r w:rsidRPr="0008739A">
              <w:t>Name</w:t>
            </w:r>
          </w:p>
        </w:tc>
        <w:tc>
          <w:tcPr>
            <w:tcW w:w="0" w:type="auto"/>
          </w:tcPr>
          <w:p w14:paraId="0FBBED3C" w14:textId="77777777" w:rsidR="00AB0FE3" w:rsidRPr="0008739A" w:rsidRDefault="00AB0FE3" w:rsidP="00AB0FE3">
            <w:r w:rsidRPr="0008739A">
              <w:t>Description</w:t>
            </w:r>
          </w:p>
        </w:tc>
      </w:tr>
      <w:tr w:rsidR="00AB0FE3" w:rsidRPr="0008739A" w14:paraId="67E0E8B3" w14:textId="77777777" w:rsidTr="00AB0FE3">
        <w:trPr>
          <w:cnfStyle w:val="000000100000" w:firstRow="0" w:lastRow="0" w:firstColumn="0" w:lastColumn="0" w:oddVBand="0" w:evenVBand="0" w:oddHBand="1" w:evenHBand="0" w:firstRowFirstColumn="0" w:firstRowLastColumn="0" w:lastRowFirstColumn="0" w:lastRowLastColumn="0"/>
        </w:trPr>
        <w:tc>
          <w:tcPr>
            <w:tcW w:w="0" w:type="auto"/>
          </w:tcPr>
          <w:p w14:paraId="164EAAE6" w14:textId="77777777" w:rsidR="00AB0FE3" w:rsidRDefault="00AB0FE3" w:rsidP="00AB0FE3">
            <w:r>
              <w:t>businessApplicationName</w:t>
            </w:r>
          </w:p>
        </w:tc>
        <w:tc>
          <w:tcPr>
            <w:tcW w:w="0" w:type="auto"/>
          </w:tcPr>
          <w:p w14:paraId="62FEE696" w14:textId="77777777" w:rsidR="00AB0FE3" w:rsidRDefault="00AB0FE3" w:rsidP="00AB0FE3">
            <w:r>
              <w:t>The name of the business application.</w:t>
            </w:r>
          </w:p>
        </w:tc>
      </w:tr>
      <w:tr w:rsidR="00AB0FE3" w:rsidRPr="0008739A" w14:paraId="2EC9B07F" w14:textId="77777777" w:rsidTr="00AB0FE3">
        <w:trPr>
          <w:cnfStyle w:val="000000010000" w:firstRow="0" w:lastRow="0" w:firstColumn="0" w:lastColumn="0" w:oddVBand="0" w:evenVBand="0" w:oddHBand="0" w:evenHBand="1" w:firstRowFirstColumn="0" w:firstRowLastColumn="0" w:lastRowFirstColumn="0" w:lastRowLastColumn="0"/>
        </w:trPr>
        <w:tc>
          <w:tcPr>
            <w:tcW w:w="0" w:type="auto"/>
          </w:tcPr>
          <w:p w14:paraId="3A4BFD8F" w14:textId="77777777" w:rsidR="00AB0FE3" w:rsidRDefault="00AB0FE3" w:rsidP="00AB0FE3">
            <w:r>
              <w:t>businessApplicationVersion</w:t>
            </w:r>
          </w:p>
        </w:tc>
        <w:tc>
          <w:tcPr>
            <w:tcW w:w="0" w:type="auto"/>
          </w:tcPr>
          <w:p w14:paraId="104B2B52" w14:textId="77777777" w:rsidR="00AB0FE3" w:rsidRDefault="00AB0FE3" w:rsidP="00AB0FE3">
            <w:r>
              <w:t>The version of the business application.</w:t>
            </w:r>
          </w:p>
        </w:tc>
      </w:tr>
    </w:tbl>
    <w:p w14:paraId="408C627B" w14:textId="77777777" w:rsidR="00AB0FE3" w:rsidRDefault="00AB0FE3" w:rsidP="002B4E33"/>
    <w:p w14:paraId="2D9E5FFA" w14:textId="0F509408" w:rsidR="00AB0FE3" w:rsidRDefault="00AB0FE3" w:rsidP="002B4E33">
      <w:r>
        <w:t>The form includes the following fields.</w:t>
      </w:r>
    </w:p>
    <w:p w14:paraId="2FD4BC82" w14:textId="77777777" w:rsidR="00AB0FE3" w:rsidRDefault="00AB0FE3" w:rsidP="002B4E33"/>
    <w:p w14:paraId="51B02A36" w14:textId="29B0FBB2" w:rsidR="009479BB" w:rsidRDefault="009479BB" w:rsidP="009479BB">
      <w:pPr>
        <w:pStyle w:val="ListParagraph"/>
        <w:numPr>
          <w:ilvl w:val="0"/>
          <w:numId w:val="17"/>
        </w:numPr>
      </w:pPr>
      <w:r>
        <w:t>Notification fields</w:t>
      </w:r>
    </w:p>
    <w:p w14:paraId="3ED5C345" w14:textId="7BEC9DD9" w:rsidR="009479BB" w:rsidRDefault="009479BB" w:rsidP="009479BB">
      <w:pPr>
        <w:pStyle w:val="ListParagraph"/>
        <w:numPr>
          <w:ilvl w:val="0"/>
          <w:numId w:val="17"/>
        </w:numPr>
      </w:pPr>
      <w:r>
        <w:t>Content type for the result data for the job</w:t>
      </w:r>
    </w:p>
    <w:p w14:paraId="05B49609" w14:textId="47460E8A" w:rsidR="009479BB" w:rsidRDefault="009479BB" w:rsidP="009479BB">
      <w:pPr>
        <w:pStyle w:val="ListParagraph"/>
        <w:numPr>
          <w:ilvl w:val="0"/>
          <w:numId w:val="17"/>
        </w:numPr>
      </w:pPr>
      <w:r>
        <w:t>For geometry results the result srid, number of axis (2 for x, y, or 3 for x, y, z)</w:t>
      </w:r>
      <w:r w:rsidR="00AB0FE3">
        <w:t>, XY scale factor and Z scale factor.</w:t>
      </w:r>
    </w:p>
    <w:p w14:paraId="3274D617" w14:textId="129B75CB" w:rsidR="00AB0FE3" w:rsidRDefault="00AB0FE3" w:rsidP="009479BB">
      <w:pPr>
        <w:pStyle w:val="ListParagraph"/>
        <w:numPr>
          <w:ilvl w:val="0"/>
          <w:numId w:val="17"/>
        </w:numPr>
      </w:pPr>
      <w:r>
        <w:t>One field for each job parameter</w:t>
      </w:r>
    </w:p>
    <w:p w14:paraId="65A8AA55" w14:textId="0E4D8AEC" w:rsidR="00AB0FE3" w:rsidRDefault="00AB0FE3" w:rsidP="009479BB">
      <w:pPr>
        <w:pStyle w:val="ListParagraph"/>
        <w:numPr>
          <w:ilvl w:val="0"/>
          <w:numId w:val="17"/>
        </w:numPr>
      </w:pPr>
      <w:r>
        <w:t>One field for each request parameter for structured input data business applications.</w:t>
      </w:r>
    </w:p>
    <w:p w14:paraId="7102AA56" w14:textId="54F33809" w:rsidR="00AB0FE3" w:rsidRDefault="00AB0FE3" w:rsidP="009479BB">
      <w:pPr>
        <w:pStyle w:val="ListParagraph"/>
        <w:numPr>
          <w:ilvl w:val="0"/>
          <w:numId w:val="17"/>
        </w:numPr>
      </w:pPr>
      <w:r>
        <w:t>Input data content type and URL or file upload.</w:t>
      </w:r>
    </w:p>
    <w:p w14:paraId="2295C889" w14:textId="77777777" w:rsidR="00AB0FE3" w:rsidRDefault="00AB0FE3" w:rsidP="00AB0FE3"/>
    <w:p w14:paraId="673AF7EC" w14:textId="5C4615DD" w:rsidR="00AB0FE3" w:rsidRDefault="00AB0FE3" w:rsidP="00251E3F">
      <w:pPr>
        <w:keepNext/>
      </w:pPr>
      <w:r>
        <w:t>The following shows an example of the form for a structured input data business application with a geometry result.</w:t>
      </w:r>
    </w:p>
    <w:p w14:paraId="7ABF93CB" w14:textId="77777777" w:rsidR="00AB0FE3" w:rsidRDefault="00AB0FE3" w:rsidP="00251E3F">
      <w:pPr>
        <w:keepNext/>
      </w:pPr>
    </w:p>
    <w:p w14:paraId="67ABB3FE" w14:textId="223CA590" w:rsidR="009479BB" w:rsidRDefault="009479BB" w:rsidP="002B4E33">
      <w:r>
        <w:rPr>
          <w:noProof/>
        </w:rPr>
        <w:drawing>
          <wp:inline distT="0" distB="0" distL="0" distR="0" wp14:anchorId="17B6C473" wp14:editId="55C4535E">
            <wp:extent cx="6691630" cy="4030186"/>
            <wp:effectExtent l="25400" t="25400" r="13970" b="342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1630" cy="4030186"/>
                    </a:xfrm>
                    <a:prstGeom prst="rect">
                      <a:avLst/>
                    </a:prstGeom>
                    <a:noFill/>
                    <a:ln>
                      <a:solidFill>
                        <a:schemeClr val="tx1"/>
                      </a:solidFill>
                    </a:ln>
                  </pic:spPr>
                </pic:pic>
              </a:graphicData>
            </a:graphic>
          </wp:inline>
        </w:drawing>
      </w:r>
    </w:p>
    <w:p w14:paraId="0A84CB76" w14:textId="77777777" w:rsidR="00AB0FE3" w:rsidRPr="00DD482E" w:rsidRDefault="00AB0FE3" w:rsidP="002B4E33"/>
    <w:p w14:paraId="1484B817" w14:textId="77777777" w:rsidR="00C76433" w:rsidRDefault="00C76433" w:rsidP="002B4E33">
      <w:pPr>
        <w:pStyle w:val="Heading4"/>
      </w:pPr>
      <w:r>
        <w:t>Get Business Application Batch Job Multiple Requests Form</w:t>
      </w:r>
    </w:p>
    <w:p w14:paraId="3599BCC0" w14:textId="4DF1E39F" w:rsidR="00AB0FE3" w:rsidRDefault="00AB0FE3" w:rsidP="00AB0FE3">
      <w:r>
        <w:t>This HTML form allows end-users to create a batch job containing multiple requests to a business application.</w:t>
      </w:r>
    </w:p>
    <w:p w14:paraId="475B4395" w14:textId="77777777" w:rsidR="00AB0FE3" w:rsidRDefault="00AB0FE3" w:rsidP="00AB0FE3"/>
    <w:p w14:paraId="133C808D" w14:textId="43097042" w:rsidR="00AB0FE3" w:rsidRPr="009479BB" w:rsidRDefault="00AB0FE3" w:rsidP="00AB0FE3">
      <w:r w:rsidRPr="00AB0FE3">
        <w:rPr>
          <w:b/>
        </w:rPr>
        <w:t xml:space="preserve">NOTE: </w:t>
      </w:r>
      <w:r>
        <w:t>Currently it is not possible to create a multiple request batch job for an opaque input data business application.</w:t>
      </w:r>
    </w:p>
    <w:p w14:paraId="65EAE4B2" w14:textId="77777777" w:rsidR="00AB0FE3" w:rsidRDefault="00AB0FE3" w:rsidP="00AB0FE3"/>
    <w:tbl>
      <w:tblPr>
        <w:tblStyle w:val="TableGrid2"/>
        <w:tblW w:w="0" w:type="auto"/>
        <w:tblLook w:val="0480" w:firstRow="0" w:lastRow="0" w:firstColumn="1" w:lastColumn="0" w:noHBand="0" w:noVBand="1"/>
      </w:tblPr>
      <w:tblGrid>
        <w:gridCol w:w="1745"/>
        <w:gridCol w:w="8858"/>
      </w:tblGrid>
      <w:tr w:rsidR="00AB0FE3" w:rsidRPr="00C46416" w14:paraId="6DD9FAF8"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7F545D6C" w14:textId="77777777" w:rsidR="00AB0FE3" w:rsidRPr="00C46416" w:rsidRDefault="00AB0FE3" w:rsidP="00AB0FE3">
            <w:pPr>
              <w:keepNext/>
            </w:pPr>
            <w:r>
              <w:t>Path</w:t>
            </w:r>
          </w:p>
        </w:tc>
        <w:tc>
          <w:tcPr>
            <w:tcW w:w="0" w:type="auto"/>
          </w:tcPr>
          <w:p w14:paraId="6290F37D" w14:textId="0FB22215" w:rsidR="00AB0FE3" w:rsidRPr="00C46416" w:rsidRDefault="00AB0FE3" w:rsidP="00AB0FE3">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/{businessApplicationName}/{businessApplicationVersion}/multiple</w:t>
            </w:r>
          </w:p>
        </w:tc>
      </w:tr>
      <w:tr w:rsidR="00AB0FE3" w:rsidRPr="00C46416" w14:paraId="0078FBFD"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5E7DDFE6" w14:textId="77777777" w:rsidR="00AB0FE3" w:rsidRPr="00C46416" w:rsidRDefault="00AB0FE3" w:rsidP="00AB0FE3">
            <w:r>
              <w:t>Method</w:t>
            </w:r>
          </w:p>
        </w:tc>
        <w:tc>
          <w:tcPr>
            <w:tcW w:w="0" w:type="auto"/>
          </w:tcPr>
          <w:p w14:paraId="1E03524C"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B0FE3" w:rsidRPr="00C46416" w14:paraId="75895549"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3C67CC3D" w14:textId="77777777" w:rsidR="00AB0FE3" w:rsidRDefault="00AB0FE3" w:rsidP="00AB0FE3">
            <w:r>
              <w:t>Content Types</w:t>
            </w:r>
          </w:p>
        </w:tc>
        <w:tc>
          <w:tcPr>
            <w:tcW w:w="0" w:type="auto"/>
          </w:tcPr>
          <w:p w14:paraId="751303E5"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AB0FE3" w:rsidRPr="00C46416" w14:paraId="79A929BC"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3099BD58" w14:textId="77777777" w:rsidR="00AB0FE3" w:rsidRDefault="00AB0FE3" w:rsidP="00AB0FE3">
            <w:r>
              <w:t>Response</w:t>
            </w:r>
          </w:p>
        </w:tc>
        <w:tc>
          <w:tcPr>
            <w:tcW w:w="0" w:type="auto"/>
          </w:tcPr>
          <w:p w14:paraId="15019B22" w14:textId="77777777" w:rsidR="00AB0FE3" w:rsidRPr="00612112" w:rsidRDefault="00AB0FE3" w:rsidP="00AB0FE3">
            <w:pPr>
              <w:cnfStyle w:val="000000000000" w:firstRow="0" w:lastRow="0" w:firstColumn="0" w:lastColumn="0" w:oddVBand="0" w:evenVBand="0" w:oddHBand="0" w:evenHBand="0" w:firstRowFirstColumn="0" w:firstRowLastColumn="0" w:lastRowFirstColumn="0" w:lastRowLastColumn="0"/>
            </w:pPr>
            <w:r>
              <w:t>Custom Form</w:t>
            </w:r>
          </w:p>
        </w:tc>
      </w:tr>
    </w:tbl>
    <w:p w14:paraId="155171A6" w14:textId="77777777" w:rsidR="00AB0FE3" w:rsidRDefault="00AB0FE3" w:rsidP="00AB0FE3"/>
    <w:p w14:paraId="708199F6" w14:textId="77777777" w:rsidR="00AB0FE3" w:rsidRDefault="00AB0FE3" w:rsidP="00AB0FE3">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AB0FE3" w:rsidRPr="0008739A" w14:paraId="070BFCEE" w14:textId="77777777" w:rsidTr="00AB0FE3">
        <w:trPr>
          <w:cnfStyle w:val="100000000000" w:firstRow="1" w:lastRow="0" w:firstColumn="0" w:lastColumn="0" w:oddVBand="0" w:evenVBand="0" w:oddHBand="0" w:evenHBand="0" w:firstRowFirstColumn="0" w:firstRowLastColumn="0" w:lastRowFirstColumn="0" w:lastRowLastColumn="0"/>
        </w:trPr>
        <w:tc>
          <w:tcPr>
            <w:tcW w:w="0" w:type="auto"/>
          </w:tcPr>
          <w:p w14:paraId="36FC5619" w14:textId="77777777" w:rsidR="00AB0FE3" w:rsidRPr="0008739A" w:rsidRDefault="00AB0FE3" w:rsidP="00AB0FE3">
            <w:r w:rsidRPr="0008739A">
              <w:t>Name</w:t>
            </w:r>
          </w:p>
        </w:tc>
        <w:tc>
          <w:tcPr>
            <w:tcW w:w="0" w:type="auto"/>
          </w:tcPr>
          <w:p w14:paraId="097FCDEF" w14:textId="77777777" w:rsidR="00AB0FE3" w:rsidRPr="0008739A" w:rsidRDefault="00AB0FE3" w:rsidP="00AB0FE3">
            <w:r w:rsidRPr="0008739A">
              <w:t>Description</w:t>
            </w:r>
          </w:p>
        </w:tc>
      </w:tr>
      <w:tr w:rsidR="00AB0FE3" w:rsidRPr="0008739A" w14:paraId="2946C518" w14:textId="77777777" w:rsidTr="00AB0FE3">
        <w:trPr>
          <w:cnfStyle w:val="000000100000" w:firstRow="0" w:lastRow="0" w:firstColumn="0" w:lastColumn="0" w:oddVBand="0" w:evenVBand="0" w:oddHBand="1" w:evenHBand="0" w:firstRowFirstColumn="0" w:firstRowLastColumn="0" w:lastRowFirstColumn="0" w:lastRowLastColumn="0"/>
        </w:trPr>
        <w:tc>
          <w:tcPr>
            <w:tcW w:w="0" w:type="auto"/>
          </w:tcPr>
          <w:p w14:paraId="71F2E54A" w14:textId="77777777" w:rsidR="00AB0FE3" w:rsidRDefault="00AB0FE3" w:rsidP="00AB0FE3">
            <w:r>
              <w:t>businessApplicationName</w:t>
            </w:r>
          </w:p>
        </w:tc>
        <w:tc>
          <w:tcPr>
            <w:tcW w:w="0" w:type="auto"/>
          </w:tcPr>
          <w:p w14:paraId="0E5335E2" w14:textId="77777777" w:rsidR="00AB0FE3" w:rsidRDefault="00AB0FE3" w:rsidP="00AB0FE3">
            <w:r>
              <w:t>The name of the business application.</w:t>
            </w:r>
          </w:p>
        </w:tc>
      </w:tr>
      <w:tr w:rsidR="00AB0FE3" w:rsidRPr="0008739A" w14:paraId="276693FF" w14:textId="77777777" w:rsidTr="00AB0FE3">
        <w:trPr>
          <w:cnfStyle w:val="000000010000" w:firstRow="0" w:lastRow="0" w:firstColumn="0" w:lastColumn="0" w:oddVBand="0" w:evenVBand="0" w:oddHBand="0" w:evenHBand="1" w:firstRowFirstColumn="0" w:firstRowLastColumn="0" w:lastRowFirstColumn="0" w:lastRowLastColumn="0"/>
        </w:trPr>
        <w:tc>
          <w:tcPr>
            <w:tcW w:w="0" w:type="auto"/>
          </w:tcPr>
          <w:p w14:paraId="1B03E0B8" w14:textId="77777777" w:rsidR="00AB0FE3" w:rsidRDefault="00AB0FE3" w:rsidP="00AB0FE3">
            <w:r>
              <w:t>businessApplicationVersion</w:t>
            </w:r>
          </w:p>
        </w:tc>
        <w:tc>
          <w:tcPr>
            <w:tcW w:w="0" w:type="auto"/>
          </w:tcPr>
          <w:p w14:paraId="7ED0B2C1" w14:textId="77777777" w:rsidR="00AB0FE3" w:rsidRDefault="00AB0FE3" w:rsidP="00AB0FE3">
            <w:r>
              <w:t>The version of the business application.</w:t>
            </w:r>
          </w:p>
        </w:tc>
      </w:tr>
    </w:tbl>
    <w:p w14:paraId="2548571C" w14:textId="77777777" w:rsidR="00AB0FE3" w:rsidRDefault="00AB0FE3" w:rsidP="00AB0FE3"/>
    <w:p w14:paraId="63428CDC" w14:textId="77777777" w:rsidR="00AB0FE3" w:rsidRDefault="00AB0FE3" w:rsidP="00251E3F">
      <w:pPr>
        <w:keepNext/>
      </w:pPr>
      <w:r>
        <w:t>The form includes the following fields.</w:t>
      </w:r>
    </w:p>
    <w:p w14:paraId="0B22BCE6" w14:textId="77777777" w:rsidR="00AB0FE3" w:rsidRDefault="00AB0FE3" w:rsidP="00251E3F">
      <w:pPr>
        <w:keepNext/>
      </w:pPr>
    </w:p>
    <w:p w14:paraId="3FD243E4" w14:textId="5374EDEE" w:rsidR="00AB0FE3" w:rsidRDefault="00AB0FE3" w:rsidP="00251E3F">
      <w:pPr>
        <w:pStyle w:val="ListParagraph"/>
        <w:keepNext/>
        <w:numPr>
          <w:ilvl w:val="0"/>
          <w:numId w:val="17"/>
        </w:numPr>
      </w:pPr>
      <w:r>
        <w:t>Input data content type and URL or file upload</w:t>
      </w:r>
    </w:p>
    <w:p w14:paraId="4EB58963" w14:textId="77777777" w:rsidR="00AB0FE3" w:rsidRDefault="00AB0FE3" w:rsidP="00251E3F">
      <w:pPr>
        <w:pStyle w:val="ListParagraph"/>
        <w:keepNext/>
        <w:numPr>
          <w:ilvl w:val="0"/>
          <w:numId w:val="17"/>
        </w:numPr>
      </w:pPr>
      <w:r>
        <w:t>Notification fields</w:t>
      </w:r>
    </w:p>
    <w:p w14:paraId="25647FE5" w14:textId="77777777" w:rsidR="00AB0FE3" w:rsidRDefault="00AB0FE3" w:rsidP="00251E3F">
      <w:pPr>
        <w:pStyle w:val="ListParagraph"/>
        <w:keepNext/>
        <w:numPr>
          <w:ilvl w:val="0"/>
          <w:numId w:val="17"/>
        </w:numPr>
      </w:pPr>
      <w:r>
        <w:t>Content type for the result data for the job</w:t>
      </w:r>
    </w:p>
    <w:p w14:paraId="1B8B415F" w14:textId="77777777" w:rsidR="00AB0FE3" w:rsidRDefault="00AB0FE3" w:rsidP="00251E3F">
      <w:pPr>
        <w:pStyle w:val="ListParagraph"/>
        <w:keepNext/>
        <w:numPr>
          <w:ilvl w:val="0"/>
          <w:numId w:val="17"/>
        </w:numPr>
      </w:pPr>
      <w:r>
        <w:t>For geometry results the result srid, number of axis (2 for x, y, or 3 for x, y, z), XY scale factor and Z scale factor.</w:t>
      </w:r>
    </w:p>
    <w:p w14:paraId="4857906F" w14:textId="77777777" w:rsidR="00AB0FE3" w:rsidRDefault="00AB0FE3" w:rsidP="00AB0FE3">
      <w:pPr>
        <w:pStyle w:val="ListParagraph"/>
        <w:numPr>
          <w:ilvl w:val="0"/>
          <w:numId w:val="17"/>
        </w:numPr>
      </w:pPr>
      <w:r>
        <w:t>One field for each job parameter</w:t>
      </w:r>
    </w:p>
    <w:p w14:paraId="4E460DDE" w14:textId="77777777" w:rsidR="00AB0FE3" w:rsidRDefault="00AB0FE3" w:rsidP="00AB0FE3"/>
    <w:p w14:paraId="708EE738" w14:textId="77777777" w:rsidR="00AB0FE3" w:rsidRDefault="00AB0FE3" w:rsidP="00AB0FE3">
      <w:r>
        <w:t>The following shows an example of the form for a structured input data business application with a geometry result.</w:t>
      </w:r>
    </w:p>
    <w:p w14:paraId="47D8A77D" w14:textId="77777777" w:rsidR="00AB0FE3" w:rsidRDefault="00AB0FE3" w:rsidP="00AB0FE3"/>
    <w:p w14:paraId="5D9E530E" w14:textId="04D24989" w:rsidR="00AB0FE3" w:rsidRDefault="00AB0FE3" w:rsidP="00AB0FE3">
      <w:r>
        <w:rPr>
          <w:noProof/>
        </w:rPr>
        <w:drawing>
          <wp:inline distT="0" distB="0" distL="0" distR="0" wp14:anchorId="7D091FBE" wp14:editId="54FA07D3">
            <wp:extent cx="6691630" cy="4500716"/>
            <wp:effectExtent l="25400" t="25400" r="13970" b="209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1630" cy="4500716"/>
                    </a:xfrm>
                    <a:prstGeom prst="rect">
                      <a:avLst/>
                    </a:prstGeom>
                    <a:noFill/>
                    <a:ln>
                      <a:solidFill>
                        <a:schemeClr val="tx1"/>
                      </a:solidFill>
                    </a:ln>
                  </pic:spPr>
                </pic:pic>
              </a:graphicData>
            </a:graphic>
          </wp:inline>
        </w:drawing>
      </w:r>
    </w:p>
    <w:p w14:paraId="31EC7649" w14:textId="77777777" w:rsidR="00DD482E" w:rsidRPr="00DD482E" w:rsidRDefault="00DD482E" w:rsidP="002B4E33"/>
    <w:p w14:paraId="4296F7B0" w14:textId="77777777" w:rsidR="00C76433" w:rsidRDefault="00C76433" w:rsidP="002B4E33">
      <w:pPr>
        <w:pStyle w:val="Heading4"/>
      </w:pPr>
      <w:r>
        <w:t>Get Business Application Instant Single Request Form</w:t>
      </w:r>
    </w:p>
    <w:p w14:paraId="5CF9A2AB" w14:textId="66941B00" w:rsidR="00AB0FE3" w:rsidRPr="009479BB" w:rsidRDefault="00AB0FE3" w:rsidP="00AB0FE3">
      <w:r>
        <w:t>This HTML form allows end-users to submit a single instant request to a business application.</w:t>
      </w:r>
    </w:p>
    <w:p w14:paraId="6FE272FA" w14:textId="77777777" w:rsidR="00AB0FE3" w:rsidRDefault="00AB0FE3" w:rsidP="00AB0FE3"/>
    <w:tbl>
      <w:tblPr>
        <w:tblStyle w:val="TableGrid2"/>
        <w:tblW w:w="0" w:type="auto"/>
        <w:tblLook w:val="0480" w:firstRow="0" w:lastRow="0" w:firstColumn="1" w:lastColumn="0" w:noHBand="0" w:noVBand="1"/>
      </w:tblPr>
      <w:tblGrid>
        <w:gridCol w:w="1745"/>
        <w:gridCol w:w="8738"/>
      </w:tblGrid>
      <w:tr w:rsidR="00AB0FE3" w:rsidRPr="00C46416" w14:paraId="685CC359"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5D61E07F" w14:textId="77777777" w:rsidR="00AB0FE3" w:rsidRPr="00C46416" w:rsidRDefault="00AB0FE3" w:rsidP="00AB0FE3">
            <w:pPr>
              <w:keepNext/>
            </w:pPr>
            <w:r>
              <w:t>Path</w:t>
            </w:r>
          </w:p>
        </w:tc>
        <w:tc>
          <w:tcPr>
            <w:tcW w:w="0" w:type="auto"/>
          </w:tcPr>
          <w:p w14:paraId="0EEE55C3" w14:textId="62BB3E6F" w:rsidR="00AB0FE3" w:rsidRPr="00C46416" w:rsidRDefault="00AB0FE3" w:rsidP="00AB0FE3">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/{businessApplicationName}/{businessApplicationVersion}/instant</w:t>
            </w:r>
          </w:p>
        </w:tc>
      </w:tr>
      <w:tr w:rsidR="00AB0FE3" w:rsidRPr="00C46416" w14:paraId="2F81DB37"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49BF1F4C" w14:textId="77777777" w:rsidR="00AB0FE3" w:rsidRPr="00C46416" w:rsidRDefault="00AB0FE3" w:rsidP="00AB0FE3">
            <w:r>
              <w:t>Method</w:t>
            </w:r>
          </w:p>
        </w:tc>
        <w:tc>
          <w:tcPr>
            <w:tcW w:w="0" w:type="auto"/>
          </w:tcPr>
          <w:p w14:paraId="44208B03"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B0FE3" w:rsidRPr="00C46416" w14:paraId="0902109E"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23C3A0C1" w14:textId="77777777" w:rsidR="00AB0FE3" w:rsidRDefault="00AB0FE3" w:rsidP="00AB0FE3">
            <w:r>
              <w:t>Content Types</w:t>
            </w:r>
          </w:p>
        </w:tc>
        <w:tc>
          <w:tcPr>
            <w:tcW w:w="0" w:type="auto"/>
          </w:tcPr>
          <w:p w14:paraId="22FAC270"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AB0FE3" w:rsidRPr="00C46416" w14:paraId="746071FE"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2F442D47" w14:textId="77777777" w:rsidR="00AB0FE3" w:rsidRDefault="00AB0FE3" w:rsidP="00AB0FE3">
            <w:r>
              <w:t>Response</w:t>
            </w:r>
          </w:p>
        </w:tc>
        <w:tc>
          <w:tcPr>
            <w:tcW w:w="0" w:type="auto"/>
          </w:tcPr>
          <w:p w14:paraId="6589D941" w14:textId="77777777" w:rsidR="00AB0FE3" w:rsidRPr="00612112" w:rsidRDefault="00AB0FE3" w:rsidP="00AB0FE3">
            <w:pPr>
              <w:cnfStyle w:val="000000000000" w:firstRow="0" w:lastRow="0" w:firstColumn="0" w:lastColumn="0" w:oddVBand="0" w:evenVBand="0" w:oddHBand="0" w:evenHBand="0" w:firstRowFirstColumn="0" w:firstRowLastColumn="0" w:lastRowFirstColumn="0" w:lastRowLastColumn="0"/>
            </w:pPr>
            <w:r>
              <w:t>Custom Form</w:t>
            </w:r>
          </w:p>
        </w:tc>
      </w:tr>
    </w:tbl>
    <w:p w14:paraId="3302263E" w14:textId="77777777" w:rsidR="00AB0FE3" w:rsidRDefault="00AB0FE3" w:rsidP="00AB0FE3"/>
    <w:p w14:paraId="7481F3DC" w14:textId="77777777" w:rsidR="00AB0FE3" w:rsidRDefault="00AB0FE3" w:rsidP="00AB0FE3">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AB0FE3" w:rsidRPr="0008739A" w14:paraId="02B2A338" w14:textId="77777777" w:rsidTr="00AB0FE3">
        <w:trPr>
          <w:cnfStyle w:val="100000000000" w:firstRow="1" w:lastRow="0" w:firstColumn="0" w:lastColumn="0" w:oddVBand="0" w:evenVBand="0" w:oddHBand="0" w:evenHBand="0" w:firstRowFirstColumn="0" w:firstRowLastColumn="0" w:lastRowFirstColumn="0" w:lastRowLastColumn="0"/>
        </w:trPr>
        <w:tc>
          <w:tcPr>
            <w:tcW w:w="0" w:type="auto"/>
          </w:tcPr>
          <w:p w14:paraId="387528DF" w14:textId="77777777" w:rsidR="00AB0FE3" w:rsidRPr="0008739A" w:rsidRDefault="00AB0FE3" w:rsidP="00AB0FE3">
            <w:r w:rsidRPr="0008739A">
              <w:t>Name</w:t>
            </w:r>
          </w:p>
        </w:tc>
        <w:tc>
          <w:tcPr>
            <w:tcW w:w="0" w:type="auto"/>
          </w:tcPr>
          <w:p w14:paraId="01ADC6DC" w14:textId="77777777" w:rsidR="00AB0FE3" w:rsidRPr="0008739A" w:rsidRDefault="00AB0FE3" w:rsidP="00AB0FE3">
            <w:r w:rsidRPr="0008739A">
              <w:t>Description</w:t>
            </w:r>
          </w:p>
        </w:tc>
      </w:tr>
      <w:tr w:rsidR="00AB0FE3" w:rsidRPr="0008739A" w14:paraId="56133F77" w14:textId="77777777" w:rsidTr="00AB0FE3">
        <w:trPr>
          <w:cnfStyle w:val="000000100000" w:firstRow="0" w:lastRow="0" w:firstColumn="0" w:lastColumn="0" w:oddVBand="0" w:evenVBand="0" w:oddHBand="1" w:evenHBand="0" w:firstRowFirstColumn="0" w:firstRowLastColumn="0" w:lastRowFirstColumn="0" w:lastRowLastColumn="0"/>
        </w:trPr>
        <w:tc>
          <w:tcPr>
            <w:tcW w:w="0" w:type="auto"/>
          </w:tcPr>
          <w:p w14:paraId="1A2C3ECA" w14:textId="77777777" w:rsidR="00AB0FE3" w:rsidRDefault="00AB0FE3" w:rsidP="00AB0FE3">
            <w:r>
              <w:t>businessApplicationName</w:t>
            </w:r>
          </w:p>
        </w:tc>
        <w:tc>
          <w:tcPr>
            <w:tcW w:w="0" w:type="auto"/>
          </w:tcPr>
          <w:p w14:paraId="2E7192A3" w14:textId="77777777" w:rsidR="00AB0FE3" w:rsidRDefault="00AB0FE3" w:rsidP="00AB0FE3">
            <w:r>
              <w:t>The name of the business application.</w:t>
            </w:r>
          </w:p>
        </w:tc>
      </w:tr>
      <w:tr w:rsidR="00AB0FE3" w:rsidRPr="0008739A" w14:paraId="109E9ACE" w14:textId="77777777" w:rsidTr="00AB0FE3">
        <w:trPr>
          <w:cnfStyle w:val="000000010000" w:firstRow="0" w:lastRow="0" w:firstColumn="0" w:lastColumn="0" w:oddVBand="0" w:evenVBand="0" w:oddHBand="0" w:evenHBand="1" w:firstRowFirstColumn="0" w:firstRowLastColumn="0" w:lastRowFirstColumn="0" w:lastRowLastColumn="0"/>
        </w:trPr>
        <w:tc>
          <w:tcPr>
            <w:tcW w:w="0" w:type="auto"/>
          </w:tcPr>
          <w:p w14:paraId="3B768E19" w14:textId="77777777" w:rsidR="00AB0FE3" w:rsidRDefault="00AB0FE3" w:rsidP="00AB0FE3">
            <w:r>
              <w:t>businessApplicationVersion</w:t>
            </w:r>
          </w:p>
        </w:tc>
        <w:tc>
          <w:tcPr>
            <w:tcW w:w="0" w:type="auto"/>
          </w:tcPr>
          <w:p w14:paraId="4E363511" w14:textId="77777777" w:rsidR="00AB0FE3" w:rsidRDefault="00AB0FE3" w:rsidP="00AB0FE3">
            <w:r>
              <w:t>The version of the business application.</w:t>
            </w:r>
          </w:p>
        </w:tc>
      </w:tr>
    </w:tbl>
    <w:p w14:paraId="6CEB57EB" w14:textId="77777777" w:rsidR="00251E3F" w:rsidRDefault="00251E3F" w:rsidP="00251E3F"/>
    <w:p w14:paraId="1B98C623" w14:textId="4D4F9F50" w:rsidR="00251E3F" w:rsidRPr="009479BB" w:rsidRDefault="00251E3F" w:rsidP="00251E3F">
      <w:r w:rsidRPr="00AB0FE3">
        <w:rPr>
          <w:b/>
        </w:rPr>
        <w:t xml:space="preserve">NOTE: </w:t>
      </w:r>
      <w:r>
        <w:t>Currently it is not possible to submit a single instant request for an opaque input data business application.</w:t>
      </w:r>
    </w:p>
    <w:p w14:paraId="2FA58B35" w14:textId="77777777" w:rsidR="00AB0FE3" w:rsidRDefault="00AB0FE3" w:rsidP="00AB0FE3"/>
    <w:p w14:paraId="7CDA36D5" w14:textId="77777777" w:rsidR="00AB0FE3" w:rsidRDefault="00AB0FE3" w:rsidP="00251E3F">
      <w:pPr>
        <w:keepNext/>
      </w:pPr>
      <w:r>
        <w:t>The form includes the following fields.</w:t>
      </w:r>
    </w:p>
    <w:p w14:paraId="5A768DA0" w14:textId="77777777" w:rsidR="00AB0FE3" w:rsidRDefault="00AB0FE3" w:rsidP="00251E3F">
      <w:pPr>
        <w:keepNext/>
      </w:pPr>
    </w:p>
    <w:p w14:paraId="3828A85A" w14:textId="77777777" w:rsidR="00AB0FE3" w:rsidRDefault="00AB0FE3" w:rsidP="00AB0FE3">
      <w:pPr>
        <w:pStyle w:val="ListParagraph"/>
        <w:numPr>
          <w:ilvl w:val="0"/>
          <w:numId w:val="17"/>
        </w:numPr>
      </w:pPr>
      <w:r>
        <w:t>For geometry results the result srid, number of axis (2 for x, y, or 3 for x, y, z), XY scale factor and Z scale factor.</w:t>
      </w:r>
    </w:p>
    <w:p w14:paraId="0ACF5279" w14:textId="77777777" w:rsidR="00AB0FE3" w:rsidRDefault="00AB0FE3" w:rsidP="00AB0FE3">
      <w:pPr>
        <w:pStyle w:val="ListParagraph"/>
        <w:numPr>
          <w:ilvl w:val="0"/>
          <w:numId w:val="17"/>
        </w:numPr>
      </w:pPr>
      <w:r>
        <w:t>One field for each job parameter</w:t>
      </w:r>
    </w:p>
    <w:p w14:paraId="4E9BB443" w14:textId="77777777" w:rsidR="00AB0FE3" w:rsidRDefault="00AB0FE3" w:rsidP="00AB0FE3">
      <w:pPr>
        <w:pStyle w:val="ListParagraph"/>
        <w:numPr>
          <w:ilvl w:val="0"/>
          <w:numId w:val="17"/>
        </w:numPr>
      </w:pPr>
      <w:r>
        <w:t>One field for each request parameter for structured input data business applications.</w:t>
      </w:r>
    </w:p>
    <w:p w14:paraId="5201ABA1" w14:textId="169C7C2E" w:rsidR="00AB0FE3" w:rsidRDefault="00565AF1" w:rsidP="00CD759C">
      <w:pPr>
        <w:pStyle w:val="ListParagraph"/>
        <w:numPr>
          <w:ilvl w:val="0"/>
          <w:numId w:val="17"/>
        </w:numPr>
      </w:pPr>
      <w:r>
        <w:t xml:space="preserve">Content type for the result data </w:t>
      </w:r>
    </w:p>
    <w:p w14:paraId="0C54A278" w14:textId="77777777" w:rsidR="00565AF1" w:rsidRDefault="00565AF1" w:rsidP="00565AF1"/>
    <w:p w14:paraId="25222924" w14:textId="77777777" w:rsidR="00AB0FE3" w:rsidRDefault="00AB0FE3" w:rsidP="00AB0FE3">
      <w:r>
        <w:t>The following shows an example of the form for a structured input data business application with a geometry result.</w:t>
      </w:r>
    </w:p>
    <w:p w14:paraId="2A9101E7" w14:textId="77777777" w:rsidR="00AB0FE3" w:rsidRDefault="00AB0FE3" w:rsidP="00AB0FE3"/>
    <w:p w14:paraId="1802BAC2" w14:textId="48C9F12C" w:rsidR="00AB0FE3" w:rsidRDefault="00565AF1" w:rsidP="00AB0FE3">
      <w:r>
        <w:rPr>
          <w:noProof/>
        </w:rPr>
        <w:drawing>
          <wp:inline distT="0" distB="0" distL="0" distR="0" wp14:anchorId="3F6F3290" wp14:editId="630A38F7">
            <wp:extent cx="6691630" cy="3366964"/>
            <wp:effectExtent l="25400" t="25400" r="13970" b="368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1630" cy="3366964"/>
                    </a:xfrm>
                    <a:prstGeom prst="rect">
                      <a:avLst/>
                    </a:prstGeom>
                    <a:noFill/>
                    <a:ln>
                      <a:solidFill>
                        <a:schemeClr val="tx1"/>
                      </a:solidFill>
                    </a:ln>
                  </pic:spPr>
                </pic:pic>
              </a:graphicData>
            </a:graphic>
          </wp:inline>
        </w:drawing>
      </w:r>
    </w:p>
    <w:p w14:paraId="302FB982" w14:textId="77777777" w:rsidR="00DD482E" w:rsidRPr="00DD482E" w:rsidRDefault="00DD482E" w:rsidP="002B4E33"/>
    <w:p w14:paraId="3D8BE822" w14:textId="3B554056" w:rsidR="00A85024" w:rsidRDefault="00A85024" w:rsidP="002B4E33">
      <w:pPr>
        <w:pStyle w:val="Heading3"/>
      </w:pPr>
      <w:bookmarkStart w:id="33" w:name="_Toc202591144"/>
      <w:r>
        <w:t>Web Services</w:t>
      </w:r>
      <w:bookmarkEnd w:id="33"/>
    </w:p>
    <w:p w14:paraId="0E996C11" w14:textId="7DCE4929" w:rsidR="00DF71A0" w:rsidRDefault="00DF71A0" w:rsidP="002B4E33">
      <w:r>
        <w:t xml:space="preserve">The following APIs are used to create new batch jobs or perform an instant request on a business application. They are HTTP POST API's and use the multipart/form-data encoding for passing parameters as it supports file uploads and larger file sizes. There is a limit to the size of a HTTP request using multipart/form-data. If a large file needs to be sent it is more efficient to </w:t>
      </w:r>
      <w:r w:rsidR="00BB0781">
        <w:t>create the file on a web server and use the option to pass a URL to the CPF APIs.</w:t>
      </w:r>
    </w:p>
    <w:p w14:paraId="6E8D746D" w14:textId="77777777" w:rsidR="00DF71A0" w:rsidRDefault="00DF71A0" w:rsidP="002B4E33"/>
    <w:p w14:paraId="5A44B66C" w14:textId="3324A184" w:rsidR="002B4E33" w:rsidRDefault="002B4E33" w:rsidP="002B4E33">
      <w:pPr>
        <w:pStyle w:val="Heading4"/>
      </w:pPr>
      <w:r>
        <w:t>JavaScript</w:t>
      </w:r>
      <w:r w:rsidR="00BB0781">
        <w:t xml:space="preserve"> Notes</w:t>
      </w:r>
    </w:p>
    <w:p w14:paraId="1917256D" w14:textId="77777777" w:rsidR="002B4E33" w:rsidRDefault="002B4E33" w:rsidP="002B4E33">
      <w:r>
        <w:t>The CPF JavaScript client requires that the developer create a HTML form that is populated with all the fields for a single or multiple CPF job for a single business application. The form can be a combination of hidden input fields, simple HTML fields or complex JavaScript fields. As there are a wide variety of requirements for forms the CPF JavaScript API does not include an API for constructing a form.</w:t>
      </w:r>
    </w:p>
    <w:p w14:paraId="2803986C" w14:textId="77777777" w:rsidR="002B4E33" w:rsidRDefault="002B4E33" w:rsidP="002B4E33"/>
    <w:p w14:paraId="2CFB2833" w14:textId="77777777" w:rsidR="002B4E33" w:rsidRDefault="002B4E33" w:rsidP="002B4E33">
      <w:pPr>
        <w:keepNext/>
      </w:pPr>
      <w:r w:rsidRPr="00D13E1C">
        <w:rPr>
          <w:b/>
        </w:rPr>
        <w:t>NOTE:</w:t>
      </w:r>
      <w:r>
        <w:t xml:space="preserve"> Due to the cross-domain browser security mechanisms it is not possible to POST using JavaScript and get the contents of the document returned from the POST. This means it is not possible to get the Batch Job ID URL of the generated Job from JavaScript. The submit single and multiple web service API's return a HTML page that shows the Batch Job ID URL and the current status of the job. Future releases of the API will implement a mechanism to pass in a URL to a client application page that the user should be re-directed to when the job has been submitted.</w:t>
      </w:r>
    </w:p>
    <w:p w14:paraId="3A41F283" w14:textId="77777777" w:rsidR="002B4E33" w:rsidRDefault="002B4E33" w:rsidP="002B4E33">
      <w:pPr>
        <w:keepNext/>
      </w:pPr>
    </w:p>
    <w:p w14:paraId="0F015818" w14:textId="77777777" w:rsidR="002B4E33" w:rsidRDefault="002B4E33" w:rsidP="002B4E33">
      <w:pPr>
        <w:keepNext/>
      </w:pPr>
      <w:r>
        <w:t xml:space="preserve">A work around to this constraint would be to call the </w:t>
      </w:r>
      <w:r w:rsidRPr="00357AE0">
        <w:rPr>
          <w:rStyle w:val="PlainTextChar"/>
        </w:rPr>
        <w:t>getJobIdUrls</w:t>
      </w:r>
      <w:r>
        <w:t xml:space="preserve"> method before and after submitting a job. The before and after list can be compared to find the Batch Job ID URL for each new job added. This is not 100% reliable as the user could submit requests at the same time from different web browsers.</w:t>
      </w:r>
    </w:p>
    <w:p w14:paraId="37413199" w14:textId="77777777" w:rsidR="002B4E33" w:rsidRPr="002B4E33" w:rsidRDefault="002B4E33" w:rsidP="002B4E33"/>
    <w:p w14:paraId="01B233D8" w14:textId="3B554056" w:rsidR="00FA3141" w:rsidRDefault="00FA3141" w:rsidP="002B4E33">
      <w:pPr>
        <w:pStyle w:val="Heading4"/>
      </w:pPr>
      <w:r>
        <w:t>Post Business Application Batch Job Single Requests</w:t>
      </w:r>
    </w:p>
    <w:p w14:paraId="0E1CB410" w14:textId="77777777" w:rsidR="00DF71A0" w:rsidRDefault="00DF71A0" w:rsidP="00DF71A0">
      <w:r>
        <w:t>Create a job for a structured or opaque input data business application containing a single request. The response is a HTTP 403 redirect to the Batch Job Info resource containing the ID and current status of the job. Clients can either save the redirect URL to follow later or follow the URL to get the full status and then read the URL from the status.</w:t>
      </w:r>
    </w:p>
    <w:p w14:paraId="72FC688C" w14:textId="7E346F59" w:rsidR="00DF71A0" w:rsidRPr="00DF71A0" w:rsidRDefault="00DF71A0" w:rsidP="00DF71A0">
      <w:r>
        <w:t xml:space="preserve"> </w:t>
      </w:r>
    </w:p>
    <w:p w14:paraId="58DD0078" w14:textId="37E2C181" w:rsidR="00CD759C" w:rsidRDefault="00CD759C" w:rsidP="00CD759C">
      <w:pPr>
        <w:pStyle w:val="Heading5"/>
      </w:pPr>
      <w:r>
        <w:t>Web Service API</w:t>
      </w:r>
    </w:p>
    <w:tbl>
      <w:tblPr>
        <w:tblStyle w:val="TableGrid2"/>
        <w:tblW w:w="0" w:type="auto"/>
        <w:tblLook w:val="0480" w:firstRow="0" w:lastRow="0" w:firstColumn="1" w:lastColumn="0" w:noHBand="0" w:noVBand="1"/>
      </w:tblPr>
      <w:tblGrid>
        <w:gridCol w:w="1745"/>
        <w:gridCol w:w="8618"/>
      </w:tblGrid>
      <w:tr w:rsidR="00CD759C" w:rsidRPr="00C46416" w14:paraId="4F5E76F2"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3167D210" w14:textId="77777777" w:rsidR="00CD759C" w:rsidRPr="00C46416" w:rsidRDefault="00CD759C" w:rsidP="00CD759C">
            <w:pPr>
              <w:keepNext/>
            </w:pPr>
            <w:r>
              <w:t>Path</w:t>
            </w:r>
          </w:p>
        </w:tc>
        <w:tc>
          <w:tcPr>
            <w:tcW w:w="0" w:type="auto"/>
          </w:tcPr>
          <w:p w14:paraId="76F27AD0" w14:textId="73C75721" w:rsidR="00CD759C" w:rsidRPr="00C46416" w:rsidRDefault="00CD759C" w:rsidP="00CD759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/{businessApplicationName}/{businessApplicationVersion}/single</w:t>
            </w:r>
          </w:p>
        </w:tc>
      </w:tr>
      <w:tr w:rsidR="00CD759C" w:rsidRPr="00C46416" w14:paraId="61B24E20"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760605A4" w14:textId="77777777" w:rsidR="00CD759C" w:rsidRPr="00C46416" w:rsidRDefault="00CD759C" w:rsidP="00CD759C">
            <w:r>
              <w:t>Method</w:t>
            </w:r>
          </w:p>
        </w:tc>
        <w:tc>
          <w:tcPr>
            <w:tcW w:w="0" w:type="auto"/>
          </w:tcPr>
          <w:p w14:paraId="60135BB6" w14:textId="1178107E" w:rsidR="00CD759C" w:rsidRPr="00C46416" w:rsidRDefault="00CD759C" w:rsidP="00CD759C">
            <w:pPr>
              <w:cnfStyle w:val="000000000000" w:firstRow="0" w:lastRow="0" w:firstColumn="0" w:lastColumn="0" w:oddVBand="0" w:evenVBand="0" w:oddHBand="0" w:evenHBand="0" w:firstRowFirstColumn="0" w:firstRowLastColumn="0" w:lastRowFirstColumn="0" w:lastRowLastColumn="0"/>
            </w:pPr>
            <w:r>
              <w:rPr>
                <w:rStyle w:val="PlainTextChar1"/>
              </w:rPr>
              <w:t>POST</w:t>
            </w:r>
          </w:p>
        </w:tc>
      </w:tr>
      <w:tr w:rsidR="00DF71A0" w:rsidRPr="00C46416" w14:paraId="452FFECD"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19D08E91" w14:textId="5D4EE067" w:rsidR="00DF71A0" w:rsidRDefault="00DF71A0" w:rsidP="00CD759C">
            <w:r>
              <w:t>Request Body</w:t>
            </w:r>
          </w:p>
        </w:tc>
        <w:tc>
          <w:tcPr>
            <w:tcW w:w="0" w:type="auto"/>
          </w:tcPr>
          <w:p w14:paraId="70FA1622" w14:textId="3603B8C5" w:rsidR="00DF71A0" w:rsidRDefault="00DF71A0" w:rsidP="00CD759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multipart/form-data</w:t>
            </w:r>
          </w:p>
        </w:tc>
      </w:tr>
      <w:tr w:rsidR="00CD759C" w:rsidRPr="00C46416" w14:paraId="7F48E2BC"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106C08E1" w14:textId="77777777" w:rsidR="00CD759C" w:rsidRDefault="00CD759C" w:rsidP="00CD759C">
            <w:r>
              <w:t>Content Types</w:t>
            </w:r>
          </w:p>
        </w:tc>
        <w:tc>
          <w:tcPr>
            <w:tcW w:w="0" w:type="auto"/>
          </w:tcPr>
          <w:p w14:paraId="1B9D5EC1" w14:textId="16CA7C8C" w:rsidR="00CD759C" w:rsidRPr="00C46416" w:rsidRDefault="00CD759C" w:rsidP="00CD759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 xml, json</w:t>
            </w:r>
          </w:p>
        </w:tc>
      </w:tr>
      <w:tr w:rsidR="00CD759C" w:rsidRPr="00C46416" w14:paraId="1F64CE4C"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2A2F3139" w14:textId="77777777" w:rsidR="00CD759C" w:rsidRDefault="00CD759C" w:rsidP="00CD759C">
            <w:r>
              <w:t>Response</w:t>
            </w:r>
          </w:p>
        </w:tc>
        <w:tc>
          <w:tcPr>
            <w:tcW w:w="0" w:type="auto"/>
          </w:tcPr>
          <w:p w14:paraId="6F8012F9" w14:textId="2BF99566" w:rsidR="00CD759C" w:rsidRPr="00612112" w:rsidRDefault="00CD759C" w:rsidP="00CD759C">
            <w:pPr>
              <w:cnfStyle w:val="000000000000" w:firstRow="0" w:lastRow="0" w:firstColumn="0" w:lastColumn="0" w:oddVBand="0" w:evenVBand="0" w:oddHBand="0" w:evenHBand="0" w:firstRowFirstColumn="0" w:firstRowLastColumn="0" w:lastRowFirstColumn="0" w:lastRowLastColumn="0"/>
            </w:pPr>
            <w:r>
              <w:t>403 Redirect to Get User Batch Job Info, the content type is passed on to the redirect</w:t>
            </w:r>
            <w:r w:rsidR="00B15488">
              <w:t>.</w:t>
            </w:r>
          </w:p>
        </w:tc>
      </w:tr>
    </w:tbl>
    <w:p w14:paraId="794B0C8D" w14:textId="77777777" w:rsidR="00CD759C" w:rsidRDefault="00CD759C" w:rsidP="00CD759C"/>
    <w:p w14:paraId="52AD274D" w14:textId="70226E5F" w:rsidR="00E476B4" w:rsidRDefault="00E476B4" w:rsidP="00CD759C">
      <w:r>
        <w:t>The parameters include separate parameters for each business application specific job parameter.</w:t>
      </w:r>
    </w:p>
    <w:p w14:paraId="57C99854" w14:textId="77777777" w:rsidR="00E476B4" w:rsidRDefault="00E476B4" w:rsidP="00CD759C"/>
    <w:p w14:paraId="63A3C64C" w14:textId="03E64E41" w:rsidR="00E476B4" w:rsidRDefault="00E476B4" w:rsidP="00CD759C">
      <w:r>
        <w:t>For structured input data the parameters include separate parameters for each business application specific request parameter.</w:t>
      </w:r>
    </w:p>
    <w:p w14:paraId="73F11CAF" w14:textId="77777777" w:rsidR="00E476B4" w:rsidRDefault="00E476B4" w:rsidP="00CD759C"/>
    <w:p w14:paraId="3554BDA6" w14:textId="750C0E53" w:rsidR="00E476B4" w:rsidRDefault="00E476B4" w:rsidP="00CD759C">
      <w:r>
        <w:t>For opaque input data the parameters include the inputDataContentType with the MIME-Type of the input data. The input data can either be specified as the inputData multipart/form-data file field or as a inputDataUrl that the CPF will download the file from. If the file is large use the inputDataUrl to point to the HTTP file server or HTTP resource in your application that the data can be downloaded from.</w:t>
      </w:r>
    </w:p>
    <w:p w14:paraId="055A5218" w14:textId="77777777" w:rsidR="00E476B4" w:rsidRDefault="00E476B4" w:rsidP="00CD759C"/>
    <w:p w14:paraId="4F2D8059" w14:textId="77777777" w:rsidR="00CD759C" w:rsidRDefault="00CD759C" w:rsidP="00CD759C">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7847"/>
      </w:tblGrid>
      <w:tr w:rsidR="00CD759C" w:rsidRPr="0008739A" w14:paraId="4611E26B" w14:textId="77777777" w:rsidTr="00D92A9F">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1FA1AB61" w14:textId="77777777" w:rsidR="00CD759C" w:rsidRPr="0008739A" w:rsidRDefault="00CD759C" w:rsidP="00CD759C">
            <w:r w:rsidRPr="0008739A">
              <w:t>Name</w:t>
            </w:r>
          </w:p>
        </w:tc>
        <w:tc>
          <w:tcPr>
            <w:tcW w:w="0" w:type="auto"/>
          </w:tcPr>
          <w:p w14:paraId="183861F0" w14:textId="77777777" w:rsidR="00CD759C" w:rsidRPr="0008739A" w:rsidRDefault="00CD759C" w:rsidP="00CD759C">
            <w:r w:rsidRPr="0008739A">
              <w:t>Description</w:t>
            </w:r>
          </w:p>
        </w:tc>
      </w:tr>
      <w:tr w:rsidR="00CD759C" w:rsidRPr="0008739A" w14:paraId="33C3A3BA"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3727FF7C" w14:textId="77777777" w:rsidR="00CD759C" w:rsidRDefault="00CD759C" w:rsidP="00CD759C">
            <w:r>
              <w:t>businessApplicationName</w:t>
            </w:r>
          </w:p>
        </w:tc>
        <w:tc>
          <w:tcPr>
            <w:tcW w:w="0" w:type="auto"/>
          </w:tcPr>
          <w:p w14:paraId="1480FF02" w14:textId="77777777" w:rsidR="00CD759C" w:rsidRDefault="00CD759C" w:rsidP="00CD759C">
            <w:r>
              <w:t>The name of the business application.</w:t>
            </w:r>
          </w:p>
        </w:tc>
      </w:tr>
      <w:tr w:rsidR="00CD759C" w:rsidRPr="0008739A" w14:paraId="3B723D09"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736CF2A8" w14:textId="77777777" w:rsidR="00CD759C" w:rsidRDefault="00CD759C" w:rsidP="00CD759C">
            <w:r>
              <w:t>businessApplicationVersion</w:t>
            </w:r>
          </w:p>
        </w:tc>
        <w:tc>
          <w:tcPr>
            <w:tcW w:w="0" w:type="auto"/>
          </w:tcPr>
          <w:p w14:paraId="35A5F9F0" w14:textId="77777777" w:rsidR="00CD759C" w:rsidRDefault="00CD759C" w:rsidP="00CD759C">
            <w:r>
              <w:t>The version of the business application.</w:t>
            </w:r>
          </w:p>
        </w:tc>
      </w:tr>
      <w:tr w:rsidR="00B15488" w:rsidRPr="0008739A" w14:paraId="4E523790"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7ED90660" w14:textId="432A7CDC" w:rsidR="00B15488" w:rsidRDefault="00B15488" w:rsidP="00CD759C">
            <w:r>
              <w:t>notificationEmail</w:t>
            </w:r>
          </w:p>
        </w:tc>
        <w:tc>
          <w:tcPr>
            <w:tcW w:w="0" w:type="auto"/>
          </w:tcPr>
          <w:p w14:paraId="66D68250" w14:textId="7B38866E" w:rsidR="00B15488" w:rsidRDefault="00D92A9F" w:rsidP="00CD759C">
            <w:r w:rsidRPr="00D92A9F">
              <w:t>The email address to send the job status to when the job is completed.</w:t>
            </w:r>
          </w:p>
        </w:tc>
      </w:tr>
      <w:tr w:rsidR="00B15488" w:rsidRPr="0008739A" w14:paraId="7168AE80"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AB326B1" w14:textId="57FB65AD" w:rsidR="00B15488" w:rsidRDefault="00B15488" w:rsidP="00CD759C">
            <w:r>
              <w:t>notificationUrl</w:t>
            </w:r>
          </w:p>
        </w:tc>
        <w:tc>
          <w:tcPr>
            <w:tcW w:w="0" w:type="auto"/>
          </w:tcPr>
          <w:p w14:paraId="35E01A96" w14:textId="3AE96A69" w:rsidR="00B15488" w:rsidRDefault="00D92A9F" w:rsidP="00B15488">
            <w:r w:rsidRPr="00D92A9F">
              <w:t>The http: URL to be notified when the job is completed. A copy of the Job status will be posted to process running at this URL</w:t>
            </w:r>
            <w:r>
              <w:t>.</w:t>
            </w:r>
          </w:p>
        </w:tc>
      </w:tr>
      <w:tr w:rsidR="00B15488" w:rsidRPr="0008739A" w14:paraId="4295C56E"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0FFEE5C1" w14:textId="06C3DFD6" w:rsidR="00B15488" w:rsidRDefault="00B15488" w:rsidP="00CD759C">
            <w:r>
              <w:t>resultDataContentType</w:t>
            </w:r>
          </w:p>
        </w:tc>
        <w:tc>
          <w:tcPr>
            <w:tcW w:w="0" w:type="auto"/>
          </w:tcPr>
          <w:p w14:paraId="40C0E173" w14:textId="095036E7" w:rsidR="00B15488" w:rsidRDefault="00D92A9F" w:rsidP="00CD759C">
            <w:r w:rsidRPr="00D92A9F">
              <w:t>The MIME type of the result data specified to be returned after running the batch job</w:t>
            </w:r>
            <w:r>
              <w:t>.</w:t>
            </w:r>
          </w:p>
        </w:tc>
      </w:tr>
      <w:tr w:rsidR="00B15488" w:rsidRPr="0008739A" w14:paraId="1D69BE5D"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88EC2C0" w14:textId="7CB8BDCA" w:rsidR="00B15488" w:rsidRDefault="00B15488" w:rsidP="00CD759C">
            <w:r>
              <w:t>resultSrid</w:t>
            </w:r>
          </w:p>
        </w:tc>
        <w:tc>
          <w:tcPr>
            <w:tcW w:w="0" w:type="auto"/>
          </w:tcPr>
          <w:p w14:paraId="07D1F9D3" w14:textId="0CFA1370" w:rsidR="00B15488" w:rsidRDefault="006B4B03" w:rsidP="006B4B03">
            <w:r w:rsidRPr="006B4B03">
              <w:t>The coordinate system code of the projection for the result geometry</w:t>
            </w:r>
            <w:r>
              <w:t>.</w:t>
            </w:r>
          </w:p>
        </w:tc>
      </w:tr>
      <w:tr w:rsidR="00B15488" w:rsidRPr="0008739A" w14:paraId="7C9B7865"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37EBB978" w14:textId="7366AA1B" w:rsidR="00B15488" w:rsidRDefault="00B15488" w:rsidP="00CD759C">
            <w:r>
              <w:t>resultNumAxis</w:t>
            </w:r>
          </w:p>
        </w:tc>
        <w:tc>
          <w:tcPr>
            <w:tcW w:w="0" w:type="auto"/>
          </w:tcPr>
          <w:p w14:paraId="6936F680" w14:textId="4E0A8D12" w:rsidR="00B15488" w:rsidRDefault="006B4B03" w:rsidP="00CD759C">
            <w:r w:rsidRPr="006B4B03">
              <w:t>The number of coordinate axis in the result geometry (e.g. 2 for 2D or 3 for 3D)</w:t>
            </w:r>
            <w:r>
              <w:t>.</w:t>
            </w:r>
          </w:p>
        </w:tc>
      </w:tr>
      <w:tr w:rsidR="00B15488" w:rsidRPr="0008739A" w14:paraId="01CFC38B"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B73E66B" w14:textId="1A8D504A" w:rsidR="00B15488" w:rsidRDefault="00B15488" w:rsidP="00CD759C">
            <w:r>
              <w:t>resultScaleFactorXy</w:t>
            </w:r>
          </w:p>
        </w:tc>
        <w:tc>
          <w:tcPr>
            <w:tcW w:w="0" w:type="auto"/>
          </w:tcPr>
          <w:p w14:paraId="185B4E19" w14:textId="5B08383B" w:rsidR="00B15488" w:rsidRDefault="006B4B03" w:rsidP="00CD759C">
            <w:r w:rsidRPr="006B4B03">
              <w:t>The scale factor to apply the x, y coordinates. The scale factor is 1 / minimum unit. For example if the minimum unit was 1mm (0.001) the scale factor is 1000 (1 / 0.001).</w:t>
            </w:r>
          </w:p>
        </w:tc>
      </w:tr>
      <w:tr w:rsidR="00B15488" w:rsidRPr="0008739A" w14:paraId="1072B21D"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3D62AF05" w14:textId="1B27C693" w:rsidR="00B15488" w:rsidRDefault="00B15488" w:rsidP="00CD759C">
            <w:r>
              <w:t>resultScaleFactorZ</w:t>
            </w:r>
          </w:p>
        </w:tc>
        <w:tc>
          <w:tcPr>
            <w:tcW w:w="0" w:type="auto"/>
          </w:tcPr>
          <w:p w14:paraId="0DE11F19" w14:textId="7C2A5E30" w:rsidR="00B15488" w:rsidRDefault="006B4B03" w:rsidP="00CD759C">
            <w:r w:rsidRPr="006B4B03">
              <w:t>The scale factor to apply the z coordinate. The scale factor is 1 / minimum unit. For example if the minimum unit was 1mm (0.001) the scale factor is 1000 (1 / 0.001).</w:t>
            </w:r>
          </w:p>
        </w:tc>
      </w:tr>
      <w:tr w:rsidR="00B15488" w:rsidRPr="0008739A" w14:paraId="241B6C1B"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65805E78" w14:textId="4B0F20AC" w:rsidR="00B15488" w:rsidRPr="00B15488" w:rsidRDefault="00B15488" w:rsidP="00CD759C">
            <w:pPr>
              <w:rPr>
                <w:i/>
              </w:rPr>
            </w:pPr>
            <w:r w:rsidRPr="00B15488">
              <w:rPr>
                <w:i/>
              </w:rPr>
              <w:t>&lt;jobFieldName&gt;</w:t>
            </w:r>
          </w:p>
        </w:tc>
        <w:tc>
          <w:tcPr>
            <w:tcW w:w="0" w:type="auto"/>
          </w:tcPr>
          <w:p w14:paraId="08B508B3" w14:textId="615949B8" w:rsidR="00B15488" w:rsidRDefault="00DF71A0" w:rsidP="00CD759C">
            <w:r>
              <w:t>One parameter for each job parameter defined for the business application.</w:t>
            </w:r>
          </w:p>
        </w:tc>
      </w:tr>
      <w:tr w:rsidR="00B15488" w:rsidRPr="0008739A" w14:paraId="4EB69E0D"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78B48134" w14:textId="4EDA2F30" w:rsidR="00B15488" w:rsidRPr="00B15488" w:rsidRDefault="00B15488" w:rsidP="00CD759C">
            <w:pPr>
              <w:rPr>
                <w:i/>
              </w:rPr>
            </w:pPr>
            <w:r>
              <w:rPr>
                <w:i/>
              </w:rPr>
              <w:t>&lt;requestFieldName&gt;</w:t>
            </w:r>
          </w:p>
        </w:tc>
        <w:tc>
          <w:tcPr>
            <w:tcW w:w="0" w:type="auto"/>
          </w:tcPr>
          <w:p w14:paraId="3FCDA16D" w14:textId="5CB394C0" w:rsidR="00B15488" w:rsidRDefault="00DF71A0" w:rsidP="00DF71A0">
            <w:r>
              <w:t>One parameter for each request parameter defined for the structured input data business applications.</w:t>
            </w:r>
          </w:p>
        </w:tc>
      </w:tr>
      <w:tr w:rsidR="00B15488" w:rsidRPr="0008739A" w14:paraId="4E67A166"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30369F4A" w14:textId="78A79B3F" w:rsidR="00B15488" w:rsidRPr="00B15488" w:rsidRDefault="00B15488" w:rsidP="00CD759C">
            <w:r>
              <w:t>inputDataContentType</w:t>
            </w:r>
          </w:p>
        </w:tc>
        <w:tc>
          <w:tcPr>
            <w:tcW w:w="0" w:type="auto"/>
          </w:tcPr>
          <w:p w14:paraId="3A89AABB" w14:textId="428A13D6" w:rsidR="00B15488" w:rsidRDefault="00D92A9F" w:rsidP="00CD759C">
            <w:r>
              <w:t>The content type of the input data.</w:t>
            </w:r>
          </w:p>
        </w:tc>
      </w:tr>
      <w:tr w:rsidR="00B15488" w:rsidRPr="0008739A" w14:paraId="73D8F3CE"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5FA1D680" w14:textId="650E2C08" w:rsidR="00B15488" w:rsidRDefault="00B15488" w:rsidP="00CD759C">
            <w:r>
              <w:t>inputData</w:t>
            </w:r>
          </w:p>
        </w:tc>
        <w:tc>
          <w:tcPr>
            <w:tcW w:w="0" w:type="auto"/>
          </w:tcPr>
          <w:p w14:paraId="5EAED2C7" w14:textId="4573C1CC" w:rsidR="00B15488" w:rsidRDefault="00D92A9F" w:rsidP="00D92A9F">
            <w:r>
              <w:t xml:space="preserve">The multi-part form data file containing the input data for a single opaque inout data request. </w:t>
            </w:r>
            <w:r w:rsidRPr="00D92A9F">
              <w:rPr>
                <w:b/>
              </w:rPr>
              <w:t>Either inputData or inputDataUrl can be specified, but not both.</w:t>
            </w:r>
          </w:p>
        </w:tc>
      </w:tr>
      <w:tr w:rsidR="00B15488" w:rsidRPr="0008739A" w14:paraId="375317EE"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589440F" w14:textId="09C9CEE5" w:rsidR="00B15488" w:rsidRDefault="00B15488" w:rsidP="00CD759C">
            <w:r>
              <w:t>inputDataUrl</w:t>
            </w:r>
          </w:p>
        </w:tc>
        <w:tc>
          <w:tcPr>
            <w:tcW w:w="0" w:type="auto"/>
          </w:tcPr>
          <w:p w14:paraId="1E04C054" w14:textId="0DA187B0" w:rsidR="00B15488" w:rsidRDefault="00D92A9F" w:rsidP="00CD759C">
            <w:r>
              <w:t>The URL to a http server containing the input data for a single opaque inout data request.</w:t>
            </w:r>
            <w:r w:rsidRPr="00D92A9F">
              <w:rPr>
                <w:b/>
              </w:rPr>
              <w:t xml:space="preserve"> Either inputData or inputDataUrl can be specified, but not both.</w:t>
            </w:r>
          </w:p>
        </w:tc>
      </w:tr>
    </w:tbl>
    <w:p w14:paraId="720DD654" w14:textId="77777777" w:rsidR="00CD759C" w:rsidRPr="00CD759C" w:rsidRDefault="00CD759C" w:rsidP="00CD759C"/>
    <w:p w14:paraId="717783F5" w14:textId="6A8813B2" w:rsidR="00A85024" w:rsidRDefault="00A85024" w:rsidP="002B4E33">
      <w:pPr>
        <w:pStyle w:val="Heading5"/>
      </w:pPr>
      <w:r>
        <w:t>JavaScript</w:t>
      </w:r>
    </w:p>
    <w:p w14:paraId="24A369C3" w14:textId="77777777" w:rsidR="002B4E33" w:rsidRDefault="002B4E33" w:rsidP="002B4E33">
      <w:r>
        <w:t>The following example shows a simple form (</w:t>
      </w:r>
      <w:r w:rsidRPr="00357AE0">
        <w:rPr>
          <w:rStyle w:val="PlainTextChar"/>
        </w:rPr>
        <w:t>singleForm</w:t>
      </w:r>
      <w:r>
        <w:t xml:space="preserve">) that submits a batch job with a single request to version </w:t>
      </w:r>
      <w:r w:rsidRPr="00357AE0">
        <w:rPr>
          <w:rStyle w:val="PlainTextChar"/>
        </w:rPr>
        <w:t>1.0.0</w:t>
      </w:r>
      <w:r>
        <w:t xml:space="preserve"> of the </w:t>
      </w:r>
      <w:r w:rsidRPr="00357AE0">
        <w:rPr>
          <w:rStyle w:val="PlainTextChar"/>
        </w:rPr>
        <w:t>MapTileById</w:t>
      </w:r>
      <w:r>
        <w:t xml:space="preserve"> business application. The form uses a hidden field for the </w:t>
      </w:r>
      <w:r w:rsidRPr="00357AE0">
        <w:rPr>
          <w:rStyle w:val="PlainTextChar"/>
        </w:rPr>
        <w:t>mapGridName</w:t>
      </w:r>
      <w:r>
        <w:t xml:space="preserve"> business application parameter and a text entry field for the </w:t>
      </w:r>
      <w:r w:rsidRPr="00357AE0">
        <w:rPr>
          <w:rStyle w:val="PlainTextChar"/>
        </w:rPr>
        <w:t>mapTileId</w:t>
      </w:r>
      <w:r>
        <w:t xml:space="preserve"> parameter.</w:t>
      </w:r>
    </w:p>
    <w:p w14:paraId="2C1D2540" w14:textId="77777777" w:rsidR="002B4E33" w:rsidRDefault="002B4E33" w:rsidP="002B4E33"/>
    <w:p w14:paraId="752ABFB2" w14:textId="77777777" w:rsidR="002B4E33" w:rsidRDefault="002B4E33" w:rsidP="002B4E33">
      <w:r>
        <w:t>JQuery is used to assign a function to be called when the submit button is clicked.</w:t>
      </w:r>
    </w:p>
    <w:p w14:paraId="0408F964" w14:textId="77777777" w:rsidR="002B4E33" w:rsidRDefault="002B4E33" w:rsidP="002B4E33"/>
    <w:p w14:paraId="67543031"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p>
    <w:p w14:paraId="23C9B0DA"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&lt;head&gt;</w:t>
      </w:r>
    </w:p>
    <w:p w14:paraId="0B926800"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p>
    <w:p w14:paraId="0AAC8273"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&lt;script type="text/javascript"&gt;</w:t>
      </w:r>
    </w:p>
    <w:p w14:paraId="17151CF8"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$(document).ready(function() {</w:t>
      </w:r>
    </w:p>
    <w:p w14:paraId="2005097F"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7C4A17D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r w:rsidRPr="00357AE0">
        <w:rPr>
          <w:b/>
        </w:rPr>
        <w:t>submit'</w:t>
      </w:r>
      <w:r>
        <w:t>).click(function() {</w:t>
      </w:r>
    </w:p>
    <w:p w14:paraId="4181709E"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client.submitSingle($('</w:t>
      </w:r>
      <w:r w:rsidRPr="0077327A">
        <w:rPr>
          <w:b/>
        </w:rPr>
        <w:t>#singleForm</w:t>
      </w:r>
      <w:r>
        <w:t>'), 'MapTileById', '1.0.0');</w:t>
      </w:r>
    </w:p>
    <w:p w14:paraId="1DCA2B40"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p>
    <w:p w14:paraId="6FEA058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7FE2C642"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w:t>
      </w:r>
    </w:p>
    <w:p w14:paraId="39DCD76D"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&lt;/script&gt;</w:t>
      </w:r>
    </w:p>
    <w:p w14:paraId="68413767"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&lt;/head&gt;</w:t>
      </w:r>
    </w:p>
    <w:p w14:paraId="28F75D3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&lt;body&gt;</w:t>
      </w:r>
    </w:p>
    <w:p w14:paraId="34BF9E95" w14:textId="48918893" w:rsidR="002B4E33" w:rsidRDefault="002B4E33" w:rsidP="002B4E33">
      <w:pPr>
        <w:pStyle w:val="PlainText"/>
        <w:pBdr>
          <w:top w:val="single" w:sz="4" w:space="1" w:color="auto"/>
          <w:left w:val="single" w:sz="4" w:space="4" w:color="auto"/>
          <w:bottom w:val="single" w:sz="4" w:space="1" w:color="auto"/>
          <w:right w:val="single" w:sz="4" w:space="4" w:color="auto"/>
        </w:pBdr>
      </w:pPr>
      <w:r>
        <w:t>&lt;form id="multipleForm" method="post"</w:t>
      </w:r>
      <w:r w:rsidR="007B7C5A">
        <w:t xml:space="preserve"> enctype="</w:t>
      </w:r>
      <w:r w:rsidR="007B7C5A" w:rsidRPr="007B7C5A">
        <w:rPr>
          <w:b/>
        </w:rPr>
        <w:t>mulipart/form-data</w:t>
      </w:r>
      <w:r w:rsidR="007B7C5A">
        <w:t>"</w:t>
      </w:r>
      <w:r>
        <w:t>&gt;</w:t>
      </w:r>
    </w:p>
    <w:p w14:paraId="36339C49"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&lt;input type="hidden" name="</w:t>
      </w:r>
      <w:r>
        <w:rPr>
          <w:b/>
        </w:rPr>
        <w:t>mapGridName</w:t>
      </w:r>
      <w:r>
        <w:t>"</w:t>
      </w:r>
    </w:p>
    <w:p w14:paraId="74FF7468"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value="</w:t>
      </w:r>
      <w:r>
        <w:rPr>
          <w:b/>
        </w:rPr>
        <w:t>BCGS 1:20 000</w:t>
      </w:r>
      <w:r>
        <w:t>" /&gt;</w:t>
      </w:r>
    </w:p>
    <w:p w14:paraId="0721BC7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3447A5F4"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&lt;b&gt;BCGS Map Tile Id: &lt;/b&gt;</w:t>
      </w:r>
    </w:p>
    <w:p w14:paraId="3BB64620"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&lt;input name="</w:t>
      </w:r>
      <w:r>
        <w:rPr>
          <w:b/>
        </w:rPr>
        <w:t>mapTileId</w:t>
      </w:r>
      <w:r>
        <w:t>"/&gt; (e.g. 92g025)</w:t>
      </w:r>
    </w:p>
    <w:p w14:paraId="5AAD143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3CED4C9C"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&lt;input type="button" id="</w:t>
      </w:r>
      <w:r w:rsidRPr="00EE0A73">
        <w:rPr>
          <w:b/>
        </w:rPr>
        <w:t>submit</w:t>
      </w:r>
      <w:r>
        <w:t>" value="Submit" /&gt;</w:t>
      </w:r>
    </w:p>
    <w:p w14:paraId="76A0D33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&lt;/form&gt;</w:t>
      </w:r>
    </w:p>
    <w:p w14:paraId="5F1E7DB0" w14:textId="77777777" w:rsidR="002B4E33" w:rsidRDefault="002B4E33" w:rsidP="002B4E33"/>
    <w:p w14:paraId="110E3EB3" w14:textId="01687620" w:rsidR="00A85024" w:rsidRDefault="00A85024" w:rsidP="002B4E33">
      <w:pPr>
        <w:pStyle w:val="Heading5"/>
      </w:pPr>
      <w:r>
        <w:t>Java</w:t>
      </w:r>
    </w:p>
    <w:p w14:paraId="1F55235D" w14:textId="77777777" w:rsidR="00BB0781" w:rsidRDefault="00BB0781" w:rsidP="00BB0781">
      <w:r>
        <w:t>The Java client provides convenience methods for submitting jobs that have structured or opaque input data. All of the methods return the Batch Job ID URL that can be used to download the results.</w:t>
      </w:r>
    </w:p>
    <w:p w14:paraId="203A7B88" w14:textId="77777777" w:rsidR="00BB0781" w:rsidRDefault="00BB0781" w:rsidP="00BB0781"/>
    <w:p w14:paraId="48A1FB3B" w14:textId="77777777" w:rsidR="00DD482E" w:rsidRDefault="00DD482E" w:rsidP="00BB0781">
      <w:pPr>
        <w:pStyle w:val="Heading6"/>
        <w:keepNext/>
        <w:ind w:left="1151" w:hanging="1151"/>
      </w:pPr>
      <w:r>
        <w:t>Create a Job with a Single Structured Request</w:t>
      </w:r>
    </w:p>
    <w:p w14:paraId="092FE585" w14:textId="77777777" w:rsidR="00DD482E" w:rsidRDefault="00DD482E" w:rsidP="002B4E33">
      <w:r>
        <w:t xml:space="preserve">The client provides the </w:t>
      </w:r>
      <w:r w:rsidRPr="00C97E0A">
        <w:rPr>
          <w:rFonts w:ascii="Courier" w:hAnsi="Courier"/>
          <w:szCs w:val="21"/>
        </w:rPr>
        <w:t>createJobWithStructuredSingleRequest</w:t>
      </w:r>
      <w:r>
        <w:t xml:space="preserve"> method to create a job with a single request to a business application that supports structured input data.</w:t>
      </w:r>
    </w:p>
    <w:p w14:paraId="0D84E60D" w14:textId="77777777" w:rsidR="00DD482E" w:rsidRDefault="00DD482E" w:rsidP="002B4E33"/>
    <w:p w14:paraId="3E7A462E" w14:textId="77777777" w:rsidR="00DD482E" w:rsidRDefault="00DD482E" w:rsidP="002B4E33">
      <w:r>
        <w:t>The method accepts the business application name, version, request parameter map and result content type as arguments. If the job was created correctly it returns the job ID URL that can be used to check the status of the job and download the results. The request parameter map contains the name-value pairs for job or request parameters for the request.</w:t>
      </w:r>
    </w:p>
    <w:p w14:paraId="73E33B28" w14:textId="77777777" w:rsidR="00DD482E" w:rsidRDefault="00DD482E" w:rsidP="002B4E33"/>
    <w:p w14:paraId="6F6175AC"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08EC4957" w14:textId="77777777" w:rsidR="00DD482E" w:rsidRDefault="00DD482E" w:rsidP="002B4E33"/>
    <w:p w14:paraId="6BC639D6"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2EA5BF8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27B1706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5D3177B4"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Map&lt;String, Object&gt; request = new HashMap&lt;String, Object&gt;();</w:t>
      </w:r>
    </w:p>
    <w:p w14:paraId="4DCA2A41"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5FC3CEB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request.put("</w:t>
      </w:r>
      <w:r w:rsidRPr="00C97E0A">
        <w:rPr>
          <w:rFonts w:ascii="Courier" w:hAnsi="Courier"/>
          <w:b/>
          <w:szCs w:val="21"/>
        </w:rPr>
        <w:t>mapTileId</w:t>
      </w:r>
      <w:r w:rsidRPr="00C97E0A">
        <w:rPr>
          <w:rFonts w:ascii="Courier" w:hAnsi="Courier"/>
          <w:szCs w:val="21"/>
        </w:rPr>
        <w:t>", "</w:t>
      </w:r>
      <w:r w:rsidRPr="00C97E0A">
        <w:rPr>
          <w:rFonts w:ascii="Courier" w:hAnsi="Courier"/>
          <w:b/>
          <w:szCs w:val="21"/>
        </w:rPr>
        <w:t>92j016</w:t>
      </w:r>
      <w:r w:rsidRPr="00C97E0A">
        <w:rPr>
          <w:rFonts w:ascii="Courier" w:hAnsi="Courier"/>
          <w:szCs w:val="21"/>
        </w:rPr>
        <w:t>");</w:t>
      </w:r>
    </w:p>
    <w:p w14:paraId="75DEFB4E"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065BC69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09DE4E06"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3063F461"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05A2E98F"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55E6CEE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129BE6A9"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request,</w:t>
      </w:r>
    </w:p>
    <w:p w14:paraId="01EC8F1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6B3AAAA4"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44B13963" w14:textId="77777777" w:rsidR="00DD482E" w:rsidRDefault="00DD482E" w:rsidP="002B4E33"/>
    <w:p w14:paraId="0D1335CE" w14:textId="77777777" w:rsidR="00DD482E" w:rsidRDefault="00DD482E" w:rsidP="002B4E33">
      <w:pPr>
        <w:pStyle w:val="Heading6"/>
      </w:pPr>
      <w:r>
        <w:t>Create a Job with a Single Opaque URL Request</w:t>
      </w:r>
    </w:p>
    <w:p w14:paraId="3503D02A" w14:textId="77777777" w:rsidR="00DD482E" w:rsidRDefault="00DD482E" w:rsidP="002B4E33">
      <w:r>
        <w:t xml:space="preserve">The client provides the </w:t>
      </w:r>
      <w:r w:rsidRPr="005726A8">
        <w:rPr>
          <w:rFonts w:ascii="Courier" w:hAnsi="Courier"/>
          <w:szCs w:val="21"/>
        </w:rPr>
        <w:t>createJobWithOpaqueUrlSingleRequest</w:t>
      </w:r>
      <w:r>
        <w:t xml:space="preserve"> method to create a job with a single request to a business application that supports opaque input data. The input data must be accessible on a web or FTP server that can be specified as a URL. The URL must be on a network that is accessible to the CPF server (e.g. public internet).</w:t>
      </w:r>
    </w:p>
    <w:p w14:paraId="6E55BB2A" w14:textId="77777777" w:rsidR="00DD482E" w:rsidRDefault="00DD482E" w:rsidP="002B4E33"/>
    <w:p w14:paraId="69FA2747" w14:textId="77777777" w:rsidR="00DD482E" w:rsidRDefault="00DD482E" w:rsidP="002B4E33">
      <w:r>
        <w:t>The method accepts the business application name, version, job parameter map, URL to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3CC1B3B9" w14:textId="77777777" w:rsidR="00DD482E" w:rsidRDefault="00DD482E" w:rsidP="002B4E33"/>
    <w:p w14:paraId="6E188D61"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3EF4C5E3" w14:textId="77777777" w:rsidR="00DD482E" w:rsidRDefault="00DD482E" w:rsidP="002B4E33"/>
    <w:p w14:paraId="4F5874D9"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0F878B71"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5DFD230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53358721"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478DD0AF"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268B9F4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inputDataUrl = "</w:t>
      </w:r>
      <w:r w:rsidRPr="006027F9">
        <w:rPr>
          <w:rFonts w:ascii="Courier" w:hAnsi="Courier"/>
          <w:b/>
          <w:szCs w:val="21"/>
        </w:rPr>
        <w:t>http://www2.gov.bc.ca/common/images/bc_logo.gif</w:t>
      </w:r>
      <w:r w:rsidRPr="006027F9">
        <w:rPr>
          <w:rFonts w:ascii="Courier" w:hAnsi="Courier"/>
          <w:szCs w:val="21"/>
        </w:rPr>
        <w:t>"</w:t>
      </w:r>
    </w:p>
    <w:p w14:paraId="556AD24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sidRPr="006027F9">
        <w:rPr>
          <w:rFonts w:ascii="Courier" w:hAnsi="Courier"/>
          <w:b/>
          <w:szCs w:val="21"/>
        </w:rPr>
        <w:t>image/gif</w:t>
      </w:r>
      <w:r w:rsidRPr="006027F9">
        <w:rPr>
          <w:rFonts w:ascii="Courier" w:hAnsi="Courier"/>
          <w:szCs w:val="21"/>
        </w:rPr>
        <w:t>"</w:t>
      </w:r>
    </w:p>
    <w:p w14:paraId="7E125D1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218B018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6CC6190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createJobWithOpaqueUrlSingleRequest</w:t>
      </w:r>
      <w:r>
        <w:t xml:space="preserve"> </w:t>
      </w:r>
      <w:r w:rsidRPr="00C97E0A">
        <w:rPr>
          <w:rFonts w:ascii="Courier" w:hAnsi="Courier"/>
          <w:szCs w:val="21"/>
        </w:rPr>
        <w:t>(</w:t>
      </w:r>
    </w:p>
    <w:p w14:paraId="06BA9628"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3F1F3EFE"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2CC07489"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6E43729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inputDataUrl,</w:t>
      </w:r>
    </w:p>
    <w:p w14:paraId="2C8F643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1403902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resultContentType</w:t>
      </w:r>
    </w:p>
    <w:p w14:paraId="67BD2424"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5E207755" w14:textId="77777777" w:rsidR="00DD482E" w:rsidRDefault="00DD482E" w:rsidP="002B4E33"/>
    <w:p w14:paraId="1E8ED431" w14:textId="77777777" w:rsidR="00DD482E" w:rsidRDefault="00DD482E" w:rsidP="002B4E33">
      <w:pPr>
        <w:pStyle w:val="Heading6"/>
      </w:pPr>
      <w:r>
        <w:t>Create a Job with a Single Opaque Resource Request</w:t>
      </w:r>
    </w:p>
    <w:p w14:paraId="686F2D3F" w14:textId="77777777" w:rsidR="00DD482E" w:rsidRDefault="00DD482E" w:rsidP="002B4E33">
      <w:r>
        <w:t xml:space="preserve">The client provides the </w:t>
      </w:r>
      <w:r w:rsidRPr="005726A8">
        <w:rPr>
          <w:rFonts w:ascii="Courier" w:hAnsi="Courier"/>
          <w:szCs w:val="21"/>
        </w:rPr>
        <w:t>createJobWithOpaque</w:t>
      </w:r>
      <w:r>
        <w:rPr>
          <w:rFonts w:ascii="Courier" w:hAnsi="Courier"/>
          <w:szCs w:val="21"/>
        </w:rPr>
        <w:t>Resource</w:t>
      </w:r>
      <w:r w:rsidRPr="005726A8">
        <w:rPr>
          <w:rFonts w:ascii="Courier" w:hAnsi="Courier"/>
          <w:szCs w:val="21"/>
        </w:rPr>
        <w:t>SingleRequest</w:t>
      </w:r>
      <w:r>
        <w:t xml:space="preserve"> method to create a job with a single request to a business application that supports opaque input data. The input data is specified using a spring framework Resource</w:t>
      </w:r>
      <w:r>
        <w:rPr>
          <w:rStyle w:val="FootnoteReference"/>
        </w:rPr>
        <w:footnoteReference w:id="5"/>
      </w:r>
      <w:r>
        <w:t xml:space="preserve"> object. The content of the location specified by the resource will be read by the client and sent as binary data to the server.</w:t>
      </w:r>
    </w:p>
    <w:p w14:paraId="0C27B4BD" w14:textId="77777777" w:rsidR="00DD482E" w:rsidRDefault="00DD482E" w:rsidP="002B4E33"/>
    <w:p w14:paraId="6A4D6AE2" w14:textId="77777777" w:rsidR="00DD482E" w:rsidRDefault="00DD482E" w:rsidP="002B4E33">
      <w:r>
        <w:t>The method accepts the business application name, version, job parameter map, resource containing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370A5118" w14:textId="77777777" w:rsidR="00DD482E" w:rsidRDefault="00DD482E" w:rsidP="002B4E33"/>
    <w:p w14:paraId="21D5DC43"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246FC850" w14:textId="77777777" w:rsidR="00DD482E" w:rsidRDefault="00DD482E" w:rsidP="002B4E33"/>
    <w:p w14:paraId="6F6473F6"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7BC18878"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4A9D573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11277096"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3116E649"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568D5669"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Resource inputDataResource = </w:t>
      </w:r>
      <w:r w:rsidRPr="00A9545A">
        <w:rPr>
          <w:rFonts w:ascii="Courier" w:hAnsi="Courier"/>
          <w:b/>
          <w:szCs w:val="21"/>
        </w:rPr>
        <w:t>new FileSystemResource("file.txt");</w:t>
      </w:r>
    </w:p>
    <w:p w14:paraId="0738D67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text/plain</w:t>
      </w:r>
      <w:r w:rsidRPr="006027F9">
        <w:rPr>
          <w:rFonts w:ascii="Courier" w:hAnsi="Courier"/>
          <w:szCs w:val="21"/>
        </w:rPr>
        <w:t>"</w:t>
      </w:r>
    </w:p>
    <w:p w14:paraId="2A8817F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420BB020"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5570963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createJobWithOpaqueUrlSingleRequest</w:t>
      </w:r>
      <w:r>
        <w:t xml:space="preserve"> </w:t>
      </w:r>
      <w:r w:rsidRPr="00C97E0A">
        <w:rPr>
          <w:rFonts w:ascii="Courier" w:hAnsi="Courier"/>
          <w:szCs w:val="21"/>
        </w:rPr>
        <w:t>(</w:t>
      </w:r>
    </w:p>
    <w:p w14:paraId="5B3F869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2F1BE53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5C3540F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02099F8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inputDataResource,</w:t>
      </w:r>
    </w:p>
    <w:p w14:paraId="463A553D"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46E4D26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resultContentType</w:t>
      </w:r>
    </w:p>
    <w:p w14:paraId="7E679E89" w14:textId="78C58FA9" w:rsidR="00DD482E" w:rsidRPr="00DF71A0" w:rsidRDefault="00DD482E" w:rsidP="00DF71A0">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1648B805" w14:textId="77777777" w:rsidR="00A237A0" w:rsidRPr="00A237A0" w:rsidRDefault="00A237A0" w:rsidP="002B4E33"/>
    <w:p w14:paraId="33C84AD7" w14:textId="77777777" w:rsidR="00C76433" w:rsidRDefault="00C76433" w:rsidP="002B4E33">
      <w:pPr>
        <w:pStyle w:val="Heading4"/>
      </w:pPr>
      <w:r>
        <w:t>Post Business Application Batch Job Multiple Requests</w:t>
      </w:r>
    </w:p>
    <w:p w14:paraId="36D8628F" w14:textId="435A40EB" w:rsidR="00E476B4" w:rsidRDefault="00E476B4" w:rsidP="00E476B4">
      <w:r>
        <w:t>Create a job for a structured or opaque input data business application containing multiple requests. The response is a HTTP 403 redirect to the Batch Job Info resource containing the ID and current status of the job. Clients can either save the redirect URL to follow later or follow the URL to get the full status and then read the URL from the status.</w:t>
      </w:r>
    </w:p>
    <w:p w14:paraId="6FFC4366" w14:textId="77777777" w:rsidR="00E476B4" w:rsidRPr="00DF71A0" w:rsidRDefault="00E476B4" w:rsidP="00E476B4"/>
    <w:p w14:paraId="3BB281D6" w14:textId="77777777" w:rsidR="00E476B4" w:rsidRDefault="00E476B4" w:rsidP="00E476B4">
      <w:pPr>
        <w:pStyle w:val="Heading5"/>
      </w:pPr>
      <w:r>
        <w:t>Web Service API</w:t>
      </w:r>
    </w:p>
    <w:tbl>
      <w:tblPr>
        <w:tblStyle w:val="TableGrid2"/>
        <w:tblW w:w="0" w:type="auto"/>
        <w:tblLook w:val="0480" w:firstRow="0" w:lastRow="0" w:firstColumn="1" w:lastColumn="0" w:noHBand="0" w:noVBand="1"/>
      </w:tblPr>
      <w:tblGrid>
        <w:gridCol w:w="1745"/>
        <w:gridCol w:w="8858"/>
      </w:tblGrid>
      <w:tr w:rsidR="00E476B4" w:rsidRPr="00C46416" w14:paraId="6F832474"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4A2BCA3B" w14:textId="77777777" w:rsidR="00E476B4" w:rsidRPr="00C46416" w:rsidRDefault="00E476B4" w:rsidP="00E476B4">
            <w:pPr>
              <w:keepNext/>
            </w:pPr>
            <w:r>
              <w:t>Path</w:t>
            </w:r>
          </w:p>
        </w:tc>
        <w:tc>
          <w:tcPr>
            <w:tcW w:w="0" w:type="auto"/>
          </w:tcPr>
          <w:p w14:paraId="0CFA0AF6" w14:textId="35127F93" w:rsidR="00E476B4" w:rsidRPr="00C46416" w:rsidRDefault="00E476B4" w:rsidP="00E476B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/{businessApplicationName}/{businessApplicationVersion}/multiple</w:t>
            </w:r>
          </w:p>
        </w:tc>
      </w:tr>
      <w:tr w:rsidR="00E476B4" w:rsidRPr="00C46416" w14:paraId="124792A2"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151A72F9" w14:textId="77777777" w:rsidR="00E476B4" w:rsidRPr="00C46416" w:rsidRDefault="00E476B4" w:rsidP="00E476B4">
            <w:r>
              <w:t>Method</w:t>
            </w:r>
          </w:p>
        </w:tc>
        <w:tc>
          <w:tcPr>
            <w:tcW w:w="0" w:type="auto"/>
          </w:tcPr>
          <w:p w14:paraId="32B9859C" w14:textId="77777777" w:rsidR="00E476B4" w:rsidRPr="00C46416" w:rsidRDefault="00E476B4" w:rsidP="00E476B4">
            <w:pPr>
              <w:cnfStyle w:val="000000000000" w:firstRow="0" w:lastRow="0" w:firstColumn="0" w:lastColumn="0" w:oddVBand="0" w:evenVBand="0" w:oddHBand="0" w:evenHBand="0" w:firstRowFirstColumn="0" w:firstRowLastColumn="0" w:lastRowFirstColumn="0" w:lastRowLastColumn="0"/>
            </w:pPr>
            <w:r>
              <w:rPr>
                <w:rStyle w:val="PlainTextChar1"/>
              </w:rPr>
              <w:t>POST</w:t>
            </w:r>
          </w:p>
        </w:tc>
      </w:tr>
      <w:tr w:rsidR="00E476B4" w:rsidRPr="00C46416" w14:paraId="70DC106B"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5ED105F9" w14:textId="77777777" w:rsidR="00E476B4" w:rsidRDefault="00E476B4" w:rsidP="00E476B4">
            <w:r>
              <w:t>Request Body</w:t>
            </w:r>
          </w:p>
        </w:tc>
        <w:tc>
          <w:tcPr>
            <w:tcW w:w="0" w:type="auto"/>
          </w:tcPr>
          <w:p w14:paraId="13DF1958" w14:textId="77777777" w:rsidR="00E476B4" w:rsidRDefault="00E476B4" w:rsidP="00E476B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multipart/form-data</w:t>
            </w:r>
          </w:p>
        </w:tc>
      </w:tr>
      <w:tr w:rsidR="00E476B4" w:rsidRPr="00C46416" w14:paraId="21F22675"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456ED5B4" w14:textId="77777777" w:rsidR="00E476B4" w:rsidRDefault="00E476B4" w:rsidP="00E476B4">
            <w:r>
              <w:t>Content Types</w:t>
            </w:r>
          </w:p>
        </w:tc>
        <w:tc>
          <w:tcPr>
            <w:tcW w:w="0" w:type="auto"/>
          </w:tcPr>
          <w:p w14:paraId="4809258B" w14:textId="77777777" w:rsidR="00E476B4" w:rsidRPr="00C46416" w:rsidRDefault="00E476B4" w:rsidP="00E476B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 xml, json</w:t>
            </w:r>
          </w:p>
        </w:tc>
      </w:tr>
      <w:tr w:rsidR="00E476B4" w:rsidRPr="00C46416" w14:paraId="3D96CB8B"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61BA0BA0" w14:textId="77777777" w:rsidR="00E476B4" w:rsidRDefault="00E476B4" w:rsidP="00E476B4">
            <w:r>
              <w:t>Response</w:t>
            </w:r>
          </w:p>
        </w:tc>
        <w:tc>
          <w:tcPr>
            <w:tcW w:w="0" w:type="auto"/>
          </w:tcPr>
          <w:p w14:paraId="395CF103" w14:textId="77777777" w:rsidR="00E476B4" w:rsidRPr="00612112" w:rsidRDefault="00E476B4" w:rsidP="00E476B4">
            <w:pPr>
              <w:cnfStyle w:val="000000000000" w:firstRow="0" w:lastRow="0" w:firstColumn="0" w:lastColumn="0" w:oddVBand="0" w:evenVBand="0" w:oddHBand="0" w:evenHBand="0" w:firstRowFirstColumn="0" w:firstRowLastColumn="0" w:lastRowFirstColumn="0" w:lastRowLastColumn="0"/>
            </w:pPr>
            <w:r>
              <w:t>403 Redirect to Get User Batch Job Info, the content type is passed on to the redirect.</w:t>
            </w:r>
          </w:p>
        </w:tc>
      </w:tr>
    </w:tbl>
    <w:p w14:paraId="48BFC37D" w14:textId="77777777" w:rsidR="00E476B4" w:rsidRDefault="00E476B4" w:rsidP="00E476B4"/>
    <w:p w14:paraId="7FBB6940" w14:textId="77777777" w:rsidR="00E476B4" w:rsidRDefault="00E476B4" w:rsidP="00E476B4">
      <w:r>
        <w:t>The parameters include separate parameters for each business application specific job parameter.</w:t>
      </w:r>
    </w:p>
    <w:p w14:paraId="53C1AA18" w14:textId="77777777" w:rsidR="00E476B4" w:rsidRDefault="00E476B4" w:rsidP="00E476B4"/>
    <w:p w14:paraId="3E2269A7" w14:textId="1F3EC2C5" w:rsidR="00A1113D" w:rsidRDefault="00A1113D" w:rsidP="00A1113D">
      <w:r>
        <w:t>The inputDataContentType parameter specifies the MIME-Type of the input data, it must be before the input data in the form parameters.</w:t>
      </w:r>
    </w:p>
    <w:p w14:paraId="00CFC76E" w14:textId="77777777" w:rsidR="00A1113D" w:rsidRDefault="00A1113D" w:rsidP="00E476B4"/>
    <w:p w14:paraId="62912536" w14:textId="51A6A333" w:rsidR="007B7C5A" w:rsidRDefault="007B7C5A" w:rsidP="007B7C5A">
      <w:r>
        <w:t xml:space="preserve">The input data can either be specified as the inputData multipart/form-data file field or as an inputDataUrl that the CPF will download the file from. If the file is large use the inputDataUrl to point to the HTTP file server or HTTP resource in your application that the data can be downloaded from. </w:t>
      </w:r>
    </w:p>
    <w:p w14:paraId="3CF3436B" w14:textId="7F2FA9C7" w:rsidR="007B7C5A" w:rsidRDefault="007B7C5A" w:rsidP="007B7C5A"/>
    <w:p w14:paraId="2FD5ED09" w14:textId="77777777" w:rsidR="007B7C5A" w:rsidRDefault="007B7C5A" w:rsidP="00E476B4"/>
    <w:p w14:paraId="47A73FA6" w14:textId="26E340A1" w:rsidR="00E476B4" w:rsidRDefault="00E476B4" w:rsidP="00E476B4">
      <w:r>
        <w:t>For structured input data</w:t>
      </w:r>
      <w:r w:rsidR="007B7C5A">
        <w:t xml:space="preserve"> business applications the input data must contain a structured file. Each record in the file is one request to be executed by the business application. The record contains fields for each of the business application specific request parameters,</w:t>
      </w:r>
    </w:p>
    <w:p w14:paraId="7641907A" w14:textId="77777777" w:rsidR="00E476B4" w:rsidRDefault="00E476B4" w:rsidP="00E476B4"/>
    <w:p w14:paraId="4C509BF8" w14:textId="27ACD874" w:rsidR="00E476B4" w:rsidRDefault="007B7C5A" w:rsidP="00E476B4">
      <w:r>
        <w:t>For opaque input data business applications each request to be executed is specified using either an inputData or inputDataUrl. The inputData or inputDataUrl parameter can be repeated for each request to be processed. If each request uses a different content type the inputDataContentType can be specified for each request, otherwise it can be specified once and used for all the requests in that batch job.</w:t>
      </w:r>
    </w:p>
    <w:p w14:paraId="5D0B69F6" w14:textId="77777777" w:rsidR="00E476B4" w:rsidRDefault="00E476B4" w:rsidP="00E476B4"/>
    <w:p w14:paraId="19ECF3BD" w14:textId="77777777" w:rsidR="00E476B4" w:rsidRDefault="00E476B4" w:rsidP="00E476B4">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7847"/>
      </w:tblGrid>
      <w:tr w:rsidR="00E476B4" w:rsidRPr="0008739A" w14:paraId="6B20504D" w14:textId="77777777" w:rsidTr="00E476B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4F4652" w14:textId="77777777" w:rsidR="00E476B4" w:rsidRPr="0008739A" w:rsidRDefault="00E476B4" w:rsidP="00E476B4">
            <w:r w:rsidRPr="0008739A">
              <w:t>Name</w:t>
            </w:r>
          </w:p>
        </w:tc>
        <w:tc>
          <w:tcPr>
            <w:tcW w:w="0" w:type="auto"/>
          </w:tcPr>
          <w:p w14:paraId="26497528" w14:textId="77777777" w:rsidR="00E476B4" w:rsidRPr="0008739A" w:rsidRDefault="00E476B4" w:rsidP="00E476B4">
            <w:r w:rsidRPr="0008739A">
              <w:t>Description</w:t>
            </w:r>
          </w:p>
        </w:tc>
      </w:tr>
      <w:tr w:rsidR="00E476B4" w:rsidRPr="0008739A" w14:paraId="41DF29CB"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51B592D5" w14:textId="77777777" w:rsidR="00E476B4" w:rsidRDefault="00E476B4" w:rsidP="00E476B4">
            <w:r>
              <w:t>businessApplicationName</w:t>
            </w:r>
          </w:p>
        </w:tc>
        <w:tc>
          <w:tcPr>
            <w:tcW w:w="0" w:type="auto"/>
          </w:tcPr>
          <w:p w14:paraId="3DCECEC5" w14:textId="77777777" w:rsidR="00E476B4" w:rsidRDefault="00E476B4" w:rsidP="00E476B4">
            <w:r>
              <w:t>The name of the business application.</w:t>
            </w:r>
          </w:p>
        </w:tc>
      </w:tr>
      <w:tr w:rsidR="00E476B4" w:rsidRPr="0008739A" w14:paraId="66C5F733"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29531C80" w14:textId="77777777" w:rsidR="00E476B4" w:rsidRDefault="00E476B4" w:rsidP="00E476B4">
            <w:r>
              <w:t>businessApplicationVersion</w:t>
            </w:r>
          </w:p>
        </w:tc>
        <w:tc>
          <w:tcPr>
            <w:tcW w:w="0" w:type="auto"/>
          </w:tcPr>
          <w:p w14:paraId="74792679" w14:textId="77777777" w:rsidR="00E476B4" w:rsidRDefault="00E476B4" w:rsidP="00E476B4">
            <w:r>
              <w:t>The version of the business application.</w:t>
            </w:r>
          </w:p>
        </w:tc>
      </w:tr>
      <w:tr w:rsidR="00E476B4" w:rsidRPr="0008739A" w14:paraId="7DC1D159"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53A95A7C" w14:textId="77777777" w:rsidR="00E476B4" w:rsidRDefault="00E476B4" w:rsidP="00E476B4">
            <w:r>
              <w:t>notificationEmail</w:t>
            </w:r>
          </w:p>
        </w:tc>
        <w:tc>
          <w:tcPr>
            <w:tcW w:w="0" w:type="auto"/>
          </w:tcPr>
          <w:p w14:paraId="230123A9" w14:textId="77777777" w:rsidR="00E476B4" w:rsidRDefault="00E476B4" w:rsidP="00E476B4">
            <w:r w:rsidRPr="00D92A9F">
              <w:t>The email address to send the job status to when the job is completed.</w:t>
            </w:r>
          </w:p>
        </w:tc>
      </w:tr>
      <w:tr w:rsidR="00E476B4" w:rsidRPr="0008739A" w14:paraId="73A05D6A"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0F894410" w14:textId="77777777" w:rsidR="00E476B4" w:rsidRDefault="00E476B4" w:rsidP="00E476B4">
            <w:r>
              <w:t>notificationUrl</w:t>
            </w:r>
          </w:p>
        </w:tc>
        <w:tc>
          <w:tcPr>
            <w:tcW w:w="0" w:type="auto"/>
          </w:tcPr>
          <w:p w14:paraId="2004CFB0" w14:textId="77777777" w:rsidR="00E476B4" w:rsidRDefault="00E476B4" w:rsidP="00E476B4">
            <w:r w:rsidRPr="00D92A9F">
              <w:t>The http: URL to be notified when the job is completed. A copy of the Job status will be posted to process running at this URL</w:t>
            </w:r>
            <w:r>
              <w:t>.</w:t>
            </w:r>
          </w:p>
        </w:tc>
      </w:tr>
      <w:tr w:rsidR="00E476B4" w:rsidRPr="0008739A" w14:paraId="453679CA"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6A2C9A79" w14:textId="77777777" w:rsidR="00E476B4" w:rsidRDefault="00E476B4" w:rsidP="00E476B4">
            <w:r>
              <w:t>resultDataContentType</w:t>
            </w:r>
          </w:p>
        </w:tc>
        <w:tc>
          <w:tcPr>
            <w:tcW w:w="0" w:type="auto"/>
          </w:tcPr>
          <w:p w14:paraId="4C2F149C" w14:textId="77777777" w:rsidR="00E476B4" w:rsidRDefault="00E476B4" w:rsidP="00E476B4">
            <w:r w:rsidRPr="00D92A9F">
              <w:t>The MIME type of the result data specified to be returned after running the batch job</w:t>
            </w:r>
            <w:r>
              <w:t>.</w:t>
            </w:r>
          </w:p>
        </w:tc>
      </w:tr>
      <w:tr w:rsidR="00E476B4" w:rsidRPr="0008739A" w14:paraId="5D454F62"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55EB2168" w14:textId="77777777" w:rsidR="00E476B4" w:rsidRDefault="00E476B4" w:rsidP="00E476B4">
            <w:r>
              <w:t>resultSrid</w:t>
            </w:r>
          </w:p>
        </w:tc>
        <w:tc>
          <w:tcPr>
            <w:tcW w:w="0" w:type="auto"/>
          </w:tcPr>
          <w:p w14:paraId="386D899E" w14:textId="77777777" w:rsidR="00E476B4" w:rsidRDefault="00E476B4" w:rsidP="00E476B4">
            <w:r w:rsidRPr="006B4B03">
              <w:t>The coordinate system code of the projection for the result geometry</w:t>
            </w:r>
            <w:r>
              <w:t>.</w:t>
            </w:r>
          </w:p>
        </w:tc>
      </w:tr>
      <w:tr w:rsidR="00E476B4" w:rsidRPr="0008739A" w14:paraId="08E38950"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47034C66" w14:textId="77777777" w:rsidR="00E476B4" w:rsidRDefault="00E476B4" w:rsidP="00E476B4">
            <w:r>
              <w:t>resultNumAxis</w:t>
            </w:r>
          </w:p>
        </w:tc>
        <w:tc>
          <w:tcPr>
            <w:tcW w:w="0" w:type="auto"/>
          </w:tcPr>
          <w:p w14:paraId="6496D12D" w14:textId="77777777" w:rsidR="00E476B4" w:rsidRDefault="00E476B4" w:rsidP="00E476B4">
            <w:r w:rsidRPr="006B4B03">
              <w:t>The number of coordinate axis in the result geometry (e.g. 2 for 2D or 3 for 3D)</w:t>
            </w:r>
            <w:r>
              <w:t>.</w:t>
            </w:r>
          </w:p>
        </w:tc>
      </w:tr>
      <w:tr w:rsidR="00E476B4" w:rsidRPr="0008739A" w14:paraId="7EA190B0"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1C176D00" w14:textId="77777777" w:rsidR="00E476B4" w:rsidRDefault="00E476B4" w:rsidP="00E476B4">
            <w:r>
              <w:t>resultScaleFactorXy</w:t>
            </w:r>
          </w:p>
        </w:tc>
        <w:tc>
          <w:tcPr>
            <w:tcW w:w="0" w:type="auto"/>
          </w:tcPr>
          <w:p w14:paraId="49BD4F8C" w14:textId="77777777" w:rsidR="00E476B4" w:rsidRDefault="00E476B4" w:rsidP="00E476B4">
            <w:r w:rsidRPr="006B4B03">
              <w:t>The scale factor to apply the x, y coordinates. The scale factor is 1 / minimum unit. For example if the minimum unit was 1mm (0.001) the scale factor is 1000 (1 / 0.001).</w:t>
            </w:r>
          </w:p>
        </w:tc>
      </w:tr>
      <w:tr w:rsidR="00E476B4" w:rsidRPr="0008739A" w14:paraId="49AD122B"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1738A02F" w14:textId="77777777" w:rsidR="00E476B4" w:rsidRDefault="00E476B4" w:rsidP="00E476B4">
            <w:r>
              <w:t>resultScaleFactorZ</w:t>
            </w:r>
          </w:p>
        </w:tc>
        <w:tc>
          <w:tcPr>
            <w:tcW w:w="0" w:type="auto"/>
          </w:tcPr>
          <w:p w14:paraId="7265E272" w14:textId="77777777" w:rsidR="00E476B4" w:rsidRDefault="00E476B4" w:rsidP="00E476B4">
            <w:r w:rsidRPr="006B4B03">
              <w:t>The scale factor to apply the z coordinate. The scale factor is 1 / minimum unit. For example if the minimum unit was 1mm (0.001) the scale factor is 1000 (1 / 0.001).</w:t>
            </w:r>
          </w:p>
        </w:tc>
      </w:tr>
      <w:tr w:rsidR="00E476B4" w:rsidRPr="0008739A" w14:paraId="07624DC9"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0F9EE50C" w14:textId="77777777" w:rsidR="00E476B4" w:rsidRPr="00B15488" w:rsidRDefault="00E476B4" w:rsidP="00E476B4">
            <w:pPr>
              <w:rPr>
                <w:i/>
              </w:rPr>
            </w:pPr>
            <w:r w:rsidRPr="00B15488">
              <w:rPr>
                <w:i/>
              </w:rPr>
              <w:t>&lt;jobFieldName&gt;</w:t>
            </w:r>
          </w:p>
        </w:tc>
        <w:tc>
          <w:tcPr>
            <w:tcW w:w="0" w:type="auto"/>
          </w:tcPr>
          <w:p w14:paraId="5DC5C6A3" w14:textId="77777777" w:rsidR="00E476B4" w:rsidRDefault="00E476B4" w:rsidP="00E476B4">
            <w:r>
              <w:t>One parameter for each job parameter defined for the business application.</w:t>
            </w:r>
          </w:p>
        </w:tc>
      </w:tr>
      <w:tr w:rsidR="00E476B4" w:rsidRPr="0008739A" w14:paraId="108B4996"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2EEFE0E6" w14:textId="77777777" w:rsidR="00E476B4" w:rsidRPr="00B15488" w:rsidRDefault="00E476B4" w:rsidP="00E476B4">
            <w:r>
              <w:t>inputDataContentType</w:t>
            </w:r>
          </w:p>
        </w:tc>
        <w:tc>
          <w:tcPr>
            <w:tcW w:w="0" w:type="auto"/>
          </w:tcPr>
          <w:p w14:paraId="43939A17" w14:textId="60A91C3D" w:rsidR="00E476B4" w:rsidRDefault="00E476B4" w:rsidP="00E476B4">
            <w:r>
              <w:t>The content type of the input data, repeat for each inputData and inputDataUrl.</w:t>
            </w:r>
          </w:p>
        </w:tc>
      </w:tr>
      <w:tr w:rsidR="00E476B4" w:rsidRPr="0008739A" w14:paraId="02022167"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4A92C22E" w14:textId="77777777" w:rsidR="00E476B4" w:rsidRDefault="00E476B4" w:rsidP="00E476B4">
            <w:r>
              <w:t>inputData</w:t>
            </w:r>
          </w:p>
        </w:tc>
        <w:tc>
          <w:tcPr>
            <w:tcW w:w="0" w:type="auto"/>
          </w:tcPr>
          <w:p w14:paraId="7B302B82" w14:textId="6209CCB6" w:rsidR="00E476B4" w:rsidRDefault="00E476B4" w:rsidP="007B7C5A">
            <w:r>
              <w:t>The multi-part form data file containing the input data for a single opaque inout data request.</w:t>
            </w:r>
          </w:p>
        </w:tc>
      </w:tr>
      <w:tr w:rsidR="00E476B4" w:rsidRPr="0008739A" w14:paraId="2840E99C"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26C8139B" w14:textId="77777777" w:rsidR="00E476B4" w:rsidRDefault="00E476B4" w:rsidP="00E476B4">
            <w:r>
              <w:t>inputDataUrl</w:t>
            </w:r>
          </w:p>
        </w:tc>
        <w:tc>
          <w:tcPr>
            <w:tcW w:w="0" w:type="auto"/>
          </w:tcPr>
          <w:p w14:paraId="64A4FB13" w14:textId="596C37FD" w:rsidR="00E476B4" w:rsidRDefault="00E476B4" w:rsidP="007B7C5A">
            <w:r>
              <w:t>The URL to a http server containing the input data for a single opaque inout data request.</w:t>
            </w:r>
          </w:p>
        </w:tc>
      </w:tr>
    </w:tbl>
    <w:p w14:paraId="2328D190" w14:textId="77777777" w:rsidR="00E476B4" w:rsidRPr="00E476B4" w:rsidRDefault="00E476B4" w:rsidP="00E476B4"/>
    <w:p w14:paraId="64C809DC" w14:textId="52B37888" w:rsidR="002B4E33" w:rsidRDefault="002B4E33" w:rsidP="002B4E33">
      <w:pPr>
        <w:pStyle w:val="Heading5"/>
      </w:pPr>
      <w:r>
        <w:t>JavaScript</w:t>
      </w:r>
    </w:p>
    <w:p w14:paraId="5D0EDFE3" w14:textId="47FB823E" w:rsidR="00A1113D" w:rsidRDefault="00A1113D" w:rsidP="00A1113D">
      <w:r>
        <w:t>The following example shows a simple form (</w:t>
      </w:r>
      <w:r>
        <w:rPr>
          <w:rStyle w:val="PlainTextChar"/>
        </w:rPr>
        <w:t>multipl</w:t>
      </w:r>
      <w:r w:rsidRPr="00357AE0">
        <w:rPr>
          <w:rStyle w:val="PlainTextChar"/>
        </w:rPr>
        <w:t>eForm</w:t>
      </w:r>
      <w:r>
        <w:t xml:space="preserve">) that submits a structured input data batch job with a multiple requests to version </w:t>
      </w:r>
      <w:r w:rsidRPr="00357AE0">
        <w:rPr>
          <w:rStyle w:val="PlainTextChar"/>
        </w:rPr>
        <w:t>1.0.0</w:t>
      </w:r>
      <w:r>
        <w:t xml:space="preserve"> of the </w:t>
      </w:r>
      <w:r w:rsidRPr="00357AE0">
        <w:rPr>
          <w:rStyle w:val="PlainTextChar"/>
        </w:rPr>
        <w:t>MapTileById</w:t>
      </w:r>
      <w:r>
        <w:t xml:space="preserve"> business application. The form uses a hidden field for the </w:t>
      </w:r>
      <w:r>
        <w:rPr>
          <w:rStyle w:val="PlainTextChar"/>
        </w:rPr>
        <w:t>inputDataContentType</w:t>
      </w:r>
      <w:r>
        <w:t xml:space="preserve"> and a file select field for the </w:t>
      </w:r>
      <w:r>
        <w:rPr>
          <w:rStyle w:val="PlainTextChar"/>
        </w:rPr>
        <w:t>inputData</w:t>
      </w:r>
      <w:r>
        <w:t>.</w:t>
      </w:r>
    </w:p>
    <w:p w14:paraId="1EAFE8F3" w14:textId="77777777" w:rsidR="00A1113D" w:rsidRDefault="00A1113D" w:rsidP="00A1113D"/>
    <w:p w14:paraId="5D8871D1" w14:textId="77777777" w:rsidR="00A1113D" w:rsidRDefault="00A1113D" w:rsidP="00A1113D">
      <w:r>
        <w:t>JQuery is used to assign a function to be called when the submit button is clicked.</w:t>
      </w:r>
    </w:p>
    <w:p w14:paraId="5C3240A2" w14:textId="77777777" w:rsidR="002B4E33" w:rsidRDefault="002B4E33" w:rsidP="002B4E33"/>
    <w:p w14:paraId="74C7DBB9"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p>
    <w:p w14:paraId="324537DA"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&lt;head&gt;</w:t>
      </w:r>
    </w:p>
    <w:p w14:paraId="247C728D"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p>
    <w:p w14:paraId="55434238"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&lt;script type="text/javascript"&gt;</w:t>
      </w:r>
    </w:p>
    <w:p w14:paraId="105044A0"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$(document).ready(function() {</w:t>
      </w:r>
    </w:p>
    <w:p w14:paraId="72655F4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p>
    <w:p w14:paraId="360506A1"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r w:rsidRPr="00357AE0">
        <w:rPr>
          <w:b/>
        </w:rPr>
        <w:t>submit'</w:t>
      </w:r>
      <w:r>
        <w:t>).click(function() {</w:t>
      </w:r>
    </w:p>
    <w:p w14:paraId="79DC0E40" w14:textId="35CD802A"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client.submitMultiple($('</w:t>
      </w:r>
      <w:r w:rsidRPr="0077327A">
        <w:rPr>
          <w:b/>
        </w:rPr>
        <w:t>#</w:t>
      </w:r>
      <w:r>
        <w:rPr>
          <w:b/>
        </w:rPr>
        <w:t>multiple</w:t>
      </w:r>
      <w:r w:rsidRPr="0077327A">
        <w:rPr>
          <w:b/>
        </w:rPr>
        <w:t>Form</w:t>
      </w:r>
      <w:r>
        <w:t>'), 'MapTileById', '1.0.0');</w:t>
      </w:r>
    </w:p>
    <w:p w14:paraId="0A1B9D32"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p>
    <w:p w14:paraId="606A490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p>
    <w:p w14:paraId="68805E6B"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w:t>
      </w:r>
    </w:p>
    <w:p w14:paraId="1FB316A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&lt;/script&gt;</w:t>
      </w:r>
    </w:p>
    <w:p w14:paraId="3478A7BC"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&lt;/head&gt;</w:t>
      </w:r>
    </w:p>
    <w:p w14:paraId="13C7B170"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&lt;body&gt;</w:t>
      </w:r>
    </w:p>
    <w:p w14:paraId="6EEEDCDE" w14:textId="181A9A66" w:rsidR="007B7C5A" w:rsidRDefault="007B7C5A" w:rsidP="007B7C5A">
      <w:pPr>
        <w:pStyle w:val="PlainText"/>
        <w:pBdr>
          <w:top w:val="single" w:sz="4" w:space="1" w:color="auto"/>
          <w:left w:val="single" w:sz="4" w:space="4" w:color="auto"/>
          <w:bottom w:val="single" w:sz="4" w:space="1" w:color="auto"/>
          <w:right w:val="single" w:sz="4" w:space="4" w:color="auto"/>
        </w:pBdr>
      </w:pPr>
      <w:r>
        <w:t>&lt;form id="multipleForm" method="post" enctype="</w:t>
      </w:r>
      <w:r w:rsidRPr="007B7C5A">
        <w:rPr>
          <w:b/>
        </w:rPr>
        <w:t>mulipart/form-data</w:t>
      </w:r>
      <w:r>
        <w:t>"&gt;</w:t>
      </w:r>
    </w:p>
    <w:p w14:paraId="3712867D" w14:textId="7C72F2AB" w:rsidR="00A1113D" w:rsidRDefault="007B7C5A" w:rsidP="007B7C5A">
      <w:pPr>
        <w:pStyle w:val="PlainText"/>
        <w:pBdr>
          <w:top w:val="single" w:sz="4" w:space="1" w:color="auto"/>
          <w:left w:val="single" w:sz="4" w:space="4" w:color="auto"/>
          <w:bottom w:val="single" w:sz="4" w:space="1" w:color="auto"/>
          <w:right w:val="single" w:sz="4" w:space="4" w:color="auto"/>
        </w:pBdr>
      </w:pPr>
      <w:r>
        <w:t xml:space="preserve">  </w:t>
      </w:r>
      <w:r w:rsidR="00A1113D">
        <w:t>&lt;input type="hidden" name="</w:t>
      </w:r>
      <w:r w:rsidR="00A1113D" w:rsidRPr="00A1113D">
        <w:rPr>
          <w:b/>
        </w:rPr>
        <w:t>inputDataContentType</w:t>
      </w:r>
      <w:r w:rsidR="00A1113D">
        <w:t>" value="</w:t>
      </w:r>
      <w:r w:rsidR="00A1113D" w:rsidRPr="00A1113D">
        <w:rPr>
          <w:b/>
        </w:rPr>
        <w:t>text/csv</w:t>
      </w:r>
      <w:r w:rsidR="00A1113D">
        <w:t>" /&gt;</w:t>
      </w:r>
    </w:p>
    <w:p w14:paraId="1F224DAD" w14:textId="5B162AC0" w:rsidR="007B7C5A" w:rsidRDefault="00A1113D" w:rsidP="007B7C5A">
      <w:pPr>
        <w:pStyle w:val="PlainText"/>
        <w:pBdr>
          <w:top w:val="single" w:sz="4" w:space="1" w:color="auto"/>
          <w:left w:val="single" w:sz="4" w:space="4" w:color="auto"/>
          <w:bottom w:val="single" w:sz="4" w:space="1" w:color="auto"/>
          <w:right w:val="single" w:sz="4" w:space="4" w:color="auto"/>
        </w:pBdr>
      </w:pPr>
      <w:r>
        <w:t xml:space="preserve">  </w:t>
      </w:r>
      <w:r w:rsidR="007B7C5A">
        <w:t>&lt;b&gt;Select CSV</w:t>
      </w:r>
      <w:r>
        <w:t xml:space="preserve"> file&lt;/b&gt;</w:t>
      </w:r>
    </w:p>
    <w:p w14:paraId="6C814A2B" w14:textId="59BC1299"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&lt;input type="file" name="</w:t>
      </w:r>
      <w:r>
        <w:rPr>
          <w:b/>
        </w:rPr>
        <w:t>inputData</w:t>
      </w:r>
      <w:r>
        <w:t>" /&gt;</w:t>
      </w:r>
    </w:p>
    <w:p w14:paraId="785B0D5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p>
    <w:p w14:paraId="581B8D88"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&lt;input type="button" id="</w:t>
      </w:r>
      <w:r w:rsidRPr="00EE0A73">
        <w:rPr>
          <w:b/>
        </w:rPr>
        <w:t>submit</w:t>
      </w:r>
      <w:r>
        <w:t>" value="Submit" /&gt;</w:t>
      </w:r>
    </w:p>
    <w:p w14:paraId="34118CD3"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&lt;/form&gt;</w:t>
      </w:r>
    </w:p>
    <w:p w14:paraId="50F525E6" w14:textId="77777777" w:rsidR="002B4E33" w:rsidRDefault="002B4E33" w:rsidP="002B4E33"/>
    <w:p w14:paraId="6F7C58DF" w14:textId="4D2601A2" w:rsidR="00A1113D" w:rsidRDefault="00A1113D" w:rsidP="00A1113D">
      <w:pPr>
        <w:keepNext/>
      </w:pPr>
      <w:r>
        <w:t>The following example shows a simple form (</w:t>
      </w:r>
      <w:r>
        <w:rPr>
          <w:rStyle w:val="PlainTextChar"/>
        </w:rPr>
        <w:t>multipl</w:t>
      </w:r>
      <w:r w:rsidRPr="00357AE0">
        <w:rPr>
          <w:rStyle w:val="PlainTextChar"/>
        </w:rPr>
        <w:t>eForm</w:t>
      </w:r>
      <w:r>
        <w:t xml:space="preserve">) that submits a opaque input data batch job with a mutliple requests to version </w:t>
      </w:r>
      <w:r w:rsidRPr="00357AE0">
        <w:rPr>
          <w:rStyle w:val="PlainTextChar"/>
        </w:rPr>
        <w:t>1.0.0</w:t>
      </w:r>
      <w:r>
        <w:t xml:space="preserve"> of the </w:t>
      </w:r>
      <w:r>
        <w:rPr>
          <w:rStyle w:val="PlainTextChar"/>
        </w:rPr>
        <w:t>ToJpeg</w:t>
      </w:r>
      <w:r>
        <w:t xml:space="preserve"> business application (for example only, not a real application). The form uses a hidden field for the </w:t>
      </w:r>
      <w:r>
        <w:rPr>
          <w:rStyle w:val="PlainTextChar"/>
        </w:rPr>
        <w:t>inputDataContentType</w:t>
      </w:r>
      <w:r>
        <w:t xml:space="preserve"> and two file select field for  </w:t>
      </w:r>
      <w:r>
        <w:rPr>
          <w:rStyle w:val="PlainTextChar"/>
        </w:rPr>
        <w:t>inputData</w:t>
      </w:r>
      <w:r>
        <w:t>. for the two GIF files, one for each of the two requests in the batch job.</w:t>
      </w:r>
    </w:p>
    <w:p w14:paraId="32D76BAB" w14:textId="77777777" w:rsidR="00A1113D" w:rsidRDefault="00A1113D" w:rsidP="00A1113D">
      <w:pPr>
        <w:keepNext/>
      </w:pPr>
    </w:p>
    <w:p w14:paraId="0D4A566A"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w:t>
      </w:r>
    </w:p>
    <w:p w14:paraId="77E1EB6F"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&lt;head&gt;</w:t>
      </w:r>
    </w:p>
    <w:p w14:paraId="3111F3BE"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w:t>
      </w:r>
    </w:p>
    <w:p w14:paraId="18C08197"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&lt;script type="text/javascript"&gt;</w:t>
      </w:r>
    </w:p>
    <w:p w14:paraId="2C382EDC"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$(document).ready(function() {</w:t>
      </w:r>
    </w:p>
    <w:p w14:paraId="026A7FD3"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p>
    <w:p w14:paraId="4AB66338"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w:t>
      </w:r>
      <w:r w:rsidRPr="00357AE0">
        <w:rPr>
          <w:b/>
        </w:rPr>
        <w:t>submit'</w:t>
      </w:r>
      <w:r>
        <w:t>).click(function() {</w:t>
      </w:r>
    </w:p>
    <w:p w14:paraId="52094392" w14:textId="7CFF0AEA"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client.submitMultiple($('</w:t>
      </w:r>
      <w:r w:rsidRPr="0077327A">
        <w:rPr>
          <w:b/>
        </w:rPr>
        <w:t>#</w:t>
      </w:r>
      <w:r>
        <w:rPr>
          <w:b/>
        </w:rPr>
        <w:t>multiple</w:t>
      </w:r>
      <w:r w:rsidRPr="0077327A">
        <w:rPr>
          <w:b/>
        </w:rPr>
        <w:t>Form</w:t>
      </w:r>
      <w:r>
        <w:t>'), 'ToJpeg', '1.0.0');</w:t>
      </w:r>
    </w:p>
    <w:p w14:paraId="48721BEB"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w:t>
      </w:r>
    </w:p>
    <w:p w14:paraId="5CA5E514"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p>
    <w:p w14:paraId="635220E2"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w:t>
      </w:r>
    </w:p>
    <w:p w14:paraId="60C4582A"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&lt;/script&gt;</w:t>
      </w:r>
    </w:p>
    <w:p w14:paraId="677729D5"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&lt;/head&gt;</w:t>
      </w:r>
    </w:p>
    <w:p w14:paraId="618CC3C4"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&lt;body&gt;</w:t>
      </w:r>
    </w:p>
    <w:p w14:paraId="703F2BEA"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&lt;form id="multipleForm" method="post" enctype="</w:t>
      </w:r>
      <w:r w:rsidRPr="007B7C5A">
        <w:rPr>
          <w:b/>
        </w:rPr>
        <w:t>mulipart/form-data</w:t>
      </w:r>
      <w:r>
        <w:t>"&gt;</w:t>
      </w:r>
    </w:p>
    <w:p w14:paraId="4284978F" w14:textId="68371CCF"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type="hidden" name="</w:t>
      </w:r>
      <w:r w:rsidRPr="00A1113D">
        <w:rPr>
          <w:b/>
        </w:rPr>
        <w:t>inputDataContentType</w:t>
      </w:r>
      <w:r>
        <w:t>" value="</w:t>
      </w:r>
      <w:r>
        <w:rPr>
          <w:b/>
        </w:rPr>
        <w:t>image/gif</w:t>
      </w:r>
      <w:r>
        <w:t>" /&gt;</w:t>
      </w:r>
    </w:p>
    <w:p w14:paraId="73B723FC" w14:textId="2700BDF2"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&lt;b&gt;Select GIF file 1&lt;/b&gt;</w:t>
      </w:r>
    </w:p>
    <w:p w14:paraId="53EC6EFC"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type="file" name="</w:t>
      </w:r>
      <w:r>
        <w:rPr>
          <w:b/>
        </w:rPr>
        <w:t>inputData</w:t>
      </w:r>
      <w:r>
        <w:t>" /&gt;</w:t>
      </w:r>
    </w:p>
    <w:p w14:paraId="43C6D269" w14:textId="2E3AF371"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&lt;b&gt;Select GIF file 2&lt;/b&gt;</w:t>
      </w:r>
    </w:p>
    <w:p w14:paraId="0E793F2F"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type="file" name="</w:t>
      </w:r>
      <w:r>
        <w:rPr>
          <w:b/>
        </w:rPr>
        <w:t>inputData</w:t>
      </w:r>
      <w:r>
        <w:t>" /&gt;</w:t>
      </w:r>
    </w:p>
    <w:p w14:paraId="306A9DE1"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p>
    <w:p w14:paraId="05377C89"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type="button" id="</w:t>
      </w:r>
      <w:r w:rsidRPr="00EE0A73">
        <w:rPr>
          <w:b/>
        </w:rPr>
        <w:t>submit</w:t>
      </w:r>
      <w:r>
        <w:t>" value="Submit" /&gt;</w:t>
      </w:r>
    </w:p>
    <w:p w14:paraId="3CB1454C"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&lt;/form&gt;</w:t>
      </w:r>
    </w:p>
    <w:p w14:paraId="77400E95" w14:textId="77777777" w:rsidR="00A1113D" w:rsidRPr="00864577" w:rsidRDefault="00A1113D" w:rsidP="002B4E33"/>
    <w:p w14:paraId="11DE3609" w14:textId="63A75B76" w:rsidR="00DD482E" w:rsidRDefault="00DD482E" w:rsidP="002B4E33">
      <w:pPr>
        <w:pStyle w:val="Heading5"/>
      </w:pPr>
      <w:r>
        <w:t>Java</w:t>
      </w:r>
    </w:p>
    <w:p w14:paraId="7B71F778" w14:textId="77777777" w:rsidR="00A1113D" w:rsidRDefault="00A1113D" w:rsidP="00A1113D">
      <w:r>
        <w:t>The Java client provides convenience methods for submitting jobs that have structured or opaque input data. All of the methods return the Batch Job ID URL that can be used to download the results.</w:t>
      </w:r>
    </w:p>
    <w:p w14:paraId="62E161CE" w14:textId="77777777" w:rsidR="00A1113D" w:rsidRPr="00A1113D" w:rsidRDefault="00A1113D" w:rsidP="00A1113D"/>
    <w:p w14:paraId="26C47033" w14:textId="77777777" w:rsidR="00DD482E" w:rsidRDefault="00DD482E" w:rsidP="002B4E33">
      <w:pPr>
        <w:pStyle w:val="Heading6"/>
      </w:pPr>
      <w:r>
        <w:t>Create a Job with Multiple Structured Requests</w:t>
      </w:r>
    </w:p>
    <w:p w14:paraId="591128BF" w14:textId="77777777" w:rsidR="00DD482E" w:rsidRDefault="00DD482E" w:rsidP="002B4E33">
      <w:r>
        <w:t xml:space="preserve">The client provides the </w:t>
      </w:r>
      <w:r w:rsidRPr="00C97E0A">
        <w:rPr>
          <w:rFonts w:ascii="Courier" w:hAnsi="Courier"/>
          <w:szCs w:val="21"/>
        </w:rPr>
        <w:t>createJobWithStructured</w:t>
      </w:r>
      <w:r>
        <w:rPr>
          <w:rFonts w:ascii="Courier" w:hAnsi="Courier"/>
          <w:szCs w:val="21"/>
        </w:rPr>
        <w:t>Multiple</w:t>
      </w:r>
      <w:r w:rsidRPr="00C97E0A">
        <w:rPr>
          <w:rFonts w:ascii="Courier" w:hAnsi="Courier"/>
          <w:szCs w:val="21"/>
        </w:rPr>
        <w:t>Request</w:t>
      </w:r>
      <w:r>
        <w:rPr>
          <w:rFonts w:ascii="Courier" w:hAnsi="Courier"/>
          <w:szCs w:val="21"/>
        </w:rPr>
        <w:t>s</w:t>
      </w:r>
      <w:r>
        <w:t xml:space="preserve"> method to create a job with a multiple requests to a business application that supports structured input data.</w:t>
      </w:r>
    </w:p>
    <w:p w14:paraId="02550786" w14:textId="77777777" w:rsidR="00DD482E" w:rsidRDefault="00DD482E" w:rsidP="002B4E33"/>
    <w:p w14:paraId="130E54E2" w14:textId="77777777" w:rsidR="00DD482E" w:rsidRDefault="00DD482E" w:rsidP="002B4E33">
      <w:r>
        <w:t xml:space="preserve">The method accepts the business application name, version, job parameter map, list of request parameter maps and result content type as arguments. If the job was created correctly it returns the job ID URL that can be used to check the status of the job and download the results. The job parameter map contains the global job name-value pair parameters that are applicable to all requests. Each request parameter map contains the name-value parameters for each request. </w:t>
      </w:r>
    </w:p>
    <w:p w14:paraId="27DB143C" w14:textId="77777777" w:rsidR="00DD482E" w:rsidRDefault="00DD482E" w:rsidP="002B4E33"/>
    <w:p w14:paraId="1AA3F9C5"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1FB1C858" w14:textId="77777777" w:rsidR="00DD482E" w:rsidRDefault="00DD482E" w:rsidP="002B4E33"/>
    <w:p w14:paraId="025FA047" w14:textId="77777777" w:rsidR="00DD482E" w:rsidRPr="00D96854"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2994822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415130FD"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2D13432"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0ECC5DA6"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513169F8"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FBB1F90"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Map&lt;String, Object&gt; request</w:t>
      </w:r>
      <w:r>
        <w:rPr>
          <w:rFonts w:ascii="Courier" w:hAnsi="Courier"/>
          <w:szCs w:val="21"/>
        </w:rPr>
        <w:t>1</w:t>
      </w:r>
      <w:r w:rsidRPr="00C97E0A">
        <w:rPr>
          <w:rFonts w:ascii="Courier" w:hAnsi="Courier"/>
          <w:szCs w:val="21"/>
        </w:rPr>
        <w:t xml:space="preserve"> = new HashMap&lt;String, Object&gt;();</w:t>
      </w:r>
    </w:p>
    <w:p w14:paraId="78B6DAA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w:t>
      </w:r>
      <w:r>
        <w:rPr>
          <w:rFonts w:ascii="Courier" w:hAnsi="Courier"/>
          <w:szCs w:val="21"/>
        </w:rPr>
        <w:t>1</w:t>
      </w:r>
      <w:r w:rsidRPr="00C97E0A">
        <w:rPr>
          <w:rFonts w:ascii="Courier" w:hAnsi="Courier"/>
          <w:szCs w:val="21"/>
        </w:rPr>
        <w:t>.put("</w:t>
      </w:r>
      <w:r w:rsidRPr="00C97E0A">
        <w:rPr>
          <w:rFonts w:ascii="Courier" w:hAnsi="Courier"/>
          <w:b/>
          <w:szCs w:val="21"/>
        </w:rPr>
        <w:t>mapTileId</w:t>
      </w:r>
      <w:r w:rsidRPr="00C97E0A">
        <w:rPr>
          <w:rFonts w:ascii="Courier" w:hAnsi="Courier"/>
          <w:szCs w:val="21"/>
        </w:rPr>
        <w:t>", "</w:t>
      </w:r>
      <w:r w:rsidRPr="00C97E0A">
        <w:rPr>
          <w:rFonts w:ascii="Courier" w:hAnsi="Courier"/>
          <w:b/>
          <w:szCs w:val="21"/>
        </w:rPr>
        <w:t>92j016</w:t>
      </w:r>
      <w:r w:rsidRPr="00C97E0A">
        <w:rPr>
          <w:rFonts w:ascii="Courier" w:hAnsi="Courier"/>
          <w:szCs w:val="21"/>
        </w:rPr>
        <w:t>");</w:t>
      </w:r>
    </w:p>
    <w:p w14:paraId="19EF6F45"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118C76DF"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Map&lt;String, Object&gt; request</w:t>
      </w:r>
      <w:r>
        <w:rPr>
          <w:rFonts w:ascii="Courier" w:hAnsi="Courier"/>
          <w:szCs w:val="21"/>
        </w:rPr>
        <w:t>2</w:t>
      </w:r>
      <w:r w:rsidRPr="00C97E0A">
        <w:rPr>
          <w:rFonts w:ascii="Courier" w:hAnsi="Courier"/>
          <w:szCs w:val="21"/>
        </w:rPr>
        <w:t xml:space="preserve"> = new HashMap&lt;String, Object&gt;();</w:t>
      </w:r>
    </w:p>
    <w:p w14:paraId="54B9037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w:t>
      </w:r>
      <w:r>
        <w:rPr>
          <w:rFonts w:ascii="Courier" w:hAnsi="Courier"/>
          <w:szCs w:val="21"/>
        </w:rPr>
        <w:t>2</w:t>
      </w:r>
      <w:r w:rsidRPr="00C97E0A">
        <w:rPr>
          <w:rFonts w:ascii="Courier" w:hAnsi="Courier"/>
          <w:szCs w:val="21"/>
        </w:rPr>
        <w:t>.put("</w:t>
      </w:r>
      <w:r w:rsidRPr="00C97E0A">
        <w:rPr>
          <w:rFonts w:ascii="Courier" w:hAnsi="Courier"/>
          <w:b/>
          <w:szCs w:val="21"/>
        </w:rPr>
        <w:t>mapTileId</w:t>
      </w:r>
      <w:r w:rsidRPr="00C97E0A">
        <w:rPr>
          <w:rFonts w:ascii="Courier" w:hAnsi="Courier"/>
          <w:szCs w:val="21"/>
        </w:rPr>
        <w:t>", "</w:t>
      </w:r>
      <w:r w:rsidRPr="00C97E0A">
        <w:rPr>
          <w:rFonts w:ascii="Courier" w:hAnsi="Courier"/>
          <w:b/>
          <w:szCs w:val="21"/>
        </w:rPr>
        <w:t>92j01</w:t>
      </w:r>
      <w:r>
        <w:rPr>
          <w:rFonts w:ascii="Courier" w:hAnsi="Courier"/>
          <w:b/>
          <w:szCs w:val="21"/>
        </w:rPr>
        <w:t>7</w:t>
      </w:r>
      <w:r w:rsidRPr="00C97E0A">
        <w:rPr>
          <w:rFonts w:ascii="Courier" w:hAnsi="Courier"/>
          <w:szCs w:val="21"/>
        </w:rPr>
        <w:t>");</w:t>
      </w:r>
    </w:p>
    <w:p w14:paraId="58C66D0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4F528BD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List&lt;Map&lt;String,Object&gt;&gt; requests = Arrays.asList(</w:t>
      </w:r>
    </w:p>
    <w:p w14:paraId="2CCBF4E6"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request1,</w:t>
      </w:r>
    </w:p>
    <w:p w14:paraId="277EF911"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request2</w:t>
      </w:r>
    </w:p>
    <w:p w14:paraId="4D25CF07"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w:t>
      </w:r>
    </w:p>
    <w:p w14:paraId="3E840ED1"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B39488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0F9F823D"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75541DEC"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370CD6A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0294931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18DB0CC8"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jobParameters,</w:t>
      </w:r>
    </w:p>
    <w:p w14:paraId="2686161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requests</w:t>
      </w:r>
      <w:r w:rsidRPr="00C97E0A">
        <w:rPr>
          <w:rFonts w:ascii="Courier" w:hAnsi="Courier"/>
          <w:szCs w:val="21"/>
        </w:rPr>
        <w:t>,</w:t>
      </w:r>
    </w:p>
    <w:p w14:paraId="010990FA"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670B7187"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3D0F366A" w14:textId="77777777" w:rsidR="00DD482E" w:rsidRDefault="00DD482E" w:rsidP="002B4E33"/>
    <w:p w14:paraId="0BA754CE" w14:textId="77777777" w:rsidR="00DD482E" w:rsidRDefault="00DD482E" w:rsidP="002B4E33">
      <w:pPr>
        <w:pStyle w:val="Heading6"/>
      </w:pPr>
      <w:r>
        <w:t>Create a Job with Multiple Structured Requests from a Resource</w:t>
      </w:r>
    </w:p>
    <w:p w14:paraId="2D6D2393" w14:textId="77777777" w:rsidR="00DD482E" w:rsidRDefault="00DD482E" w:rsidP="002B4E33">
      <w:r>
        <w:t xml:space="preserve">The client provides the </w:t>
      </w:r>
      <w:r w:rsidRPr="00C97E0A">
        <w:rPr>
          <w:rFonts w:ascii="Courier" w:hAnsi="Courier"/>
          <w:szCs w:val="21"/>
        </w:rPr>
        <w:t>createJobWithStructured</w:t>
      </w:r>
      <w:r>
        <w:rPr>
          <w:rFonts w:ascii="Courier" w:hAnsi="Courier"/>
          <w:szCs w:val="21"/>
        </w:rPr>
        <w:t>ResourceMultiple</w:t>
      </w:r>
      <w:r w:rsidRPr="00C97E0A">
        <w:rPr>
          <w:rFonts w:ascii="Courier" w:hAnsi="Courier"/>
          <w:szCs w:val="21"/>
        </w:rPr>
        <w:t>Request</w:t>
      </w:r>
      <w:r>
        <w:rPr>
          <w:rFonts w:ascii="Courier" w:hAnsi="Courier"/>
          <w:szCs w:val="21"/>
        </w:rPr>
        <w:t>s</w:t>
      </w:r>
      <w:r>
        <w:t xml:space="preserve"> method to create a job with a multiple requests to a business application that supports structured input data. The data must be in an existing structured data file (or other resource).</w:t>
      </w:r>
    </w:p>
    <w:p w14:paraId="4EFA95D8" w14:textId="77777777" w:rsidR="00DD482E" w:rsidRDefault="00DD482E" w:rsidP="002B4E33"/>
    <w:p w14:paraId="7E535855" w14:textId="77777777" w:rsidR="00DD482E" w:rsidRDefault="00DD482E" w:rsidP="002B4E33">
      <w:r>
        <w:t xml:space="preserve">The method accepts the business application name, version, job parameter map, number of requests in the input data, input data resource, input data content type, and result content type as arguments. If the job was created correctly it returns the job ID URL that can be used to check the status of the job and download the results. </w:t>
      </w:r>
    </w:p>
    <w:p w14:paraId="5E709F0D" w14:textId="77777777" w:rsidR="00DD482E" w:rsidRDefault="00DD482E" w:rsidP="002B4E33"/>
    <w:p w14:paraId="21929E66"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10D37F62" w14:textId="77777777" w:rsidR="00DD482E" w:rsidRDefault="00DD482E" w:rsidP="002B4E33"/>
    <w:p w14:paraId="1CCA7B4A" w14:textId="77777777" w:rsidR="00DD482E" w:rsidRPr="00D96854"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1EE89190"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5B25065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36705CCB"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0FA4ABE5"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3B6322F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54249F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int numRequests = </w:t>
      </w:r>
      <w:r w:rsidRPr="00E51316">
        <w:rPr>
          <w:rFonts w:ascii="Courier" w:hAnsi="Courier"/>
          <w:b/>
          <w:szCs w:val="21"/>
        </w:rPr>
        <w:t>1</w:t>
      </w:r>
      <w:r>
        <w:rPr>
          <w:rFonts w:ascii="Courier" w:hAnsi="Courier"/>
          <w:szCs w:val="21"/>
        </w:rPr>
        <w:t>;</w:t>
      </w:r>
    </w:p>
    <w:p w14:paraId="3B1C141F"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Resource inputData = new FileSystemResource</w:t>
      </w:r>
      <w:r w:rsidRPr="00E51316">
        <w:rPr>
          <w:rFonts w:ascii="Courier" w:hAnsi="Courier"/>
          <w:b/>
          <w:szCs w:val="21"/>
        </w:rPr>
        <w:t>("/tmp/test.csv</w:t>
      </w:r>
      <w:r>
        <w:rPr>
          <w:rFonts w:ascii="Courier" w:hAnsi="Courier"/>
          <w:szCs w:val="21"/>
        </w:rPr>
        <w:t>");</w:t>
      </w:r>
    </w:p>
    <w:p w14:paraId="3F3CB41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w:t>
      </w:r>
      <w:r w:rsidRPr="00C97E0A">
        <w:rPr>
          <w:rFonts w:ascii="Courier" w:hAnsi="Courier"/>
          <w:b/>
          <w:szCs w:val="21"/>
        </w:rPr>
        <w:t>/</w:t>
      </w:r>
      <w:r>
        <w:rPr>
          <w:rFonts w:ascii="Courier" w:hAnsi="Courier"/>
          <w:b/>
          <w:szCs w:val="21"/>
        </w:rPr>
        <w:t>csv</w:t>
      </w:r>
      <w:r>
        <w:rPr>
          <w:rFonts w:ascii="Courier" w:hAnsi="Courier"/>
          <w:szCs w:val="21"/>
        </w:rPr>
        <w:t>";</w:t>
      </w:r>
    </w:p>
    <w:p w14:paraId="16D6A7FC"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43F73428"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7D98B28D"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606CB20"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2DAB66DD"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2395F6C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4B2885CF"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jobParameters,</w:t>
      </w:r>
    </w:p>
    <w:p w14:paraId="6CA2306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numRequests,</w:t>
      </w:r>
    </w:p>
    <w:p w14:paraId="252820A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inputData</w:t>
      </w:r>
      <w:r w:rsidRPr="00C97E0A">
        <w:rPr>
          <w:rFonts w:ascii="Courier" w:hAnsi="Courier"/>
          <w:szCs w:val="21"/>
        </w:rPr>
        <w:t>,</w:t>
      </w:r>
    </w:p>
    <w:p w14:paraId="0F79B84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4B9E6CAE"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17BC2B9A"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28E16500" w14:textId="77777777" w:rsidR="00DD482E" w:rsidRDefault="00DD482E" w:rsidP="002B4E33"/>
    <w:p w14:paraId="69EC715C" w14:textId="77777777" w:rsidR="00DD482E" w:rsidRDefault="00DD482E" w:rsidP="002B4E33"/>
    <w:p w14:paraId="2EC5D7C0" w14:textId="77777777" w:rsidR="00DD482E" w:rsidRDefault="00DD482E" w:rsidP="002B4E33">
      <w:pPr>
        <w:pStyle w:val="Heading6"/>
      </w:pPr>
      <w:r>
        <w:t>Create a Job with Multiple Structured Requests from a URL</w:t>
      </w:r>
    </w:p>
    <w:p w14:paraId="76F2A7DB" w14:textId="77777777" w:rsidR="00DD482E" w:rsidRDefault="00DD482E" w:rsidP="002B4E33">
      <w:r>
        <w:t xml:space="preserve">The client provides the </w:t>
      </w:r>
      <w:r w:rsidRPr="00C97E0A">
        <w:rPr>
          <w:rFonts w:ascii="Courier" w:hAnsi="Courier"/>
          <w:szCs w:val="21"/>
        </w:rPr>
        <w:t>createJobWithStructured</w:t>
      </w:r>
      <w:r>
        <w:rPr>
          <w:rFonts w:ascii="Courier" w:hAnsi="Courier"/>
          <w:szCs w:val="21"/>
        </w:rPr>
        <w:t>ResourceMultiple</w:t>
      </w:r>
      <w:r w:rsidRPr="00C97E0A">
        <w:rPr>
          <w:rFonts w:ascii="Courier" w:hAnsi="Courier"/>
          <w:szCs w:val="21"/>
        </w:rPr>
        <w:t>Request</w:t>
      </w:r>
      <w:r>
        <w:rPr>
          <w:rFonts w:ascii="Courier" w:hAnsi="Courier"/>
          <w:szCs w:val="21"/>
        </w:rPr>
        <w:t>s</w:t>
      </w:r>
      <w:r>
        <w:t xml:space="preserve"> method to create a job with a multiple requests to a business application that supports structured input data. The data must be in an existing structured data file available via a publically accessible URL.</w:t>
      </w:r>
    </w:p>
    <w:p w14:paraId="561E64DC" w14:textId="77777777" w:rsidR="00DD482E" w:rsidRDefault="00DD482E" w:rsidP="002B4E33"/>
    <w:p w14:paraId="67101FC4" w14:textId="77777777" w:rsidR="00DD482E" w:rsidRDefault="00DD482E" w:rsidP="002B4E33">
      <w:r>
        <w:t xml:space="preserve">The method accepts the business application name, version, job parameter map, number of requests in the input data, input data resource, input data content type, and result content type as arguments. If the job was created correctly it returns the job ID URL that can be used to check the status of the job and download the results. </w:t>
      </w:r>
    </w:p>
    <w:p w14:paraId="709F85DB" w14:textId="77777777" w:rsidR="00DD482E" w:rsidRDefault="00DD482E" w:rsidP="002B4E33"/>
    <w:p w14:paraId="32DF12BA"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32DE4043" w14:textId="77777777" w:rsidR="00DD482E" w:rsidRDefault="00DD482E" w:rsidP="002B4E33"/>
    <w:p w14:paraId="13542A40" w14:textId="77777777" w:rsidR="00DD482E" w:rsidRPr="00D96854"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1EE59FE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6A346C2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782540EB"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48387F24"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3A72670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51E6BD3F"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int numRequests = </w:t>
      </w:r>
      <w:r w:rsidRPr="00E51316">
        <w:rPr>
          <w:rFonts w:ascii="Courier" w:hAnsi="Courier"/>
          <w:b/>
          <w:szCs w:val="21"/>
        </w:rPr>
        <w:t>1</w:t>
      </w:r>
      <w:r>
        <w:rPr>
          <w:rFonts w:ascii="Courier" w:hAnsi="Courier"/>
          <w:szCs w:val="21"/>
        </w:rPr>
        <w:t>;</w:t>
      </w:r>
    </w:p>
    <w:p w14:paraId="1BF70DF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inputDataUrl = "</w:t>
      </w:r>
      <w:r w:rsidRPr="00E51316">
        <w:rPr>
          <w:rFonts w:ascii="Courier" w:hAnsi="Courier"/>
          <w:b/>
          <w:szCs w:val="21"/>
        </w:rPr>
        <w:t>http://mysrver.com/test.csv</w:t>
      </w:r>
      <w:r>
        <w:rPr>
          <w:rFonts w:ascii="Courier" w:hAnsi="Courier"/>
          <w:szCs w:val="21"/>
        </w:rPr>
        <w:t>");</w:t>
      </w:r>
    </w:p>
    <w:p w14:paraId="6FDF0AFA"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w:t>
      </w:r>
      <w:r w:rsidRPr="00C97E0A">
        <w:rPr>
          <w:rFonts w:ascii="Courier" w:hAnsi="Courier"/>
          <w:b/>
          <w:szCs w:val="21"/>
        </w:rPr>
        <w:t>/</w:t>
      </w:r>
      <w:r>
        <w:rPr>
          <w:rFonts w:ascii="Courier" w:hAnsi="Courier"/>
          <w:b/>
          <w:szCs w:val="21"/>
        </w:rPr>
        <w:t>csv</w:t>
      </w:r>
      <w:r>
        <w:rPr>
          <w:rFonts w:ascii="Courier" w:hAnsi="Courier"/>
          <w:szCs w:val="21"/>
        </w:rPr>
        <w:t>";</w:t>
      </w:r>
    </w:p>
    <w:p w14:paraId="5AB501A5"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D0CF546"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252A7292"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87A137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2E4ABB6A"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0404A7E7"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41AA0CF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jobParameters,</w:t>
      </w:r>
    </w:p>
    <w:p w14:paraId="33BFC3C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numRequests,</w:t>
      </w:r>
    </w:p>
    <w:p w14:paraId="5EC6B30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inputDataUrl</w:t>
      </w:r>
      <w:r w:rsidRPr="00C97E0A">
        <w:rPr>
          <w:rFonts w:ascii="Courier" w:hAnsi="Courier"/>
          <w:szCs w:val="21"/>
        </w:rPr>
        <w:t>,</w:t>
      </w:r>
    </w:p>
    <w:p w14:paraId="07CE4E6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10A1ECB5"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2F028CD5"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0FE1A03F" w14:textId="77777777" w:rsidR="00DD482E" w:rsidRPr="00C97E0A" w:rsidRDefault="00DD482E" w:rsidP="002B4E33"/>
    <w:p w14:paraId="5DCD54B2" w14:textId="77777777" w:rsidR="00DD482E" w:rsidRDefault="00DD482E" w:rsidP="002B4E33">
      <w:pPr>
        <w:pStyle w:val="Heading6"/>
      </w:pPr>
      <w:r>
        <w:t>Create a Job with a Multiple Opaque URL Requests</w:t>
      </w:r>
    </w:p>
    <w:p w14:paraId="29371944" w14:textId="77777777" w:rsidR="00DD482E" w:rsidRDefault="00DD482E" w:rsidP="002B4E33">
      <w:r>
        <w:t xml:space="preserve">The client provides the </w:t>
      </w:r>
      <w:r w:rsidRPr="005726A8">
        <w:rPr>
          <w:rFonts w:ascii="Courier" w:hAnsi="Courier"/>
          <w:szCs w:val="21"/>
        </w:rPr>
        <w:t>createJobWithOpaqueUrl</w:t>
      </w:r>
      <w:r>
        <w:rPr>
          <w:rFonts w:ascii="Courier" w:hAnsi="Courier"/>
          <w:szCs w:val="21"/>
        </w:rPr>
        <w:t>Multiple</w:t>
      </w:r>
      <w:r w:rsidRPr="005726A8">
        <w:rPr>
          <w:rFonts w:ascii="Courier" w:hAnsi="Courier"/>
          <w:szCs w:val="21"/>
        </w:rPr>
        <w:t>Request</w:t>
      </w:r>
      <w:r>
        <w:rPr>
          <w:rFonts w:ascii="Courier" w:hAnsi="Courier"/>
          <w:szCs w:val="21"/>
        </w:rPr>
        <w:t>s</w:t>
      </w:r>
      <w:r>
        <w:t xml:space="preserve"> method to create a job with multiple requests to a business application that supports opaque input data. The input data must be accessible on a web or FTP server that can be specified as a URL. The URL must be on a network that is accessible to the CPF server (e.g. public internet).</w:t>
      </w:r>
    </w:p>
    <w:p w14:paraId="41D10F0F" w14:textId="77777777" w:rsidR="00DD482E" w:rsidRDefault="00DD482E" w:rsidP="002B4E33"/>
    <w:p w14:paraId="0C3B85A0" w14:textId="77777777" w:rsidR="00DD482E" w:rsidRDefault="00DD482E" w:rsidP="002B4E33">
      <w:r>
        <w:t>The method accepts the business application name, version, job parameter map, list of URLs to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6281F010" w14:textId="77777777" w:rsidR="00DD482E" w:rsidRDefault="00DD482E" w:rsidP="002B4E33"/>
    <w:p w14:paraId="2DE384B5"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0C66E701" w14:textId="77777777" w:rsidR="00DD482E" w:rsidRDefault="00DD482E" w:rsidP="002B4E33"/>
    <w:p w14:paraId="62B8BD45"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6441EAD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4FDB0DB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21AA6752"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214A8AF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43C1AE7F"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List&lt;String&gt; inputDataUrls = Arrays.asList(</w:t>
      </w:r>
    </w:p>
    <w:p w14:paraId="785021A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A9545A">
        <w:rPr>
          <w:rFonts w:ascii="Courier" w:hAnsi="Courier"/>
          <w:b/>
          <w:szCs w:val="21"/>
        </w:rPr>
        <w:t>http://maps.google.ca/images/experiments/nav_logo78.png</w:t>
      </w:r>
      <w:r w:rsidRPr="006027F9">
        <w:rPr>
          <w:rFonts w:ascii="Courier" w:hAnsi="Courier"/>
          <w:szCs w:val="21"/>
        </w:rPr>
        <w:t>"</w:t>
      </w:r>
      <w:r>
        <w:rPr>
          <w:rFonts w:ascii="Courier" w:hAnsi="Courier"/>
          <w:szCs w:val="21"/>
        </w:rPr>
        <w:t>,</w:t>
      </w:r>
    </w:p>
    <w:p w14:paraId="352772CF"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A9545A">
        <w:rPr>
          <w:rFonts w:ascii="Courier" w:hAnsi="Courier"/>
          <w:b/>
          <w:szCs w:val="21"/>
        </w:rPr>
        <w:t>http://www.blogger.com/img/logo40.png</w:t>
      </w:r>
      <w:r w:rsidRPr="006027F9">
        <w:rPr>
          <w:rFonts w:ascii="Courier" w:hAnsi="Courier"/>
          <w:szCs w:val="21"/>
        </w:rPr>
        <w:t>"</w:t>
      </w:r>
    </w:p>
    <w:p w14:paraId="456C4E2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w:t>
      </w:r>
    </w:p>
    <w:p w14:paraId="66FE4D8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sidRPr="006027F9">
        <w:rPr>
          <w:rFonts w:ascii="Courier" w:hAnsi="Courier"/>
          <w:b/>
          <w:szCs w:val="21"/>
        </w:rPr>
        <w:t>image/</w:t>
      </w:r>
      <w:r>
        <w:rPr>
          <w:rFonts w:ascii="Courier" w:hAnsi="Courier"/>
          <w:b/>
          <w:szCs w:val="21"/>
        </w:rPr>
        <w:t>png</w:t>
      </w:r>
      <w:r w:rsidRPr="006027F9">
        <w:rPr>
          <w:rFonts w:ascii="Courier" w:hAnsi="Courier"/>
          <w:szCs w:val="21"/>
        </w:rPr>
        <w:t>"</w:t>
      </w:r>
    </w:p>
    <w:p w14:paraId="44F0684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55DDC69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38182AF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createJobWithOpaqueUrl</w:t>
      </w:r>
      <w:r>
        <w:rPr>
          <w:rFonts w:ascii="Courier" w:hAnsi="Courier"/>
          <w:szCs w:val="21"/>
        </w:rPr>
        <w:t>Multiple</w:t>
      </w:r>
      <w:r w:rsidRPr="005726A8">
        <w:rPr>
          <w:rFonts w:ascii="Courier" w:hAnsi="Courier"/>
          <w:szCs w:val="21"/>
        </w:rPr>
        <w:t>Request</w:t>
      </w:r>
      <w:r>
        <w:rPr>
          <w:rFonts w:ascii="Courier" w:hAnsi="Courier"/>
          <w:szCs w:val="21"/>
        </w:rPr>
        <w:t>s</w:t>
      </w:r>
      <w:r w:rsidRPr="00C97E0A">
        <w:rPr>
          <w:rFonts w:ascii="Courier" w:hAnsi="Courier"/>
          <w:szCs w:val="21"/>
        </w:rPr>
        <w:t>(</w:t>
      </w:r>
    </w:p>
    <w:p w14:paraId="1234B0E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0A7354B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05863000"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07EC2DF8"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inputDataUrls,</w:t>
      </w:r>
    </w:p>
    <w:p w14:paraId="0AAC3EE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0CF5625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3CCB195F"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569922F5" w14:textId="77777777" w:rsidR="00DD482E" w:rsidRDefault="00DD482E" w:rsidP="002B4E33"/>
    <w:p w14:paraId="4BDEFBDA" w14:textId="77777777" w:rsidR="00DD482E" w:rsidRDefault="00DD482E" w:rsidP="002B4E33">
      <w:pPr>
        <w:pStyle w:val="Heading6"/>
      </w:pPr>
      <w:r>
        <w:t>Create a Job with a Multiple Opaque Resource Requests</w:t>
      </w:r>
    </w:p>
    <w:p w14:paraId="4470B4C9" w14:textId="77777777" w:rsidR="00DD482E" w:rsidRDefault="00DD482E" w:rsidP="002B4E33">
      <w:r>
        <w:t xml:space="preserve">The client provides the </w:t>
      </w:r>
      <w:r w:rsidRPr="005726A8">
        <w:rPr>
          <w:rFonts w:ascii="Courier" w:hAnsi="Courier"/>
          <w:szCs w:val="21"/>
        </w:rPr>
        <w:t>createJobWithOpaque</w:t>
      </w:r>
      <w:r>
        <w:rPr>
          <w:rFonts w:ascii="Courier" w:hAnsi="Courier"/>
          <w:szCs w:val="21"/>
        </w:rPr>
        <w:t>ResourceMultiple</w:t>
      </w:r>
      <w:r w:rsidRPr="005726A8">
        <w:rPr>
          <w:rFonts w:ascii="Courier" w:hAnsi="Courier"/>
          <w:szCs w:val="21"/>
        </w:rPr>
        <w:t>Request</w:t>
      </w:r>
      <w:r>
        <w:rPr>
          <w:rFonts w:ascii="Courier" w:hAnsi="Courier"/>
          <w:szCs w:val="21"/>
        </w:rPr>
        <w:t>s</w:t>
      </w:r>
      <w:r>
        <w:t xml:space="preserve"> method to create a job with multiple requests to a business application that supports opaque input data. The input data is specified using list of spring framework Resource</w:t>
      </w:r>
      <w:r>
        <w:rPr>
          <w:rStyle w:val="FootnoteReference"/>
        </w:rPr>
        <w:footnoteReference w:id="6"/>
      </w:r>
      <w:r>
        <w:t xml:space="preserve"> objects. The content of the location specified by the resource will be read by the client and sent as binary data to the server.</w:t>
      </w:r>
    </w:p>
    <w:p w14:paraId="32D44DA6" w14:textId="77777777" w:rsidR="00DD482E" w:rsidRDefault="00DD482E" w:rsidP="002B4E33"/>
    <w:p w14:paraId="15B3AFDA" w14:textId="77777777" w:rsidR="00DD482E" w:rsidRDefault="00DD482E" w:rsidP="002B4E33">
      <w:r>
        <w:t>The method accepts the business application name, version, job parameter map, resource containing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296DE9CE" w14:textId="77777777" w:rsidR="00DD482E" w:rsidRDefault="00DD482E" w:rsidP="002B4E33"/>
    <w:p w14:paraId="78AF52BB"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7905DA66" w14:textId="77777777" w:rsidR="00DD482E" w:rsidRDefault="00DD482E" w:rsidP="002B4E33"/>
    <w:p w14:paraId="70986EAB"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22DA7A7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3298700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1D0DDB97"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37ADE1AF"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24B7C86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List&lt;Resource&gt; inputDataResources = Arrays.asList(</w:t>
      </w:r>
    </w:p>
    <w:p w14:paraId="398FB20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b/>
          <w:szCs w:val="21"/>
        </w:rPr>
      </w:pPr>
      <w:r>
        <w:rPr>
          <w:rFonts w:ascii="Courier" w:hAnsi="Courier"/>
          <w:szCs w:val="21"/>
        </w:rPr>
        <w:t xml:space="preserve">  </w:t>
      </w:r>
      <w:r w:rsidRPr="00A9545A">
        <w:rPr>
          <w:rFonts w:ascii="Courier" w:hAnsi="Courier"/>
          <w:b/>
          <w:szCs w:val="21"/>
        </w:rPr>
        <w:t>new FileSystemResource("file</w:t>
      </w:r>
      <w:r>
        <w:rPr>
          <w:rFonts w:ascii="Courier" w:hAnsi="Courier"/>
          <w:b/>
          <w:szCs w:val="21"/>
        </w:rPr>
        <w:t>1</w:t>
      </w:r>
      <w:r w:rsidRPr="00A9545A">
        <w:rPr>
          <w:rFonts w:ascii="Courier" w:hAnsi="Courier"/>
          <w:b/>
          <w:szCs w:val="21"/>
        </w:rPr>
        <w:t>.txt")</w:t>
      </w:r>
      <w:r>
        <w:rPr>
          <w:rFonts w:ascii="Courier" w:hAnsi="Courier"/>
          <w:b/>
          <w:szCs w:val="21"/>
        </w:rPr>
        <w:t>,</w:t>
      </w:r>
    </w:p>
    <w:p w14:paraId="58AD2FC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b/>
          <w:szCs w:val="21"/>
        </w:rPr>
      </w:pPr>
      <w:r>
        <w:rPr>
          <w:rFonts w:ascii="Courier" w:hAnsi="Courier"/>
          <w:szCs w:val="21"/>
        </w:rPr>
        <w:t xml:space="preserve">  </w:t>
      </w:r>
      <w:r w:rsidRPr="00A9545A">
        <w:rPr>
          <w:rFonts w:ascii="Courier" w:hAnsi="Courier"/>
          <w:b/>
          <w:szCs w:val="21"/>
        </w:rPr>
        <w:t>new FileSystemResource("file</w:t>
      </w:r>
      <w:r>
        <w:rPr>
          <w:rFonts w:ascii="Courier" w:hAnsi="Courier"/>
          <w:b/>
          <w:szCs w:val="21"/>
        </w:rPr>
        <w:t>2</w:t>
      </w:r>
      <w:r w:rsidRPr="00A9545A">
        <w:rPr>
          <w:rFonts w:ascii="Courier" w:hAnsi="Courier"/>
          <w:b/>
          <w:szCs w:val="21"/>
        </w:rPr>
        <w:t>.txt")</w:t>
      </w:r>
    </w:p>
    <w:p w14:paraId="070F97FA" w14:textId="77777777" w:rsidR="00DD482E" w:rsidRPr="00A9545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A9545A">
        <w:rPr>
          <w:rFonts w:ascii="Courier" w:hAnsi="Courier"/>
          <w:szCs w:val="21"/>
        </w:rPr>
        <w:t>);</w:t>
      </w:r>
    </w:p>
    <w:p w14:paraId="7C4616C0"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text/plain</w:t>
      </w:r>
      <w:r w:rsidRPr="006027F9">
        <w:rPr>
          <w:rFonts w:ascii="Courier" w:hAnsi="Courier"/>
          <w:szCs w:val="21"/>
        </w:rPr>
        <w:t>"</w:t>
      </w:r>
    </w:p>
    <w:p w14:paraId="27E3C82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6882322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65CA953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w:t>
      </w:r>
      <w:r>
        <w:rPr>
          <w:rFonts w:ascii="Courier" w:hAnsi="Courier"/>
          <w:szCs w:val="21"/>
        </w:rPr>
        <w:t>ResourceMultiple</w:t>
      </w:r>
      <w:r w:rsidRPr="005726A8">
        <w:rPr>
          <w:rFonts w:ascii="Courier" w:hAnsi="Courier"/>
          <w:szCs w:val="21"/>
        </w:rPr>
        <w:t>Request</w:t>
      </w:r>
      <w:r>
        <w:rPr>
          <w:rFonts w:ascii="Courier" w:hAnsi="Courier"/>
          <w:szCs w:val="21"/>
        </w:rPr>
        <w:t>s</w:t>
      </w:r>
      <w:r w:rsidRPr="00C97E0A">
        <w:rPr>
          <w:rFonts w:ascii="Courier" w:hAnsi="Courier"/>
          <w:szCs w:val="21"/>
        </w:rPr>
        <w:t>(</w:t>
      </w:r>
    </w:p>
    <w:p w14:paraId="27CAA49D"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2419E1C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0FF7080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12FBB6A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inputDataResources,</w:t>
      </w:r>
    </w:p>
    <w:p w14:paraId="5D9A204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7CD4D27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resultContentType</w:t>
      </w:r>
    </w:p>
    <w:p w14:paraId="0B9B833E"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68068ACF" w14:textId="77777777" w:rsidR="00DD482E" w:rsidRDefault="00DD482E" w:rsidP="002B4E33"/>
    <w:p w14:paraId="50D2C10F" w14:textId="70E5D3D4" w:rsidR="00A1113D" w:rsidRDefault="00A1113D" w:rsidP="00A1113D">
      <w:pPr>
        <w:pStyle w:val="Heading4"/>
      </w:pPr>
      <w:r>
        <w:t>Post Business Application Instant Single Request</w:t>
      </w:r>
    </w:p>
    <w:p w14:paraId="404549FF" w14:textId="1DCE8CFB" w:rsidR="00A1113D" w:rsidRDefault="00A1113D" w:rsidP="00A1113D">
      <w:r>
        <w:t>Execute a single instant request to a structured or opaque input data business application. The response is either a Object Detail for structured result data or the file for a opaque result data business application</w:t>
      </w:r>
    </w:p>
    <w:p w14:paraId="3D34848B" w14:textId="77777777" w:rsidR="00A1113D" w:rsidRPr="00DF71A0" w:rsidRDefault="00A1113D" w:rsidP="00A1113D">
      <w:r>
        <w:t xml:space="preserve"> </w:t>
      </w:r>
    </w:p>
    <w:p w14:paraId="22CD9839" w14:textId="77777777" w:rsidR="00A1113D" w:rsidRDefault="00A1113D" w:rsidP="00A1113D">
      <w:pPr>
        <w:pStyle w:val="Heading5"/>
      </w:pPr>
      <w:r>
        <w:t>Web Service API</w:t>
      </w:r>
    </w:p>
    <w:tbl>
      <w:tblPr>
        <w:tblStyle w:val="TableGrid2"/>
        <w:tblW w:w="0" w:type="auto"/>
        <w:tblLook w:val="0480" w:firstRow="0" w:lastRow="0" w:firstColumn="1" w:lastColumn="0" w:noHBand="0" w:noVBand="1"/>
      </w:tblPr>
      <w:tblGrid>
        <w:gridCol w:w="1745"/>
        <w:gridCol w:w="8738"/>
      </w:tblGrid>
      <w:tr w:rsidR="00A1113D" w:rsidRPr="00C46416" w14:paraId="42A84BE8"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44558060" w14:textId="77777777" w:rsidR="00A1113D" w:rsidRPr="00C46416" w:rsidRDefault="00A1113D" w:rsidP="00B2235C">
            <w:pPr>
              <w:keepNext/>
            </w:pPr>
            <w:r>
              <w:t>Path</w:t>
            </w:r>
          </w:p>
        </w:tc>
        <w:tc>
          <w:tcPr>
            <w:tcW w:w="0" w:type="auto"/>
          </w:tcPr>
          <w:p w14:paraId="1F2AA929" w14:textId="4D33FCCC" w:rsidR="00A1113D" w:rsidRPr="00C46416" w:rsidRDefault="00A1113D" w:rsidP="00A1113D">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/{businessApplicationName}/{businessApplicationVersion}/instant</w:t>
            </w:r>
          </w:p>
        </w:tc>
      </w:tr>
      <w:tr w:rsidR="00A1113D" w:rsidRPr="00C46416" w14:paraId="1C8A6DC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4D74DE18" w14:textId="77777777" w:rsidR="00A1113D" w:rsidRPr="00C46416" w:rsidRDefault="00A1113D" w:rsidP="00B2235C">
            <w:r>
              <w:t>Method</w:t>
            </w:r>
          </w:p>
        </w:tc>
        <w:tc>
          <w:tcPr>
            <w:tcW w:w="0" w:type="auto"/>
          </w:tcPr>
          <w:p w14:paraId="17791E41" w14:textId="77777777" w:rsidR="00A1113D" w:rsidRPr="00C46416" w:rsidRDefault="00A1113D" w:rsidP="00B2235C">
            <w:pPr>
              <w:cnfStyle w:val="000000000000" w:firstRow="0" w:lastRow="0" w:firstColumn="0" w:lastColumn="0" w:oddVBand="0" w:evenVBand="0" w:oddHBand="0" w:evenHBand="0" w:firstRowFirstColumn="0" w:firstRowLastColumn="0" w:lastRowFirstColumn="0" w:lastRowLastColumn="0"/>
            </w:pPr>
            <w:r>
              <w:rPr>
                <w:rStyle w:val="PlainTextChar1"/>
              </w:rPr>
              <w:t>POST</w:t>
            </w:r>
          </w:p>
        </w:tc>
      </w:tr>
      <w:tr w:rsidR="00A1113D" w:rsidRPr="00C46416" w14:paraId="3C32D47D"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05A2D7D8" w14:textId="77777777" w:rsidR="00A1113D" w:rsidRDefault="00A1113D" w:rsidP="00B2235C">
            <w:r>
              <w:t>Request Body</w:t>
            </w:r>
          </w:p>
        </w:tc>
        <w:tc>
          <w:tcPr>
            <w:tcW w:w="0" w:type="auto"/>
          </w:tcPr>
          <w:p w14:paraId="533F3DCD" w14:textId="77777777" w:rsidR="00A1113D" w:rsidRDefault="00A1113D" w:rsidP="00B2235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multipart/form-data</w:t>
            </w:r>
          </w:p>
        </w:tc>
      </w:tr>
      <w:tr w:rsidR="00A1113D" w:rsidRPr="00C46416" w14:paraId="1C9AA84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050E9249" w14:textId="77777777" w:rsidR="00A1113D" w:rsidRDefault="00A1113D" w:rsidP="00B2235C">
            <w:r>
              <w:t>Content Types</w:t>
            </w:r>
          </w:p>
        </w:tc>
        <w:tc>
          <w:tcPr>
            <w:tcW w:w="0" w:type="auto"/>
          </w:tcPr>
          <w:p w14:paraId="1B0EA9F4" w14:textId="77777777" w:rsidR="00A1113D" w:rsidRPr="00C46416" w:rsidRDefault="00A1113D" w:rsidP="00B2235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 xml, json</w:t>
            </w:r>
          </w:p>
        </w:tc>
      </w:tr>
      <w:tr w:rsidR="00A1113D" w:rsidRPr="00C46416" w14:paraId="60C4871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743716FD" w14:textId="77777777" w:rsidR="00A1113D" w:rsidRDefault="00A1113D" w:rsidP="00B2235C">
            <w:r>
              <w:t>Response</w:t>
            </w:r>
          </w:p>
        </w:tc>
        <w:tc>
          <w:tcPr>
            <w:tcW w:w="0" w:type="auto"/>
          </w:tcPr>
          <w:p w14:paraId="0079EEA3" w14:textId="7BB552BB" w:rsidR="00A1113D" w:rsidRPr="00612112" w:rsidRDefault="00A1113D" w:rsidP="00B2235C">
            <w:pPr>
              <w:cnfStyle w:val="000000000000" w:firstRow="0" w:lastRow="0" w:firstColumn="0" w:lastColumn="0" w:oddVBand="0" w:evenVBand="0" w:oddHBand="0" w:evenHBand="0" w:firstRowFirstColumn="0" w:firstRowLastColumn="0" w:lastRowFirstColumn="0" w:lastRowLastColumn="0"/>
            </w:pPr>
            <w:r>
              <w:t>Object Detail or download file</w:t>
            </w:r>
          </w:p>
        </w:tc>
      </w:tr>
    </w:tbl>
    <w:p w14:paraId="6E7FF0DF" w14:textId="77777777" w:rsidR="00A1113D" w:rsidRDefault="00A1113D" w:rsidP="00A1113D"/>
    <w:p w14:paraId="3D488D0E" w14:textId="77777777" w:rsidR="00A1113D" w:rsidRDefault="00A1113D" w:rsidP="00A1113D">
      <w:r>
        <w:t>The parameters include separate parameters for each business application specific job parameter.</w:t>
      </w:r>
    </w:p>
    <w:p w14:paraId="2358173F" w14:textId="77777777" w:rsidR="00A1113D" w:rsidRDefault="00A1113D" w:rsidP="00A1113D"/>
    <w:p w14:paraId="05809878" w14:textId="77777777" w:rsidR="00A1113D" w:rsidRDefault="00A1113D" w:rsidP="00A1113D">
      <w:r>
        <w:t>For structured input data the parameters include separate parameters for each business application specific request parameter.</w:t>
      </w:r>
    </w:p>
    <w:p w14:paraId="3165D922" w14:textId="77777777" w:rsidR="00A1113D" w:rsidRDefault="00A1113D" w:rsidP="00A1113D"/>
    <w:p w14:paraId="2B47C744" w14:textId="77777777" w:rsidR="00A1113D" w:rsidRDefault="00A1113D" w:rsidP="00A1113D">
      <w:r>
        <w:t>For opaque input data the parameters include the inputDataContentType with the MIME-Type of the input data. The input data can either be specified as the inputData multipart/form-data file field or as a inputDataUrl that the CPF will download the file from. If the file is large use the inputDataUrl to point to the HTTP file server or HTTP resource in your application that the data can be downloaded from.</w:t>
      </w:r>
    </w:p>
    <w:p w14:paraId="7BB45457" w14:textId="77777777" w:rsidR="00A1113D" w:rsidRDefault="00A1113D" w:rsidP="00A1113D"/>
    <w:p w14:paraId="5014893D" w14:textId="77777777" w:rsidR="00A1113D" w:rsidRDefault="00A1113D" w:rsidP="00A1113D">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7847"/>
      </w:tblGrid>
      <w:tr w:rsidR="00A1113D" w:rsidRPr="0008739A" w14:paraId="1E58700F" w14:textId="77777777" w:rsidTr="00B2235C">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EE1B7E9" w14:textId="77777777" w:rsidR="00A1113D" w:rsidRPr="0008739A" w:rsidRDefault="00A1113D" w:rsidP="00B2235C">
            <w:r w:rsidRPr="0008739A">
              <w:t>Name</w:t>
            </w:r>
          </w:p>
        </w:tc>
        <w:tc>
          <w:tcPr>
            <w:tcW w:w="0" w:type="auto"/>
          </w:tcPr>
          <w:p w14:paraId="74593BCF" w14:textId="77777777" w:rsidR="00A1113D" w:rsidRPr="0008739A" w:rsidRDefault="00A1113D" w:rsidP="00B2235C">
            <w:r w:rsidRPr="0008739A">
              <w:t>Description</w:t>
            </w:r>
          </w:p>
        </w:tc>
      </w:tr>
      <w:tr w:rsidR="00A1113D" w:rsidRPr="0008739A" w14:paraId="7CB937BD"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41CFACAA" w14:textId="77777777" w:rsidR="00A1113D" w:rsidRDefault="00A1113D" w:rsidP="00B2235C">
            <w:r>
              <w:t>businessApplicationName</w:t>
            </w:r>
          </w:p>
        </w:tc>
        <w:tc>
          <w:tcPr>
            <w:tcW w:w="0" w:type="auto"/>
          </w:tcPr>
          <w:p w14:paraId="571FDEF5" w14:textId="77777777" w:rsidR="00A1113D" w:rsidRDefault="00A1113D" w:rsidP="00B2235C">
            <w:r>
              <w:t>The name of the business application.</w:t>
            </w:r>
          </w:p>
        </w:tc>
      </w:tr>
      <w:tr w:rsidR="00A1113D" w:rsidRPr="0008739A" w14:paraId="74458FFE"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689C4C96" w14:textId="77777777" w:rsidR="00A1113D" w:rsidRDefault="00A1113D" w:rsidP="00B2235C">
            <w:r>
              <w:t>businessApplicationVersion</w:t>
            </w:r>
          </w:p>
        </w:tc>
        <w:tc>
          <w:tcPr>
            <w:tcW w:w="0" w:type="auto"/>
          </w:tcPr>
          <w:p w14:paraId="4F330B4E" w14:textId="77777777" w:rsidR="00A1113D" w:rsidRDefault="00A1113D" w:rsidP="00B2235C">
            <w:r>
              <w:t>The version of the business application.</w:t>
            </w:r>
          </w:p>
        </w:tc>
      </w:tr>
      <w:tr w:rsidR="00A1113D" w:rsidRPr="0008739A" w14:paraId="46EE73CD"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2BB1E941" w14:textId="77777777" w:rsidR="00A1113D" w:rsidRDefault="00A1113D" w:rsidP="00B2235C">
            <w:r>
              <w:t>notificationEmail</w:t>
            </w:r>
          </w:p>
        </w:tc>
        <w:tc>
          <w:tcPr>
            <w:tcW w:w="0" w:type="auto"/>
          </w:tcPr>
          <w:p w14:paraId="634E1E54" w14:textId="77777777" w:rsidR="00A1113D" w:rsidRDefault="00A1113D" w:rsidP="00B2235C">
            <w:r w:rsidRPr="00D92A9F">
              <w:t>The email address to send the job status to when the job is completed.</w:t>
            </w:r>
          </w:p>
        </w:tc>
      </w:tr>
      <w:tr w:rsidR="00A1113D" w:rsidRPr="0008739A" w14:paraId="6D742310"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44DD5FE8" w14:textId="77777777" w:rsidR="00A1113D" w:rsidRDefault="00A1113D" w:rsidP="00B2235C">
            <w:r>
              <w:t>notificationUrl</w:t>
            </w:r>
          </w:p>
        </w:tc>
        <w:tc>
          <w:tcPr>
            <w:tcW w:w="0" w:type="auto"/>
          </w:tcPr>
          <w:p w14:paraId="7BB5185A" w14:textId="77777777" w:rsidR="00A1113D" w:rsidRDefault="00A1113D" w:rsidP="00B2235C">
            <w:r w:rsidRPr="00D92A9F">
              <w:t>The http: URL to be notified when the job is completed. A copy of the Job status will be posted to process running at this URL</w:t>
            </w:r>
            <w:r>
              <w:t>.</w:t>
            </w:r>
          </w:p>
        </w:tc>
      </w:tr>
      <w:tr w:rsidR="00A1113D" w:rsidRPr="0008739A" w14:paraId="01AEAD99"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1B720C15" w14:textId="77777777" w:rsidR="00A1113D" w:rsidRDefault="00A1113D" w:rsidP="00B2235C">
            <w:r>
              <w:t>resultDataContentType</w:t>
            </w:r>
          </w:p>
        </w:tc>
        <w:tc>
          <w:tcPr>
            <w:tcW w:w="0" w:type="auto"/>
          </w:tcPr>
          <w:p w14:paraId="0146516F" w14:textId="77777777" w:rsidR="00A1113D" w:rsidRDefault="00A1113D" w:rsidP="00B2235C">
            <w:r w:rsidRPr="00D92A9F">
              <w:t>The MIME type of the result data specified to be returned after running the batch job</w:t>
            </w:r>
            <w:r>
              <w:t>.</w:t>
            </w:r>
          </w:p>
        </w:tc>
      </w:tr>
      <w:tr w:rsidR="00A1113D" w:rsidRPr="0008739A" w14:paraId="6E1AAD5D"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254688BF" w14:textId="77777777" w:rsidR="00A1113D" w:rsidRDefault="00A1113D" w:rsidP="00B2235C">
            <w:r>
              <w:t>resultSrid</w:t>
            </w:r>
          </w:p>
        </w:tc>
        <w:tc>
          <w:tcPr>
            <w:tcW w:w="0" w:type="auto"/>
          </w:tcPr>
          <w:p w14:paraId="1DF8D546" w14:textId="77777777" w:rsidR="00A1113D" w:rsidRDefault="00A1113D" w:rsidP="00B2235C">
            <w:r w:rsidRPr="006B4B03">
              <w:t>The coordinate system code of the projection for the result geometry</w:t>
            </w:r>
            <w:r>
              <w:t>.</w:t>
            </w:r>
          </w:p>
        </w:tc>
      </w:tr>
      <w:tr w:rsidR="00A1113D" w:rsidRPr="0008739A" w14:paraId="59AC7740"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1079C38F" w14:textId="77777777" w:rsidR="00A1113D" w:rsidRDefault="00A1113D" w:rsidP="00B2235C">
            <w:r>
              <w:t>resultNumAxis</w:t>
            </w:r>
          </w:p>
        </w:tc>
        <w:tc>
          <w:tcPr>
            <w:tcW w:w="0" w:type="auto"/>
          </w:tcPr>
          <w:p w14:paraId="2A4FFD12" w14:textId="77777777" w:rsidR="00A1113D" w:rsidRDefault="00A1113D" w:rsidP="00B2235C">
            <w:r w:rsidRPr="006B4B03">
              <w:t>The number of coordinate axis in the result geometry (e.g. 2 for 2D or 3 for 3D)</w:t>
            </w:r>
            <w:r>
              <w:t>.</w:t>
            </w:r>
          </w:p>
        </w:tc>
      </w:tr>
      <w:tr w:rsidR="00A1113D" w:rsidRPr="0008739A" w14:paraId="6FA62390"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4867B8AD" w14:textId="77777777" w:rsidR="00A1113D" w:rsidRDefault="00A1113D" w:rsidP="00B2235C">
            <w:r>
              <w:t>resultScaleFactorXy</w:t>
            </w:r>
          </w:p>
        </w:tc>
        <w:tc>
          <w:tcPr>
            <w:tcW w:w="0" w:type="auto"/>
          </w:tcPr>
          <w:p w14:paraId="4E24AA4D" w14:textId="77777777" w:rsidR="00A1113D" w:rsidRDefault="00A1113D" w:rsidP="00B2235C">
            <w:r w:rsidRPr="006B4B03">
              <w:t>The scale factor to apply the x, y coordinates. The scale factor is 1 / minimum unit. For example if the minimum unit was 1mm (0.001) the scale factor is 1000 (1 / 0.001).</w:t>
            </w:r>
          </w:p>
        </w:tc>
      </w:tr>
      <w:tr w:rsidR="00A1113D" w:rsidRPr="0008739A" w14:paraId="59751294"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53AF321D" w14:textId="77777777" w:rsidR="00A1113D" w:rsidRDefault="00A1113D" w:rsidP="00B2235C">
            <w:r>
              <w:t>resultScaleFactorZ</w:t>
            </w:r>
          </w:p>
        </w:tc>
        <w:tc>
          <w:tcPr>
            <w:tcW w:w="0" w:type="auto"/>
          </w:tcPr>
          <w:p w14:paraId="03226478" w14:textId="77777777" w:rsidR="00A1113D" w:rsidRDefault="00A1113D" w:rsidP="00B2235C">
            <w:r w:rsidRPr="006B4B03">
              <w:t>The scale factor to apply the z coordinate. The scale factor is 1 / minimum unit. For example if the minimum unit was 1mm (0.001) the scale factor is 1000 (1 / 0.001).</w:t>
            </w:r>
          </w:p>
        </w:tc>
      </w:tr>
      <w:tr w:rsidR="00A1113D" w:rsidRPr="0008739A" w14:paraId="0DD9AD4D"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7B56A071" w14:textId="77777777" w:rsidR="00A1113D" w:rsidRPr="00B15488" w:rsidRDefault="00A1113D" w:rsidP="00B2235C">
            <w:pPr>
              <w:rPr>
                <w:i/>
              </w:rPr>
            </w:pPr>
            <w:r w:rsidRPr="00B15488">
              <w:rPr>
                <w:i/>
              </w:rPr>
              <w:t>&lt;jobFieldName&gt;</w:t>
            </w:r>
          </w:p>
        </w:tc>
        <w:tc>
          <w:tcPr>
            <w:tcW w:w="0" w:type="auto"/>
          </w:tcPr>
          <w:p w14:paraId="4555F660" w14:textId="77777777" w:rsidR="00A1113D" w:rsidRDefault="00A1113D" w:rsidP="00B2235C">
            <w:r>
              <w:t>One parameter for each job parameter defined for the business application.</w:t>
            </w:r>
          </w:p>
        </w:tc>
      </w:tr>
      <w:tr w:rsidR="00A1113D" w:rsidRPr="0008739A" w14:paraId="670EEB89"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72DA1014" w14:textId="77777777" w:rsidR="00A1113D" w:rsidRPr="00B15488" w:rsidRDefault="00A1113D" w:rsidP="00B2235C">
            <w:pPr>
              <w:rPr>
                <w:i/>
              </w:rPr>
            </w:pPr>
            <w:r>
              <w:rPr>
                <w:i/>
              </w:rPr>
              <w:t>&lt;requestFieldName&gt;</w:t>
            </w:r>
          </w:p>
        </w:tc>
        <w:tc>
          <w:tcPr>
            <w:tcW w:w="0" w:type="auto"/>
          </w:tcPr>
          <w:p w14:paraId="32A7B671" w14:textId="77777777" w:rsidR="00A1113D" w:rsidRDefault="00A1113D" w:rsidP="00B2235C">
            <w:r>
              <w:t>One parameter for each request parameter defined for the structured input data business applications.</w:t>
            </w:r>
          </w:p>
        </w:tc>
      </w:tr>
      <w:tr w:rsidR="00A1113D" w:rsidRPr="0008739A" w14:paraId="48414AA0"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426EC27B" w14:textId="77777777" w:rsidR="00A1113D" w:rsidRPr="00B15488" w:rsidRDefault="00A1113D" w:rsidP="00B2235C">
            <w:r>
              <w:t>inputDataContentType</w:t>
            </w:r>
          </w:p>
        </w:tc>
        <w:tc>
          <w:tcPr>
            <w:tcW w:w="0" w:type="auto"/>
          </w:tcPr>
          <w:p w14:paraId="2E27CF1D" w14:textId="77777777" w:rsidR="00A1113D" w:rsidRDefault="00A1113D" w:rsidP="00B2235C">
            <w:r>
              <w:t>The content type of the input data.</w:t>
            </w:r>
          </w:p>
        </w:tc>
      </w:tr>
      <w:tr w:rsidR="00A1113D" w:rsidRPr="0008739A" w14:paraId="4B5B5E16"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0BD8B3B8" w14:textId="77777777" w:rsidR="00A1113D" w:rsidRDefault="00A1113D" w:rsidP="00B2235C">
            <w:r>
              <w:t>inputData</w:t>
            </w:r>
          </w:p>
        </w:tc>
        <w:tc>
          <w:tcPr>
            <w:tcW w:w="0" w:type="auto"/>
          </w:tcPr>
          <w:p w14:paraId="13735A49" w14:textId="77777777" w:rsidR="00A1113D" w:rsidRDefault="00A1113D" w:rsidP="00B2235C">
            <w:r>
              <w:t xml:space="preserve">The multi-part form data file containing the input data for a single opaque inout data request. </w:t>
            </w:r>
            <w:r w:rsidRPr="00D92A9F">
              <w:rPr>
                <w:b/>
              </w:rPr>
              <w:t>Either inputData or inputDataUrl can be specified, but not both.</w:t>
            </w:r>
          </w:p>
        </w:tc>
      </w:tr>
      <w:tr w:rsidR="00A1113D" w:rsidRPr="0008739A" w14:paraId="6383F77A"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0B355B58" w14:textId="77777777" w:rsidR="00A1113D" w:rsidRDefault="00A1113D" w:rsidP="00B2235C">
            <w:r>
              <w:t>inputDataUrl</w:t>
            </w:r>
          </w:p>
        </w:tc>
        <w:tc>
          <w:tcPr>
            <w:tcW w:w="0" w:type="auto"/>
          </w:tcPr>
          <w:p w14:paraId="18FE0148" w14:textId="77777777" w:rsidR="00A1113D" w:rsidRDefault="00A1113D" w:rsidP="00B2235C">
            <w:r>
              <w:t>The URL to a http server containing the input data for a single opaque inout data request.</w:t>
            </w:r>
            <w:r w:rsidRPr="00D92A9F">
              <w:rPr>
                <w:b/>
              </w:rPr>
              <w:t xml:space="preserve"> Either inputData or inputDataUrl can be specified, but not both.</w:t>
            </w:r>
          </w:p>
        </w:tc>
      </w:tr>
    </w:tbl>
    <w:p w14:paraId="7487D6E2" w14:textId="77777777" w:rsidR="00A1113D" w:rsidRDefault="00A1113D" w:rsidP="00A1113D"/>
    <w:p w14:paraId="1A4B805C" w14:textId="77777777" w:rsidR="00A1113D" w:rsidRDefault="00A1113D" w:rsidP="00A1113D">
      <w:pPr>
        <w:pStyle w:val="Heading4"/>
      </w:pPr>
      <w:r>
        <w:t>JavaScript</w:t>
      </w:r>
    </w:p>
    <w:p w14:paraId="5D87FE65" w14:textId="77777777" w:rsidR="00A1113D" w:rsidRDefault="00A1113D" w:rsidP="00A1113D">
      <w:r>
        <w:t>Not currently supported in the JavaScript API.</w:t>
      </w:r>
    </w:p>
    <w:p w14:paraId="453752A4" w14:textId="77777777" w:rsidR="00A1113D" w:rsidRDefault="00A1113D" w:rsidP="00A1113D"/>
    <w:p w14:paraId="766A3145" w14:textId="77777777" w:rsidR="00A1113D" w:rsidRDefault="00A1113D" w:rsidP="00A1113D">
      <w:pPr>
        <w:pStyle w:val="Heading4"/>
      </w:pPr>
      <w:r w:rsidRPr="009479BB">
        <w:t>Java</w:t>
      </w:r>
    </w:p>
    <w:p w14:paraId="62F12025" w14:textId="77777777" w:rsidR="00A1113D" w:rsidRDefault="00A1113D" w:rsidP="00A1113D">
      <w:r>
        <w:t>Not currently supported in the Java API.</w:t>
      </w:r>
    </w:p>
    <w:p w14:paraId="14CBA5E1" w14:textId="77777777" w:rsidR="00DD482E" w:rsidRPr="00DD482E" w:rsidRDefault="00DD482E" w:rsidP="002B4E33"/>
    <w:p w14:paraId="7E5CF2E8" w14:textId="6B3ABD0A" w:rsidR="00CF0FB8" w:rsidRDefault="0082233C" w:rsidP="00761F1F">
      <w:pPr>
        <w:pStyle w:val="Heading2"/>
      </w:pPr>
      <w:bookmarkStart w:id="34" w:name="_Toc202591145"/>
      <w:r>
        <w:t>Get Users Resources</w:t>
      </w:r>
      <w:bookmarkEnd w:id="34"/>
    </w:p>
    <w:p w14:paraId="08871E8E" w14:textId="458602E1" w:rsidR="00B2235C" w:rsidRDefault="00B2235C" w:rsidP="00B2235C">
      <w:r>
        <w:t>This resource returns a list of the resources available for a user. This can be used to discover the operations possible on the business application as not all users or applications have all the operations available. The following operations are supported and described later in this document.</w:t>
      </w:r>
    </w:p>
    <w:p w14:paraId="42ABE3D6" w14:textId="77777777" w:rsidR="00B2235C" w:rsidRDefault="00B2235C" w:rsidP="00B2235C"/>
    <w:tbl>
      <w:tblPr>
        <w:tblStyle w:val="LightGrid-Accent1"/>
        <w:tblW w:w="0" w:type="auto"/>
        <w:tblLook w:val="0420" w:firstRow="1" w:lastRow="0" w:firstColumn="0" w:lastColumn="0" w:noHBand="0" w:noVBand="1"/>
      </w:tblPr>
      <w:tblGrid>
        <w:gridCol w:w="2088"/>
        <w:gridCol w:w="8666"/>
      </w:tblGrid>
      <w:tr w:rsidR="00B2235C" w:rsidRPr="0008739A" w14:paraId="2594B86B" w14:textId="77777777" w:rsidTr="00B2235C">
        <w:trPr>
          <w:cnfStyle w:val="100000000000" w:firstRow="1" w:lastRow="0" w:firstColumn="0" w:lastColumn="0" w:oddVBand="0" w:evenVBand="0" w:oddHBand="0" w:evenHBand="0" w:firstRowFirstColumn="0" w:firstRowLastColumn="0" w:lastRowFirstColumn="0" w:lastRowLastColumn="0"/>
        </w:trPr>
        <w:tc>
          <w:tcPr>
            <w:tcW w:w="0" w:type="auto"/>
          </w:tcPr>
          <w:p w14:paraId="57504FB3" w14:textId="77777777" w:rsidR="00B2235C" w:rsidRPr="0008739A" w:rsidRDefault="00B2235C" w:rsidP="00B2235C">
            <w:r w:rsidRPr="0008739A">
              <w:t>Name</w:t>
            </w:r>
          </w:p>
        </w:tc>
        <w:tc>
          <w:tcPr>
            <w:tcW w:w="0" w:type="auto"/>
          </w:tcPr>
          <w:p w14:paraId="3F0E6064" w14:textId="77777777" w:rsidR="00B2235C" w:rsidRPr="0008739A" w:rsidRDefault="00B2235C" w:rsidP="00B2235C">
            <w:r w:rsidRPr="0008739A">
              <w:t>Description</w:t>
            </w:r>
          </w:p>
        </w:tc>
      </w:tr>
      <w:tr w:rsidR="00B2235C" w:rsidRPr="0008739A" w14:paraId="4CC8C886" w14:textId="77777777" w:rsidTr="00B2235C">
        <w:trPr>
          <w:cnfStyle w:val="000000100000" w:firstRow="0" w:lastRow="0" w:firstColumn="0" w:lastColumn="0" w:oddVBand="0" w:evenVBand="0" w:oddHBand="1" w:evenHBand="0" w:firstRowFirstColumn="0" w:firstRowLastColumn="0" w:lastRowFirstColumn="0" w:lastRowLastColumn="0"/>
        </w:trPr>
        <w:tc>
          <w:tcPr>
            <w:tcW w:w="0" w:type="auto"/>
          </w:tcPr>
          <w:p w14:paraId="55739D6A" w14:textId="4B50CFDE" w:rsidR="00B2235C" w:rsidRDefault="00B2235C" w:rsidP="00B2235C">
            <w:r>
              <w:t>jobs</w:t>
            </w:r>
          </w:p>
        </w:tc>
        <w:tc>
          <w:tcPr>
            <w:tcW w:w="0" w:type="auto"/>
          </w:tcPr>
          <w:p w14:paraId="4F6ABC5B" w14:textId="048761F6" w:rsidR="00B2235C" w:rsidRDefault="00B2235C" w:rsidP="00B2235C">
            <w:r>
              <w:t>Resource showing the list of the user's jobs.</w:t>
            </w:r>
          </w:p>
        </w:tc>
      </w:tr>
      <w:tr w:rsidR="00B2235C" w:rsidRPr="0008739A" w14:paraId="00214715" w14:textId="77777777" w:rsidTr="00B2235C">
        <w:trPr>
          <w:cnfStyle w:val="000000010000" w:firstRow="0" w:lastRow="0" w:firstColumn="0" w:lastColumn="0" w:oddVBand="0" w:evenVBand="0" w:oddHBand="0" w:evenHBand="1" w:firstRowFirstColumn="0" w:firstRowLastColumn="0" w:lastRowFirstColumn="0" w:lastRowLastColumn="0"/>
        </w:trPr>
        <w:tc>
          <w:tcPr>
            <w:tcW w:w="0" w:type="auto"/>
          </w:tcPr>
          <w:p w14:paraId="4DC191DF" w14:textId="36751959" w:rsidR="00B2235C" w:rsidRDefault="00B2235C" w:rsidP="00B2235C">
            <w:r>
              <w:t>apps</w:t>
            </w:r>
          </w:p>
        </w:tc>
        <w:tc>
          <w:tcPr>
            <w:tcW w:w="0" w:type="auto"/>
          </w:tcPr>
          <w:p w14:paraId="16060602" w14:textId="778F132F" w:rsidR="00B2235C" w:rsidRDefault="00B2235C" w:rsidP="00B2235C">
            <w:r>
              <w:t>Resource showing the list of business applications, from there a</w:t>
            </w:r>
            <w:r w:rsidR="00A914BB">
              <w:t xml:space="preserve"> list of the user's jobs for that application can be obtained.</w:t>
            </w:r>
          </w:p>
        </w:tc>
      </w:tr>
      <w:tr w:rsidR="00B2235C" w:rsidRPr="0008739A" w14:paraId="0EBFD44E" w14:textId="77777777" w:rsidTr="00B2235C">
        <w:trPr>
          <w:cnfStyle w:val="000000100000" w:firstRow="0" w:lastRow="0" w:firstColumn="0" w:lastColumn="0" w:oddVBand="0" w:evenVBand="0" w:oddHBand="1" w:evenHBand="0" w:firstRowFirstColumn="0" w:firstRowLastColumn="0" w:lastRowFirstColumn="0" w:lastRowLastColumn="0"/>
        </w:trPr>
        <w:tc>
          <w:tcPr>
            <w:tcW w:w="0" w:type="auto"/>
          </w:tcPr>
          <w:p w14:paraId="17B0A7A1" w14:textId="30425B82" w:rsidR="00B2235C" w:rsidRDefault="00B2235C" w:rsidP="00B2235C">
            <w:r>
              <w:t>accountInformation</w:t>
            </w:r>
          </w:p>
        </w:tc>
        <w:tc>
          <w:tcPr>
            <w:tcW w:w="0" w:type="auto"/>
          </w:tcPr>
          <w:p w14:paraId="6F1B8B67" w14:textId="15A99EC9" w:rsidR="00B2235C" w:rsidRDefault="00A914BB" w:rsidP="00B2235C">
            <w:r>
              <w:t>Resource showing the user's account information.</w:t>
            </w:r>
          </w:p>
        </w:tc>
      </w:tr>
    </w:tbl>
    <w:p w14:paraId="733A1874" w14:textId="77777777" w:rsidR="00B2235C" w:rsidRDefault="00B2235C" w:rsidP="00B2235C"/>
    <w:p w14:paraId="16C915DA" w14:textId="77777777" w:rsidR="00B2235C" w:rsidRDefault="00B2235C" w:rsidP="00B2235C">
      <w:pPr>
        <w:pStyle w:val="Heading3"/>
      </w:pPr>
      <w:bookmarkStart w:id="35" w:name="_Toc202591146"/>
      <w:r>
        <w:t>Web Service API</w:t>
      </w:r>
      <w:bookmarkEnd w:id="35"/>
    </w:p>
    <w:tbl>
      <w:tblPr>
        <w:tblStyle w:val="TableGrid2"/>
        <w:tblW w:w="0" w:type="auto"/>
        <w:tblLook w:val="0480" w:firstRow="0" w:lastRow="0" w:firstColumn="1" w:lastColumn="0" w:noHBand="0" w:noVBand="1"/>
      </w:tblPr>
      <w:tblGrid>
        <w:gridCol w:w="1745"/>
        <w:gridCol w:w="3577"/>
      </w:tblGrid>
      <w:tr w:rsidR="00B2235C" w:rsidRPr="00C46416" w14:paraId="639B1D0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3B57FB7A" w14:textId="77777777" w:rsidR="00B2235C" w:rsidRPr="00C46416" w:rsidRDefault="00B2235C" w:rsidP="00B2235C">
            <w:pPr>
              <w:keepNext/>
            </w:pPr>
            <w:r>
              <w:t>Path</w:t>
            </w:r>
          </w:p>
        </w:tc>
        <w:tc>
          <w:tcPr>
            <w:tcW w:w="0" w:type="auto"/>
          </w:tcPr>
          <w:p w14:paraId="39574266" w14:textId="6A9E0368" w:rsidR="00B2235C" w:rsidRPr="00C46416" w:rsidRDefault="00B2235C" w:rsidP="00B2235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w:t>
            </w:r>
          </w:p>
        </w:tc>
      </w:tr>
      <w:tr w:rsidR="00B2235C" w:rsidRPr="00C46416" w14:paraId="0A1F547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50B60E9B" w14:textId="77777777" w:rsidR="00B2235C" w:rsidRPr="00C46416" w:rsidRDefault="00B2235C" w:rsidP="00B2235C">
            <w:r>
              <w:t>Method</w:t>
            </w:r>
          </w:p>
        </w:tc>
        <w:tc>
          <w:tcPr>
            <w:tcW w:w="0" w:type="auto"/>
          </w:tcPr>
          <w:p w14:paraId="735B2174" w14:textId="77777777" w:rsidR="00B2235C" w:rsidRPr="00C46416" w:rsidRDefault="00B2235C" w:rsidP="00B2235C">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B2235C" w:rsidRPr="00C46416" w14:paraId="3F223ED9"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6EF8B78A" w14:textId="77777777" w:rsidR="00B2235C" w:rsidRDefault="00B2235C" w:rsidP="00B2235C">
            <w:r>
              <w:t>Content Types</w:t>
            </w:r>
          </w:p>
        </w:tc>
        <w:tc>
          <w:tcPr>
            <w:tcW w:w="0" w:type="auto"/>
          </w:tcPr>
          <w:p w14:paraId="56A62690" w14:textId="77777777" w:rsidR="00B2235C" w:rsidRPr="00C46416" w:rsidRDefault="00B2235C" w:rsidP="00B2235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B2235C" w:rsidRPr="00C46416" w14:paraId="2FB727AA"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1FD1F130" w14:textId="77777777" w:rsidR="00B2235C" w:rsidRDefault="00B2235C" w:rsidP="00B2235C">
            <w:r>
              <w:t>Response</w:t>
            </w:r>
          </w:p>
        </w:tc>
        <w:tc>
          <w:tcPr>
            <w:tcW w:w="0" w:type="auto"/>
          </w:tcPr>
          <w:p w14:paraId="541E768F" w14:textId="77777777" w:rsidR="00B2235C" w:rsidRPr="00612112" w:rsidRDefault="00B2235C" w:rsidP="00B2235C">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207964D3" w14:textId="77777777" w:rsidR="00B2235C" w:rsidRDefault="00B2235C" w:rsidP="00B2235C"/>
    <w:p w14:paraId="6C1DB1BD" w14:textId="77777777" w:rsidR="00B2235C" w:rsidRDefault="00B2235C" w:rsidP="00B2235C">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B2235C" w:rsidRPr="0008739A" w14:paraId="14F5B18C" w14:textId="77777777" w:rsidTr="00B2235C">
        <w:trPr>
          <w:cnfStyle w:val="100000000000" w:firstRow="1" w:lastRow="0" w:firstColumn="0" w:lastColumn="0" w:oddVBand="0" w:evenVBand="0" w:oddHBand="0" w:evenHBand="0" w:firstRowFirstColumn="0" w:firstRowLastColumn="0" w:lastRowFirstColumn="0" w:lastRowLastColumn="0"/>
        </w:trPr>
        <w:tc>
          <w:tcPr>
            <w:tcW w:w="0" w:type="auto"/>
          </w:tcPr>
          <w:p w14:paraId="4A389D9D" w14:textId="77777777" w:rsidR="00B2235C" w:rsidRPr="0008739A" w:rsidRDefault="00B2235C" w:rsidP="00B2235C">
            <w:r w:rsidRPr="0008739A">
              <w:t>Name</w:t>
            </w:r>
          </w:p>
        </w:tc>
        <w:tc>
          <w:tcPr>
            <w:tcW w:w="0" w:type="auto"/>
          </w:tcPr>
          <w:p w14:paraId="790376E9" w14:textId="77777777" w:rsidR="00B2235C" w:rsidRPr="0008739A" w:rsidRDefault="00B2235C" w:rsidP="00B2235C">
            <w:r w:rsidRPr="0008739A">
              <w:t>Description</w:t>
            </w:r>
          </w:p>
        </w:tc>
      </w:tr>
      <w:tr w:rsidR="00B2235C" w:rsidRPr="0008739A" w14:paraId="790940C6" w14:textId="77777777" w:rsidTr="00B2235C">
        <w:trPr>
          <w:cnfStyle w:val="000000100000" w:firstRow="0" w:lastRow="0" w:firstColumn="0" w:lastColumn="0" w:oddVBand="0" w:evenVBand="0" w:oddHBand="1" w:evenHBand="0" w:firstRowFirstColumn="0" w:firstRowLastColumn="0" w:lastRowFirstColumn="0" w:lastRowLastColumn="0"/>
        </w:trPr>
        <w:tc>
          <w:tcPr>
            <w:tcW w:w="0" w:type="auto"/>
          </w:tcPr>
          <w:p w14:paraId="30A906BA" w14:textId="740EC1E6" w:rsidR="00B2235C" w:rsidRDefault="00A914BB" w:rsidP="00B2235C">
            <w:r>
              <w:t>consumerKey</w:t>
            </w:r>
          </w:p>
        </w:tc>
        <w:tc>
          <w:tcPr>
            <w:tcW w:w="0" w:type="auto"/>
          </w:tcPr>
          <w:p w14:paraId="5F73D041" w14:textId="08DA1706" w:rsidR="00B2235C" w:rsidRDefault="00A914BB" w:rsidP="00B2235C">
            <w:r>
              <w:t>The user's consumer key.</w:t>
            </w:r>
          </w:p>
        </w:tc>
      </w:tr>
    </w:tbl>
    <w:p w14:paraId="7D3896F2" w14:textId="77777777" w:rsidR="00B2235C" w:rsidRDefault="00B2235C" w:rsidP="00B2235C"/>
    <w:p w14:paraId="7F03C7A8" w14:textId="77777777" w:rsidR="00B2235C" w:rsidRDefault="00B2235C" w:rsidP="00B2235C">
      <w:pPr>
        <w:pStyle w:val="Heading4"/>
      </w:pPr>
      <w:r>
        <w:t>JavaScript</w:t>
      </w:r>
    </w:p>
    <w:p w14:paraId="4F0F8113" w14:textId="77777777" w:rsidR="00B2235C" w:rsidRDefault="00B2235C" w:rsidP="00B2235C">
      <w:r>
        <w:t>Not currently supported in the JavaScript API.</w:t>
      </w:r>
    </w:p>
    <w:p w14:paraId="20D79849" w14:textId="77777777" w:rsidR="00B2235C" w:rsidRDefault="00B2235C" w:rsidP="00B2235C"/>
    <w:p w14:paraId="09F9EEF5" w14:textId="77777777" w:rsidR="00B2235C" w:rsidRDefault="00B2235C" w:rsidP="00B2235C">
      <w:pPr>
        <w:pStyle w:val="Heading4"/>
      </w:pPr>
      <w:r w:rsidRPr="009479BB">
        <w:t>Java</w:t>
      </w:r>
    </w:p>
    <w:p w14:paraId="5450D697" w14:textId="77777777" w:rsidR="00B2235C" w:rsidRDefault="00B2235C" w:rsidP="00B2235C">
      <w:r>
        <w:t>Not currently supported in the Java API.</w:t>
      </w:r>
    </w:p>
    <w:p w14:paraId="59546CF0" w14:textId="77777777" w:rsidR="00B2235C" w:rsidRPr="00B2235C" w:rsidRDefault="00B2235C" w:rsidP="00B2235C"/>
    <w:p w14:paraId="76A9CD6D" w14:textId="47731EF2" w:rsidR="0082233C" w:rsidRDefault="0082233C" w:rsidP="00761F1F">
      <w:pPr>
        <w:pStyle w:val="Heading2"/>
      </w:pPr>
      <w:bookmarkStart w:id="36" w:name="_Toc202591147"/>
      <w:r>
        <w:t>Get User Account Information</w:t>
      </w:r>
      <w:bookmarkEnd w:id="36"/>
    </w:p>
    <w:p w14:paraId="710B4B4B" w14:textId="641F30CA" w:rsidR="00B2235C" w:rsidRDefault="00A914BB" w:rsidP="00B2235C">
      <w:r>
        <w:t>Get the user's consumer key and consumer secret as a HTML page for the user's reference. The user can use the reset credentials button to get a new consumer key generated.</w:t>
      </w:r>
    </w:p>
    <w:p w14:paraId="42705760" w14:textId="77777777" w:rsidR="00A914BB" w:rsidRDefault="00A914BB" w:rsidP="00A914BB"/>
    <w:p w14:paraId="6AD4D5FD" w14:textId="77777777" w:rsidR="00A914BB" w:rsidRDefault="00A914BB" w:rsidP="00A914BB">
      <w:pPr>
        <w:pStyle w:val="Heading3"/>
      </w:pPr>
      <w:bookmarkStart w:id="37" w:name="_Toc202591148"/>
      <w:r>
        <w:t>Web Service API</w:t>
      </w:r>
      <w:bookmarkEnd w:id="37"/>
    </w:p>
    <w:tbl>
      <w:tblPr>
        <w:tblStyle w:val="TableGrid2"/>
        <w:tblW w:w="0" w:type="auto"/>
        <w:tblLook w:val="0480" w:firstRow="0" w:lastRow="0" w:firstColumn="1" w:lastColumn="0" w:noHBand="0" w:noVBand="1"/>
      </w:tblPr>
      <w:tblGrid>
        <w:gridCol w:w="1745"/>
        <w:gridCol w:w="4537"/>
      </w:tblGrid>
      <w:tr w:rsidR="00A914BB" w:rsidRPr="00C46416" w14:paraId="48D91562"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02223C22" w14:textId="77777777" w:rsidR="00A914BB" w:rsidRPr="00C46416" w:rsidRDefault="00A914BB" w:rsidP="00A914BB">
            <w:pPr>
              <w:keepNext/>
            </w:pPr>
            <w:r>
              <w:t>Path</w:t>
            </w:r>
          </w:p>
        </w:tc>
        <w:tc>
          <w:tcPr>
            <w:tcW w:w="0" w:type="auto"/>
          </w:tcPr>
          <w:p w14:paraId="76698325" w14:textId="72583E63" w:rsidR="00A914BB" w:rsidRPr="00C46416" w:rsidRDefault="00A914BB" w:rsidP="00A914BB">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/users/{consumerKey}/account</w:t>
            </w:r>
          </w:p>
        </w:tc>
      </w:tr>
      <w:tr w:rsidR="00A914BB" w:rsidRPr="00C46416" w14:paraId="146EC343"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4B163395" w14:textId="77777777" w:rsidR="00A914BB" w:rsidRPr="00C46416" w:rsidRDefault="00A914BB" w:rsidP="00A914BB">
            <w:r>
              <w:t>Method</w:t>
            </w:r>
          </w:p>
        </w:tc>
        <w:tc>
          <w:tcPr>
            <w:tcW w:w="0" w:type="auto"/>
          </w:tcPr>
          <w:p w14:paraId="2DC5B2F2" w14:textId="77777777"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914BB" w:rsidRPr="00C46416" w14:paraId="32961E48"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7845908B" w14:textId="77777777" w:rsidR="00A914BB" w:rsidRDefault="00A914BB" w:rsidP="00A914BB">
            <w:r>
              <w:t>Content Types</w:t>
            </w:r>
          </w:p>
        </w:tc>
        <w:tc>
          <w:tcPr>
            <w:tcW w:w="0" w:type="auto"/>
          </w:tcPr>
          <w:p w14:paraId="1FC70EF9" w14:textId="40CF9FBC"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A914BB" w:rsidRPr="00C46416" w14:paraId="6AA5A107"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44146FFF" w14:textId="77777777" w:rsidR="00A914BB" w:rsidRDefault="00A914BB" w:rsidP="00A914BB">
            <w:r>
              <w:t>Response</w:t>
            </w:r>
          </w:p>
        </w:tc>
        <w:tc>
          <w:tcPr>
            <w:tcW w:w="0" w:type="auto"/>
          </w:tcPr>
          <w:p w14:paraId="5F195A2F" w14:textId="5E40DE7F" w:rsidR="00A914BB" w:rsidRPr="00612112" w:rsidRDefault="00A914BB" w:rsidP="00A914BB">
            <w:pPr>
              <w:cnfStyle w:val="000000000000" w:firstRow="0" w:lastRow="0" w:firstColumn="0" w:lastColumn="0" w:oddVBand="0" w:evenVBand="0" w:oddHBand="0" w:evenHBand="0" w:firstRowFirstColumn="0" w:firstRowLastColumn="0" w:lastRowFirstColumn="0" w:lastRowLastColumn="0"/>
            </w:pPr>
            <w:r>
              <w:t>Object View</w:t>
            </w:r>
          </w:p>
        </w:tc>
      </w:tr>
    </w:tbl>
    <w:p w14:paraId="6F1F6F38" w14:textId="77777777" w:rsidR="00A914BB" w:rsidRDefault="00A914BB" w:rsidP="00A914BB"/>
    <w:p w14:paraId="23FAA3D8" w14:textId="77777777" w:rsidR="00A914BB" w:rsidRDefault="00A914BB" w:rsidP="00A914BB">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A914BB" w:rsidRPr="0008739A" w14:paraId="5E75CC01" w14:textId="77777777" w:rsidTr="00A914BB">
        <w:trPr>
          <w:cnfStyle w:val="100000000000" w:firstRow="1" w:lastRow="0" w:firstColumn="0" w:lastColumn="0" w:oddVBand="0" w:evenVBand="0" w:oddHBand="0" w:evenHBand="0" w:firstRowFirstColumn="0" w:firstRowLastColumn="0" w:lastRowFirstColumn="0" w:lastRowLastColumn="0"/>
        </w:trPr>
        <w:tc>
          <w:tcPr>
            <w:tcW w:w="0" w:type="auto"/>
          </w:tcPr>
          <w:p w14:paraId="616C498B" w14:textId="77777777" w:rsidR="00A914BB" w:rsidRPr="0008739A" w:rsidRDefault="00A914BB" w:rsidP="00A914BB">
            <w:r w:rsidRPr="0008739A">
              <w:t>Name</w:t>
            </w:r>
          </w:p>
        </w:tc>
        <w:tc>
          <w:tcPr>
            <w:tcW w:w="0" w:type="auto"/>
          </w:tcPr>
          <w:p w14:paraId="124E3C8E" w14:textId="77777777" w:rsidR="00A914BB" w:rsidRPr="0008739A" w:rsidRDefault="00A914BB" w:rsidP="00A914BB">
            <w:r w:rsidRPr="0008739A">
              <w:t>Description</w:t>
            </w:r>
          </w:p>
        </w:tc>
      </w:tr>
      <w:tr w:rsidR="00A914BB" w:rsidRPr="0008739A" w14:paraId="5DDB4C4B" w14:textId="77777777" w:rsidTr="00A914BB">
        <w:trPr>
          <w:cnfStyle w:val="000000100000" w:firstRow="0" w:lastRow="0" w:firstColumn="0" w:lastColumn="0" w:oddVBand="0" w:evenVBand="0" w:oddHBand="1" w:evenHBand="0" w:firstRowFirstColumn="0" w:firstRowLastColumn="0" w:lastRowFirstColumn="0" w:lastRowLastColumn="0"/>
        </w:trPr>
        <w:tc>
          <w:tcPr>
            <w:tcW w:w="0" w:type="auto"/>
          </w:tcPr>
          <w:p w14:paraId="682039F2" w14:textId="77777777" w:rsidR="00A914BB" w:rsidRDefault="00A914BB" w:rsidP="00A914BB">
            <w:r>
              <w:t>consumerKey</w:t>
            </w:r>
          </w:p>
        </w:tc>
        <w:tc>
          <w:tcPr>
            <w:tcW w:w="0" w:type="auto"/>
          </w:tcPr>
          <w:p w14:paraId="375BF539" w14:textId="77777777" w:rsidR="00A914BB" w:rsidRDefault="00A914BB" w:rsidP="00A914BB">
            <w:r>
              <w:t>The user's consumer key.</w:t>
            </w:r>
          </w:p>
        </w:tc>
      </w:tr>
    </w:tbl>
    <w:p w14:paraId="641206A4" w14:textId="77777777" w:rsidR="00A914BB" w:rsidRDefault="00A914BB" w:rsidP="00A914BB"/>
    <w:p w14:paraId="2295B44C" w14:textId="77777777" w:rsidR="00A914BB" w:rsidRDefault="00A914BB" w:rsidP="00A914BB">
      <w:pPr>
        <w:pStyle w:val="Heading4"/>
      </w:pPr>
      <w:r>
        <w:t>JavaScript</w:t>
      </w:r>
    </w:p>
    <w:p w14:paraId="64327E9B" w14:textId="77777777" w:rsidR="00A914BB" w:rsidRDefault="00A914BB" w:rsidP="00A914BB">
      <w:r>
        <w:t>Not currently supported in the JavaScript API.</w:t>
      </w:r>
    </w:p>
    <w:p w14:paraId="002FE697" w14:textId="77777777" w:rsidR="00A914BB" w:rsidRDefault="00A914BB" w:rsidP="00A914BB"/>
    <w:p w14:paraId="48ADE002" w14:textId="77777777" w:rsidR="00A914BB" w:rsidRDefault="00A914BB" w:rsidP="00A914BB">
      <w:pPr>
        <w:pStyle w:val="Heading4"/>
      </w:pPr>
      <w:r w:rsidRPr="009479BB">
        <w:t>Java</w:t>
      </w:r>
    </w:p>
    <w:p w14:paraId="51778C90" w14:textId="77777777" w:rsidR="00A914BB" w:rsidRDefault="00A914BB" w:rsidP="00A914BB">
      <w:r>
        <w:t>Not currently supported in the Java API.</w:t>
      </w:r>
    </w:p>
    <w:p w14:paraId="26165966" w14:textId="77777777" w:rsidR="00A914BB" w:rsidRPr="00B2235C" w:rsidRDefault="00A914BB" w:rsidP="00B2235C"/>
    <w:p w14:paraId="7A799147" w14:textId="77777777" w:rsidR="0088331A" w:rsidRDefault="0088331A" w:rsidP="00761F1F">
      <w:pPr>
        <w:pStyle w:val="Heading2"/>
      </w:pPr>
      <w:bookmarkStart w:id="38" w:name="_Toc202591149"/>
      <w:r>
        <w:t>Get User Batch Jobs List</w:t>
      </w:r>
      <w:bookmarkEnd w:id="38"/>
    </w:p>
    <w:p w14:paraId="1A09CE6F" w14:textId="5299E632" w:rsidR="00A914BB" w:rsidRDefault="00A914BB" w:rsidP="00A914BB">
      <w:r>
        <w:t>Get the list of batch jobs for a user. The HTML page includes a custom table showing the status of the batch job</w:t>
      </w:r>
      <w:r w:rsidR="003060F6">
        <w:t>s</w:t>
      </w:r>
      <w:r>
        <w:t>.</w:t>
      </w:r>
    </w:p>
    <w:p w14:paraId="009E6B69" w14:textId="77777777" w:rsidR="00A914BB" w:rsidRDefault="00A914BB" w:rsidP="00A914BB"/>
    <w:p w14:paraId="71E12C1D" w14:textId="5DF7198C" w:rsidR="00A914BB" w:rsidRDefault="00A914BB" w:rsidP="00A914BB">
      <w:r>
        <w:rPr>
          <w:noProof/>
        </w:rPr>
        <w:drawing>
          <wp:inline distT="0" distB="0" distL="0" distR="0" wp14:anchorId="131D1A0D" wp14:editId="37731B0C">
            <wp:extent cx="6691630" cy="925619"/>
            <wp:effectExtent l="25400" t="25400" r="13970" b="146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1630" cy="925619"/>
                    </a:xfrm>
                    <a:prstGeom prst="rect">
                      <a:avLst/>
                    </a:prstGeom>
                    <a:noFill/>
                    <a:ln>
                      <a:solidFill>
                        <a:schemeClr val="tx1"/>
                      </a:solidFill>
                    </a:ln>
                  </pic:spPr>
                </pic:pic>
              </a:graphicData>
            </a:graphic>
          </wp:inline>
        </w:drawing>
      </w:r>
    </w:p>
    <w:p w14:paraId="05412FDA" w14:textId="77777777" w:rsidR="00A914BB" w:rsidRDefault="00A914BB" w:rsidP="00A914BB"/>
    <w:p w14:paraId="30D5622A" w14:textId="77777777" w:rsidR="00A914BB" w:rsidRDefault="00A914BB" w:rsidP="00A914BB">
      <w:pPr>
        <w:pStyle w:val="Heading3"/>
      </w:pPr>
      <w:bookmarkStart w:id="39" w:name="_Toc202591150"/>
      <w:r>
        <w:t>Web Service API</w:t>
      </w:r>
      <w:bookmarkEnd w:id="39"/>
    </w:p>
    <w:tbl>
      <w:tblPr>
        <w:tblStyle w:val="TableGrid2"/>
        <w:tblW w:w="0" w:type="auto"/>
        <w:tblLook w:val="0480" w:firstRow="0" w:lastRow="0" w:firstColumn="1" w:lastColumn="0" w:noHBand="0" w:noVBand="1"/>
      </w:tblPr>
      <w:tblGrid>
        <w:gridCol w:w="1745"/>
        <w:gridCol w:w="4177"/>
      </w:tblGrid>
      <w:tr w:rsidR="003060F6" w:rsidRPr="00C46416" w14:paraId="2135F9FD"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05239FEE" w14:textId="77777777" w:rsidR="003060F6" w:rsidRPr="00C46416" w:rsidRDefault="003060F6" w:rsidP="00A914BB">
            <w:pPr>
              <w:keepNext/>
            </w:pPr>
            <w:r>
              <w:t>Path</w:t>
            </w:r>
          </w:p>
        </w:tc>
        <w:tc>
          <w:tcPr>
            <w:tcW w:w="0" w:type="auto"/>
          </w:tcPr>
          <w:p w14:paraId="42BB298E" w14:textId="381B50D8" w:rsidR="003060F6" w:rsidRPr="00C46416" w:rsidRDefault="003060F6" w:rsidP="003060F6">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w:t>
            </w:r>
          </w:p>
        </w:tc>
      </w:tr>
      <w:tr w:rsidR="00A914BB" w:rsidRPr="00C46416" w14:paraId="759B8211"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2EC42ABD" w14:textId="77777777" w:rsidR="00A914BB" w:rsidRPr="00C46416" w:rsidRDefault="00A914BB" w:rsidP="00A914BB">
            <w:r>
              <w:t>Method</w:t>
            </w:r>
          </w:p>
        </w:tc>
        <w:tc>
          <w:tcPr>
            <w:tcW w:w="0" w:type="auto"/>
          </w:tcPr>
          <w:p w14:paraId="36A8679B" w14:textId="77777777"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914BB" w:rsidRPr="00C46416" w14:paraId="32817F1F"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69D9C16E" w14:textId="77777777" w:rsidR="00A914BB" w:rsidRDefault="00A914BB" w:rsidP="00A914BB">
            <w:r>
              <w:t>Content Types</w:t>
            </w:r>
          </w:p>
        </w:tc>
        <w:tc>
          <w:tcPr>
            <w:tcW w:w="0" w:type="auto"/>
          </w:tcPr>
          <w:p w14:paraId="61DE9185" w14:textId="77777777"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A914BB" w:rsidRPr="00C46416" w14:paraId="1CD9705A"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2CF6A001" w14:textId="77777777" w:rsidR="00A914BB" w:rsidRDefault="00A914BB" w:rsidP="00A914BB">
            <w:r>
              <w:t>Response</w:t>
            </w:r>
          </w:p>
        </w:tc>
        <w:tc>
          <w:tcPr>
            <w:tcW w:w="0" w:type="auto"/>
          </w:tcPr>
          <w:p w14:paraId="0C6514BE" w14:textId="77777777" w:rsidR="00A914BB" w:rsidRPr="00612112" w:rsidRDefault="00A914BB" w:rsidP="00A914BB">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5CB7F06E" w14:textId="77777777" w:rsidR="00A914BB" w:rsidRDefault="00A914BB" w:rsidP="00A914BB"/>
    <w:p w14:paraId="178F8D98" w14:textId="77777777" w:rsidR="00A914BB" w:rsidRDefault="00A914BB" w:rsidP="00A914BB">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A914BB" w:rsidRPr="0008739A" w14:paraId="277A95C5" w14:textId="77777777" w:rsidTr="00A914BB">
        <w:trPr>
          <w:cnfStyle w:val="100000000000" w:firstRow="1" w:lastRow="0" w:firstColumn="0" w:lastColumn="0" w:oddVBand="0" w:evenVBand="0" w:oddHBand="0" w:evenHBand="0" w:firstRowFirstColumn="0" w:firstRowLastColumn="0" w:lastRowFirstColumn="0" w:lastRowLastColumn="0"/>
        </w:trPr>
        <w:tc>
          <w:tcPr>
            <w:tcW w:w="0" w:type="auto"/>
          </w:tcPr>
          <w:p w14:paraId="7937CDB1" w14:textId="77777777" w:rsidR="00A914BB" w:rsidRPr="0008739A" w:rsidRDefault="00A914BB" w:rsidP="00A914BB">
            <w:r w:rsidRPr="0008739A">
              <w:t>Name</w:t>
            </w:r>
          </w:p>
        </w:tc>
        <w:tc>
          <w:tcPr>
            <w:tcW w:w="0" w:type="auto"/>
          </w:tcPr>
          <w:p w14:paraId="6CDAF875" w14:textId="77777777" w:rsidR="00A914BB" w:rsidRPr="0008739A" w:rsidRDefault="00A914BB" w:rsidP="00A914BB">
            <w:r w:rsidRPr="0008739A">
              <w:t>Description</w:t>
            </w:r>
          </w:p>
        </w:tc>
      </w:tr>
      <w:tr w:rsidR="003060F6" w:rsidRPr="0008739A" w14:paraId="438D6DFB"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068914D1" w14:textId="77777777" w:rsidR="003060F6" w:rsidRDefault="003060F6" w:rsidP="009262CC">
            <w:r>
              <w:t>consumerKey</w:t>
            </w:r>
          </w:p>
        </w:tc>
        <w:tc>
          <w:tcPr>
            <w:tcW w:w="0" w:type="auto"/>
          </w:tcPr>
          <w:p w14:paraId="53F044D4" w14:textId="77777777" w:rsidR="003060F6" w:rsidRDefault="003060F6" w:rsidP="009262CC">
            <w:r>
              <w:t>The user's consumer key.</w:t>
            </w:r>
          </w:p>
        </w:tc>
      </w:tr>
    </w:tbl>
    <w:p w14:paraId="56CBD1CC" w14:textId="77777777" w:rsidR="00A914BB" w:rsidRDefault="00A914BB" w:rsidP="00A914BB"/>
    <w:p w14:paraId="643C5799" w14:textId="77777777" w:rsidR="00A914BB" w:rsidRDefault="00A914BB" w:rsidP="00A914BB">
      <w:pPr>
        <w:keepNext/>
        <w:rPr>
          <w:b/>
        </w:rPr>
      </w:pPr>
      <w:r>
        <w:rPr>
          <w:b/>
        </w:rPr>
        <w:t>Additional Fields</w:t>
      </w:r>
    </w:p>
    <w:tbl>
      <w:tblPr>
        <w:tblStyle w:val="LightGrid-Accent1"/>
        <w:tblW w:w="0" w:type="auto"/>
        <w:tblLook w:val="0420" w:firstRow="1" w:lastRow="0" w:firstColumn="0" w:lastColumn="0" w:noHBand="0" w:noVBand="1"/>
      </w:tblPr>
      <w:tblGrid>
        <w:gridCol w:w="2087"/>
        <w:gridCol w:w="3616"/>
      </w:tblGrid>
      <w:tr w:rsidR="00A914BB" w:rsidRPr="0008739A" w14:paraId="69C42CC5" w14:textId="77777777" w:rsidTr="00A914BB">
        <w:trPr>
          <w:cnfStyle w:val="100000000000" w:firstRow="1" w:lastRow="0" w:firstColumn="0" w:lastColumn="0" w:oddVBand="0" w:evenVBand="0" w:oddHBand="0" w:evenHBand="0" w:firstRowFirstColumn="0" w:firstRowLastColumn="0" w:lastRowFirstColumn="0" w:lastRowLastColumn="0"/>
        </w:trPr>
        <w:tc>
          <w:tcPr>
            <w:tcW w:w="0" w:type="auto"/>
          </w:tcPr>
          <w:p w14:paraId="79F97646" w14:textId="77777777" w:rsidR="00A914BB" w:rsidRPr="0008739A" w:rsidRDefault="00A914BB" w:rsidP="00A914BB">
            <w:r w:rsidRPr="0008739A">
              <w:t>Name</w:t>
            </w:r>
          </w:p>
        </w:tc>
        <w:tc>
          <w:tcPr>
            <w:tcW w:w="0" w:type="auto"/>
          </w:tcPr>
          <w:p w14:paraId="723B58A2" w14:textId="77777777" w:rsidR="00A914BB" w:rsidRPr="0008739A" w:rsidRDefault="00A914BB" w:rsidP="00A914BB">
            <w:r w:rsidRPr="0008739A">
              <w:t>Description</w:t>
            </w:r>
          </w:p>
        </w:tc>
      </w:tr>
      <w:tr w:rsidR="00A914BB" w:rsidRPr="0008739A" w14:paraId="22595F4B" w14:textId="77777777" w:rsidTr="00A914BB">
        <w:trPr>
          <w:cnfStyle w:val="000000100000" w:firstRow="0" w:lastRow="0" w:firstColumn="0" w:lastColumn="0" w:oddVBand="0" w:evenVBand="0" w:oddHBand="1" w:evenHBand="0" w:firstRowFirstColumn="0" w:firstRowLastColumn="0" w:lastRowFirstColumn="0" w:lastRowLastColumn="0"/>
        </w:trPr>
        <w:tc>
          <w:tcPr>
            <w:tcW w:w="0" w:type="auto"/>
          </w:tcPr>
          <w:p w14:paraId="25F66D64" w14:textId="75BA4050" w:rsidR="00A914BB" w:rsidRDefault="00A914BB" w:rsidP="00A914BB">
            <w:r>
              <w:t>batchJobId</w:t>
            </w:r>
          </w:p>
        </w:tc>
        <w:tc>
          <w:tcPr>
            <w:tcW w:w="0" w:type="auto"/>
          </w:tcPr>
          <w:p w14:paraId="79CF5769" w14:textId="35D66CE4" w:rsidR="00A914BB" w:rsidRDefault="00A914BB" w:rsidP="00A914BB">
            <w:r>
              <w:t>The identifier of the batch job.</w:t>
            </w:r>
          </w:p>
        </w:tc>
      </w:tr>
      <w:tr w:rsidR="00A914BB" w:rsidRPr="0008739A" w14:paraId="446417B9" w14:textId="77777777" w:rsidTr="00A914BB">
        <w:trPr>
          <w:cnfStyle w:val="000000010000" w:firstRow="0" w:lastRow="0" w:firstColumn="0" w:lastColumn="0" w:oddVBand="0" w:evenVBand="0" w:oddHBand="0" w:evenHBand="1" w:firstRowFirstColumn="0" w:firstRowLastColumn="0" w:lastRowFirstColumn="0" w:lastRowLastColumn="0"/>
        </w:trPr>
        <w:tc>
          <w:tcPr>
            <w:tcW w:w="0" w:type="auto"/>
          </w:tcPr>
          <w:p w14:paraId="59A9755E" w14:textId="56274EA0" w:rsidR="00A914BB" w:rsidRDefault="00A914BB" w:rsidP="00A914BB">
            <w:r>
              <w:t>jobStatus</w:t>
            </w:r>
          </w:p>
        </w:tc>
        <w:tc>
          <w:tcPr>
            <w:tcW w:w="0" w:type="auto"/>
          </w:tcPr>
          <w:p w14:paraId="55088F08" w14:textId="18F8BF30" w:rsidR="00A914BB" w:rsidRDefault="00A914BB" w:rsidP="00A914BB">
            <w:r>
              <w:t>The current status of the batch job.</w:t>
            </w:r>
          </w:p>
        </w:tc>
      </w:tr>
      <w:tr w:rsidR="00A914BB" w:rsidRPr="0008739A" w14:paraId="29BFB338" w14:textId="77777777" w:rsidTr="00A914BB">
        <w:trPr>
          <w:cnfStyle w:val="000000100000" w:firstRow="0" w:lastRow="0" w:firstColumn="0" w:lastColumn="0" w:oddVBand="0" w:evenVBand="0" w:oddHBand="1" w:evenHBand="0" w:firstRowFirstColumn="0" w:firstRowLastColumn="0" w:lastRowFirstColumn="0" w:lastRowLastColumn="0"/>
        </w:trPr>
        <w:tc>
          <w:tcPr>
            <w:tcW w:w="0" w:type="auto"/>
          </w:tcPr>
          <w:p w14:paraId="4EEEEAAC" w14:textId="4C92C0AB" w:rsidR="00A914BB" w:rsidRDefault="00A914BB" w:rsidP="00A914BB">
            <w:r>
              <w:t>userId</w:t>
            </w:r>
          </w:p>
        </w:tc>
        <w:tc>
          <w:tcPr>
            <w:tcW w:w="0" w:type="auto"/>
          </w:tcPr>
          <w:p w14:paraId="3EADB9DA" w14:textId="2A91FFA4" w:rsidR="00A914BB" w:rsidRDefault="00A914BB" w:rsidP="00A914BB">
            <w:r>
              <w:t>The consumer key of the user.</w:t>
            </w:r>
          </w:p>
        </w:tc>
      </w:tr>
      <w:tr w:rsidR="00A914BB" w:rsidRPr="0008739A" w14:paraId="1164301B" w14:textId="77777777" w:rsidTr="00A914BB">
        <w:trPr>
          <w:cnfStyle w:val="000000010000" w:firstRow="0" w:lastRow="0" w:firstColumn="0" w:lastColumn="0" w:oddVBand="0" w:evenVBand="0" w:oddHBand="0" w:evenHBand="1" w:firstRowFirstColumn="0" w:firstRowLastColumn="0" w:lastRowFirstColumn="0" w:lastRowLastColumn="0"/>
        </w:trPr>
        <w:tc>
          <w:tcPr>
            <w:tcW w:w="0" w:type="auto"/>
          </w:tcPr>
          <w:p w14:paraId="07C05CC9" w14:textId="4B96435D" w:rsidR="00A914BB" w:rsidRDefault="00A914BB" w:rsidP="00A914BB">
            <w:r>
              <w:t>creationTimestamp</w:t>
            </w:r>
          </w:p>
        </w:tc>
        <w:tc>
          <w:tcPr>
            <w:tcW w:w="0" w:type="auto"/>
          </w:tcPr>
          <w:p w14:paraId="79B4350D" w14:textId="125AF812" w:rsidR="00A914BB" w:rsidRDefault="00A914BB" w:rsidP="00A914BB">
            <w:r>
              <w:t>The creation timestamp</w:t>
            </w:r>
            <w:r w:rsidR="003060F6">
              <w:t>.</w:t>
            </w:r>
          </w:p>
        </w:tc>
      </w:tr>
    </w:tbl>
    <w:p w14:paraId="3A4B28B6" w14:textId="77777777" w:rsidR="00A914BB" w:rsidRDefault="00A914BB" w:rsidP="00A914BB"/>
    <w:p w14:paraId="70659EE3" w14:textId="77777777" w:rsidR="00A914BB" w:rsidRDefault="00A914BB" w:rsidP="00A914BB">
      <w:pPr>
        <w:pStyle w:val="Heading3"/>
      </w:pPr>
      <w:bookmarkStart w:id="40" w:name="_Toc202591151"/>
      <w:r w:rsidRPr="00B645A7">
        <w:t>Java</w:t>
      </w:r>
      <w:r>
        <w:t>Script</w:t>
      </w:r>
      <w:bookmarkEnd w:id="40"/>
    </w:p>
    <w:p w14:paraId="14314F96" w14:textId="42C6DE92" w:rsidR="009566AC" w:rsidRDefault="009566AC" w:rsidP="009566AC">
      <w:r>
        <w:t>The JavaScript client returns the URLs to the Batch Job Info page for each job. The job status can be downloaded from there.</w:t>
      </w:r>
    </w:p>
    <w:p w14:paraId="13252CB8" w14:textId="77777777" w:rsidR="009566AC" w:rsidRPr="009566AC" w:rsidRDefault="009566AC" w:rsidP="009566AC"/>
    <w:p w14:paraId="058D6354" w14:textId="350EC2FB" w:rsidR="00A914BB" w:rsidRDefault="00A914BB" w:rsidP="00A914BB">
      <w:r>
        <w:t xml:space="preserve">The following JavaScript example will replace the contents of the unordered list with the id </w:t>
      </w:r>
      <w:r w:rsidR="009566AC">
        <w:t>jobUrls</w:t>
      </w:r>
      <w:r>
        <w:t xml:space="preserve"> with the list of </w:t>
      </w:r>
      <w:r w:rsidR="003060F6">
        <w:t>links to the batch job status pages</w:t>
      </w:r>
      <w:r>
        <w:t>.</w:t>
      </w:r>
    </w:p>
    <w:p w14:paraId="1C28408B" w14:textId="77777777" w:rsidR="00A914BB" w:rsidRDefault="00A914BB" w:rsidP="00A914BB"/>
    <w:p w14:paraId="4F40E2B8" w14:textId="5B605886" w:rsidR="00A914BB" w:rsidRDefault="00A914BB" w:rsidP="00A914BB">
      <w:pPr>
        <w:pStyle w:val="PlainText"/>
        <w:pBdr>
          <w:top w:val="single" w:sz="4" w:space="1" w:color="auto"/>
          <w:left w:val="single" w:sz="4" w:space="4" w:color="auto"/>
          <w:bottom w:val="single" w:sz="4" w:space="1" w:color="auto"/>
          <w:right w:val="single" w:sz="4" w:space="4" w:color="auto"/>
        </w:pBdr>
      </w:pPr>
      <w:r>
        <w:t>client.</w:t>
      </w:r>
      <w:r w:rsidR="009566AC">
        <w:t>getJobIdUrls</w:t>
      </w:r>
      <w:r>
        <w:t>(function(</w:t>
      </w:r>
      <w:r w:rsidR="009566AC">
        <w:t>jobUrls</w:t>
      </w:r>
      <w:r>
        <w:t>) {</w:t>
      </w:r>
    </w:p>
    <w:p w14:paraId="07469EF7" w14:textId="2E775E79"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var ul = $('#</w:t>
      </w:r>
      <w:r w:rsidR="009566AC">
        <w:t>jobUrls</w:t>
      </w:r>
      <w:r w:rsidR="00BB2E34">
        <w:t>'</w:t>
      </w:r>
      <w:r>
        <w:t>);</w:t>
      </w:r>
    </w:p>
    <w:p w14:paraId="3B4D0F58" w14:textId="77777777"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ul.empty();</w:t>
      </w:r>
    </w:p>
    <w:p w14:paraId="165283DB" w14:textId="5EF440A1"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w:t>
      </w:r>
      <w:r w:rsidR="009566AC" w:rsidRPr="009566AC">
        <w:t xml:space="preserve"> </w:t>
      </w:r>
      <w:r w:rsidR="009566AC">
        <w:t>jobUrls</w:t>
      </w:r>
      <w:r>
        <w:t>).each(function() {</w:t>
      </w:r>
    </w:p>
    <w:p w14:paraId="769916B6" w14:textId="20A501B8"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ul.append('</w:t>
      </w:r>
      <w:r w:rsidR="009566AC">
        <w:t>&lt;li&gt;</w:t>
      </w:r>
      <w:r>
        <w:t>&lt;</w:t>
      </w:r>
      <w:r w:rsidR="009566AC">
        <w:t>a href="</w:t>
      </w:r>
      <w:r>
        <w:t>' + $(this)</w:t>
      </w:r>
      <w:r w:rsidR="009566AC">
        <w:t xml:space="preserve"> + '"&gt;' + $(this)</w:t>
      </w:r>
      <w:r>
        <w:t xml:space="preserve"> + '</w:t>
      </w:r>
      <w:r w:rsidR="009566AC">
        <w:t>&lt;/a&gt;</w:t>
      </w:r>
      <w:r>
        <w:t>&lt;/li&gt;');</w:t>
      </w:r>
    </w:p>
    <w:p w14:paraId="6A09401F" w14:textId="77777777"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w:t>
      </w:r>
    </w:p>
    <w:p w14:paraId="7FEDD6C6" w14:textId="77777777" w:rsidR="00A914BB" w:rsidRDefault="00A914BB" w:rsidP="00A914BB">
      <w:pPr>
        <w:pStyle w:val="PlainText"/>
        <w:pBdr>
          <w:top w:val="single" w:sz="4" w:space="1" w:color="auto"/>
          <w:left w:val="single" w:sz="4" w:space="4" w:color="auto"/>
          <w:bottom w:val="single" w:sz="4" w:space="1" w:color="auto"/>
          <w:right w:val="single" w:sz="4" w:space="4" w:color="auto"/>
        </w:pBdr>
      </w:pPr>
      <w:r>
        <w:t>});</w:t>
      </w:r>
    </w:p>
    <w:p w14:paraId="62557140" w14:textId="77777777" w:rsidR="00A914BB" w:rsidRDefault="00A914BB" w:rsidP="00A914BB"/>
    <w:p w14:paraId="02E67FE4" w14:textId="77777777" w:rsidR="00A914BB" w:rsidRDefault="00A914BB" w:rsidP="00A914BB">
      <w:pPr>
        <w:pStyle w:val="Heading3"/>
      </w:pPr>
      <w:bookmarkStart w:id="41" w:name="_Toc202591152"/>
      <w:r w:rsidRPr="00B645A7">
        <w:t>Java</w:t>
      </w:r>
      <w:bookmarkEnd w:id="41"/>
    </w:p>
    <w:p w14:paraId="18DC9B8E" w14:textId="76AAF569" w:rsidR="00A914BB" w:rsidRDefault="00A914BB" w:rsidP="00A914BB">
      <w:r>
        <w:t>The Java client returns the URLs to the Batch Job Info page for each job. The job status can be downloaded from there.</w:t>
      </w:r>
    </w:p>
    <w:p w14:paraId="0CFA3AB5" w14:textId="77777777" w:rsidR="00A914BB" w:rsidRPr="00A914BB" w:rsidRDefault="00A914BB" w:rsidP="00A914BB"/>
    <w:p w14:paraId="542329A1" w14:textId="2EDE151C" w:rsidR="00A914BB" w:rsidRPr="00D96854" w:rsidRDefault="00A914BB" w:rsidP="00A914BB">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 xml:space="preserve">List&lt;String&gt; </w:t>
      </w:r>
      <w:r>
        <w:rPr>
          <w:rFonts w:ascii="Courier" w:hAnsi="Courier"/>
          <w:szCs w:val="21"/>
        </w:rPr>
        <w:t>jobUrls</w:t>
      </w:r>
      <w:r w:rsidRPr="00D96854">
        <w:rPr>
          <w:rFonts w:ascii="Courier" w:hAnsi="Courier"/>
          <w:szCs w:val="21"/>
        </w:rPr>
        <w:t xml:space="preserve"> = client.</w:t>
      </w:r>
      <w:r>
        <w:rPr>
          <w:rFonts w:ascii="Courier" w:hAnsi="Courier"/>
          <w:szCs w:val="21"/>
        </w:rPr>
        <w:t>getUserJobIdUrls</w:t>
      </w:r>
      <w:r w:rsidRPr="00D96854">
        <w:rPr>
          <w:rFonts w:ascii="Courier" w:hAnsi="Courier"/>
          <w:szCs w:val="21"/>
        </w:rPr>
        <w:t>();</w:t>
      </w:r>
    </w:p>
    <w:p w14:paraId="253B5A7E" w14:textId="77777777" w:rsidR="00B2235C" w:rsidRPr="00B2235C" w:rsidRDefault="00B2235C" w:rsidP="00B2235C"/>
    <w:p w14:paraId="3FE9E9D6" w14:textId="77777777" w:rsidR="00303D24" w:rsidRDefault="00303D24" w:rsidP="00761F1F">
      <w:pPr>
        <w:pStyle w:val="Heading2"/>
      </w:pPr>
      <w:bookmarkStart w:id="42" w:name="_Toc202591153"/>
      <w:r>
        <w:t>Get User Business Applications List</w:t>
      </w:r>
      <w:bookmarkEnd w:id="42"/>
    </w:p>
    <w:p w14:paraId="52242824" w14:textId="77777777" w:rsidR="00303D24" w:rsidRDefault="00303D24" w:rsidP="00303D24">
      <w:r>
        <w:t>The User Business Applications List web service resource returns a list of the business applications deployed to the CPF server. This can be used to navigate to the user's jobs for each application.</w:t>
      </w:r>
    </w:p>
    <w:p w14:paraId="5024CCB0" w14:textId="77777777" w:rsidR="00303D24" w:rsidRDefault="00303D24" w:rsidP="00303D24"/>
    <w:p w14:paraId="2ECD4D16" w14:textId="77777777" w:rsidR="00303D24" w:rsidRDefault="00303D24" w:rsidP="00303D24"/>
    <w:p w14:paraId="151313F8" w14:textId="77777777" w:rsidR="00303D24" w:rsidRDefault="00303D24" w:rsidP="00303D24">
      <w:pPr>
        <w:pStyle w:val="Heading3"/>
      </w:pPr>
      <w:bookmarkStart w:id="43" w:name="_Toc202591154"/>
      <w:r>
        <w:t>Web Service API</w:t>
      </w:r>
      <w:bookmarkEnd w:id="43"/>
    </w:p>
    <w:tbl>
      <w:tblPr>
        <w:tblStyle w:val="TableGrid2"/>
        <w:tblW w:w="0" w:type="auto"/>
        <w:tblLook w:val="0480" w:firstRow="0" w:lastRow="0" w:firstColumn="1" w:lastColumn="0" w:noHBand="0" w:noVBand="1"/>
      </w:tblPr>
      <w:tblGrid>
        <w:gridCol w:w="1745"/>
        <w:gridCol w:w="4177"/>
      </w:tblGrid>
      <w:tr w:rsidR="00303D24" w:rsidRPr="00C46416" w14:paraId="36F8D05C"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17F1D5CE" w14:textId="77777777" w:rsidR="00303D24" w:rsidRPr="00C46416" w:rsidRDefault="00303D24" w:rsidP="00303D24">
            <w:pPr>
              <w:keepNext/>
            </w:pPr>
            <w:r>
              <w:t>Path</w:t>
            </w:r>
          </w:p>
        </w:tc>
        <w:tc>
          <w:tcPr>
            <w:tcW w:w="0" w:type="auto"/>
          </w:tcPr>
          <w:p w14:paraId="33A408F8" w14:textId="77777777"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/users/{consumerKey}/apps</w:t>
            </w:r>
          </w:p>
        </w:tc>
      </w:tr>
      <w:tr w:rsidR="00303D24" w:rsidRPr="00C46416" w14:paraId="4DA644A7"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025E3118" w14:textId="77777777" w:rsidR="00303D24" w:rsidRPr="00C46416" w:rsidRDefault="00303D24" w:rsidP="00303D24">
            <w:r>
              <w:t>Method</w:t>
            </w:r>
          </w:p>
        </w:tc>
        <w:tc>
          <w:tcPr>
            <w:tcW w:w="0" w:type="auto"/>
          </w:tcPr>
          <w:p w14:paraId="728E06C2" w14:textId="77777777" w:rsidR="00303D24" w:rsidRPr="00C46416" w:rsidRDefault="00303D24" w:rsidP="00303D24">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303D24" w:rsidRPr="00C46416" w14:paraId="0FE27039"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7EA4951A" w14:textId="77777777" w:rsidR="00303D24" w:rsidRDefault="00303D24" w:rsidP="00303D24">
            <w:r>
              <w:t>Content Types</w:t>
            </w:r>
          </w:p>
        </w:tc>
        <w:tc>
          <w:tcPr>
            <w:tcW w:w="0" w:type="auto"/>
          </w:tcPr>
          <w:p w14:paraId="0AF90FDE" w14:textId="77777777" w:rsidR="00303D24" w:rsidRPr="00C46416" w:rsidRDefault="00303D24" w:rsidP="00303D2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303D24" w:rsidRPr="00C46416" w14:paraId="34EFA117"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7CF7F380" w14:textId="77777777" w:rsidR="00303D24" w:rsidRDefault="00303D24" w:rsidP="00303D24">
            <w:r>
              <w:t>Response</w:t>
            </w:r>
          </w:p>
        </w:tc>
        <w:tc>
          <w:tcPr>
            <w:tcW w:w="0" w:type="auto"/>
          </w:tcPr>
          <w:p w14:paraId="4F456990" w14:textId="77777777" w:rsidR="00303D24" w:rsidRPr="00612112" w:rsidRDefault="00303D24" w:rsidP="00303D24">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6803B8C8" w14:textId="77777777" w:rsidR="00303D24" w:rsidRDefault="00303D24" w:rsidP="00303D24"/>
    <w:p w14:paraId="71D4D128" w14:textId="77777777" w:rsidR="00303D24" w:rsidRDefault="00303D24" w:rsidP="00303D24">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303D24" w:rsidRPr="0008739A" w14:paraId="550C3073" w14:textId="77777777" w:rsidTr="00303D24">
        <w:trPr>
          <w:cnfStyle w:val="100000000000" w:firstRow="1" w:lastRow="0" w:firstColumn="0" w:lastColumn="0" w:oddVBand="0" w:evenVBand="0" w:oddHBand="0" w:evenHBand="0" w:firstRowFirstColumn="0" w:firstRowLastColumn="0" w:lastRowFirstColumn="0" w:lastRowLastColumn="0"/>
        </w:trPr>
        <w:tc>
          <w:tcPr>
            <w:tcW w:w="0" w:type="auto"/>
          </w:tcPr>
          <w:p w14:paraId="0C68D914" w14:textId="77777777" w:rsidR="00303D24" w:rsidRPr="0008739A" w:rsidRDefault="00303D24" w:rsidP="00303D24">
            <w:r w:rsidRPr="0008739A">
              <w:t>Name</w:t>
            </w:r>
          </w:p>
        </w:tc>
        <w:tc>
          <w:tcPr>
            <w:tcW w:w="0" w:type="auto"/>
          </w:tcPr>
          <w:p w14:paraId="2D5C9D52" w14:textId="77777777" w:rsidR="00303D24" w:rsidRPr="0008739A" w:rsidRDefault="00303D24" w:rsidP="00303D24">
            <w:r w:rsidRPr="0008739A">
              <w:t>Description</w:t>
            </w:r>
          </w:p>
        </w:tc>
      </w:tr>
      <w:tr w:rsidR="00303D24" w:rsidRPr="0008739A" w14:paraId="7F2EDD15" w14:textId="77777777" w:rsidTr="00303D24">
        <w:trPr>
          <w:cnfStyle w:val="000000100000" w:firstRow="0" w:lastRow="0" w:firstColumn="0" w:lastColumn="0" w:oddVBand="0" w:evenVBand="0" w:oddHBand="1" w:evenHBand="0" w:firstRowFirstColumn="0" w:firstRowLastColumn="0" w:lastRowFirstColumn="0" w:lastRowLastColumn="0"/>
        </w:trPr>
        <w:tc>
          <w:tcPr>
            <w:tcW w:w="0" w:type="auto"/>
          </w:tcPr>
          <w:p w14:paraId="4FAB8790" w14:textId="77777777" w:rsidR="00303D24" w:rsidRDefault="00303D24" w:rsidP="00303D24">
            <w:r>
              <w:t>consumerKey</w:t>
            </w:r>
          </w:p>
        </w:tc>
        <w:tc>
          <w:tcPr>
            <w:tcW w:w="0" w:type="auto"/>
          </w:tcPr>
          <w:p w14:paraId="027C8CB6" w14:textId="77777777" w:rsidR="00303D24" w:rsidRDefault="00303D24" w:rsidP="00303D24">
            <w:r>
              <w:t>The user's consumer key.</w:t>
            </w:r>
          </w:p>
        </w:tc>
      </w:tr>
    </w:tbl>
    <w:p w14:paraId="43E46CF6" w14:textId="77777777" w:rsidR="00303D24" w:rsidRDefault="00303D24" w:rsidP="00303D24"/>
    <w:p w14:paraId="2D34ED5D" w14:textId="77777777" w:rsidR="00303D24" w:rsidRDefault="00303D24" w:rsidP="00303D24">
      <w:pPr>
        <w:pStyle w:val="Heading4"/>
      </w:pPr>
      <w:r>
        <w:t>JavaScript</w:t>
      </w:r>
    </w:p>
    <w:p w14:paraId="6282D403" w14:textId="77777777" w:rsidR="00303D24" w:rsidRDefault="00303D24" w:rsidP="00303D24">
      <w:r>
        <w:t>Not currently supported in the JavaScript API.</w:t>
      </w:r>
    </w:p>
    <w:p w14:paraId="500C5F04" w14:textId="77777777" w:rsidR="00303D24" w:rsidRDefault="00303D24" w:rsidP="00303D24"/>
    <w:p w14:paraId="05A5F3D3" w14:textId="77777777" w:rsidR="00303D24" w:rsidRDefault="00303D24" w:rsidP="00303D24">
      <w:pPr>
        <w:pStyle w:val="Heading4"/>
      </w:pPr>
      <w:r w:rsidRPr="009479BB">
        <w:t>Java</w:t>
      </w:r>
    </w:p>
    <w:p w14:paraId="4A87912F" w14:textId="77777777" w:rsidR="00303D24" w:rsidRDefault="00303D24" w:rsidP="00303D24">
      <w:r>
        <w:t>Not currently supported in the Java API.</w:t>
      </w:r>
    </w:p>
    <w:p w14:paraId="2D0C7653" w14:textId="77777777" w:rsidR="00303D24" w:rsidRPr="00303D24" w:rsidRDefault="00303D24" w:rsidP="00303D24"/>
    <w:p w14:paraId="598422BC" w14:textId="77777777" w:rsidR="00140B97" w:rsidRDefault="00140B97" w:rsidP="00761F1F">
      <w:pPr>
        <w:pStyle w:val="Heading2"/>
      </w:pPr>
      <w:bookmarkStart w:id="44" w:name="_Toc202591155"/>
      <w:r>
        <w:t>Get User Business Application Resources List</w:t>
      </w:r>
      <w:bookmarkEnd w:id="44"/>
    </w:p>
    <w:p w14:paraId="1C21CF61" w14:textId="6E13B880" w:rsidR="00CA7C9A" w:rsidRDefault="00CA7C9A" w:rsidP="00CA7C9A">
      <w:r>
        <w:t>The User Business Applications</w:t>
      </w:r>
      <w:r w:rsidR="00303D24">
        <w:t xml:space="preserve"> Resources</w:t>
      </w:r>
      <w:r>
        <w:t xml:space="preserve"> List web service resource returns a list of </w:t>
      </w:r>
      <w:r w:rsidR="00303D24">
        <w:t xml:space="preserve">the resources available for a user for </w:t>
      </w:r>
      <w:r>
        <w:t>the business applications deployed to the CPF server. This can be used to navigate to the user's jobs for each application.</w:t>
      </w:r>
    </w:p>
    <w:p w14:paraId="05796882" w14:textId="77777777" w:rsidR="00CA7C9A" w:rsidRDefault="00CA7C9A" w:rsidP="00CA7C9A"/>
    <w:tbl>
      <w:tblPr>
        <w:tblStyle w:val="LightGrid-Accent1"/>
        <w:tblW w:w="0" w:type="auto"/>
        <w:tblLook w:val="0420" w:firstRow="1" w:lastRow="0" w:firstColumn="0" w:lastColumn="0" w:noHBand="0" w:noVBand="1"/>
      </w:tblPr>
      <w:tblGrid>
        <w:gridCol w:w="816"/>
        <w:gridCol w:w="7229"/>
      </w:tblGrid>
      <w:tr w:rsidR="00303D24" w:rsidRPr="0008739A" w14:paraId="71001265" w14:textId="77777777" w:rsidTr="00303D24">
        <w:trPr>
          <w:cnfStyle w:val="100000000000" w:firstRow="1" w:lastRow="0" w:firstColumn="0" w:lastColumn="0" w:oddVBand="0" w:evenVBand="0" w:oddHBand="0" w:evenHBand="0" w:firstRowFirstColumn="0" w:firstRowLastColumn="0" w:lastRowFirstColumn="0" w:lastRowLastColumn="0"/>
        </w:trPr>
        <w:tc>
          <w:tcPr>
            <w:tcW w:w="0" w:type="auto"/>
          </w:tcPr>
          <w:p w14:paraId="0A70C7E7" w14:textId="77777777" w:rsidR="00303D24" w:rsidRPr="0008739A" w:rsidRDefault="00303D24" w:rsidP="00303D24">
            <w:r w:rsidRPr="0008739A">
              <w:t>Name</w:t>
            </w:r>
          </w:p>
        </w:tc>
        <w:tc>
          <w:tcPr>
            <w:tcW w:w="0" w:type="auto"/>
          </w:tcPr>
          <w:p w14:paraId="23B1A47D" w14:textId="77777777" w:rsidR="00303D24" w:rsidRPr="0008739A" w:rsidRDefault="00303D24" w:rsidP="00303D24">
            <w:r w:rsidRPr="0008739A">
              <w:t>Description</w:t>
            </w:r>
          </w:p>
        </w:tc>
      </w:tr>
      <w:tr w:rsidR="00303D24" w:rsidRPr="0008739A" w14:paraId="3D3F5BE1" w14:textId="77777777" w:rsidTr="00303D24">
        <w:trPr>
          <w:cnfStyle w:val="000000100000" w:firstRow="0" w:lastRow="0" w:firstColumn="0" w:lastColumn="0" w:oddVBand="0" w:evenVBand="0" w:oddHBand="1" w:evenHBand="0" w:firstRowFirstColumn="0" w:firstRowLastColumn="0" w:lastRowFirstColumn="0" w:lastRowLastColumn="0"/>
        </w:trPr>
        <w:tc>
          <w:tcPr>
            <w:tcW w:w="0" w:type="auto"/>
          </w:tcPr>
          <w:p w14:paraId="2ACE955E" w14:textId="77777777" w:rsidR="00303D24" w:rsidRDefault="00303D24" w:rsidP="00303D24">
            <w:r>
              <w:t>jobs</w:t>
            </w:r>
          </w:p>
        </w:tc>
        <w:tc>
          <w:tcPr>
            <w:tcW w:w="0" w:type="auto"/>
          </w:tcPr>
          <w:p w14:paraId="5245078C" w14:textId="500C7AC7" w:rsidR="00303D24" w:rsidRDefault="00303D24" w:rsidP="00303D24">
            <w:r>
              <w:t>Resource showing the list of the user's jobs for the business application.</w:t>
            </w:r>
          </w:p>
        </w:tc>
      </w:tr>
    </w:tbl>
    <w:p w14:paraId="48D74EE6" w14:textId="77777777" w:rsidR="00CA7C9A" w:rsidRDefault="00CA7C9A" w:rsidP="00CA7C9A"/>
    <w:p w14:paraId="06FAB08A" w14:textId="77777777" w:rsidR="00CA7C9A" w:rsidRDefault="00CA7C9A" w:rsidP="00CA7C9A">
      <w:pPr>
        <w:pStyle w:val="Heading3"/>
      </w:pPr>
      <w:bookmarkStart w:id="45" w:name="_Toc202591156"/>
      <w:r>
        <w:t>Web Service API</w:t>
      </w:r>
      <w:bookmarkEnd w:id="45"/>
    </w:p>
    <w:tbl>
      <w:tblPr>
        <w:tblStyle w:val="TableGrid2"/>
        <w:tblW w:w="0" w:type="auto"/>
        <w:tblLook w:val="0480" w:firstRow="0" w:lastRow="0" w:firstColumn="1" w:lastColumn="0" w:noHBand="0" w:noVBand="1"/>
      </w:tblPr>
      <w:tblGrid>
        <w:gridCol w:w="1745"/>
        <w:gridCol w:w="7298"/>
      </w:tblGrid>
      <w:tr w:rsidR="00CA7C9A" w:rsidRPr="00C46416" w14:paraId="1276A150"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5A534F96" w14:textId="77777777" w:rsidR="00CA7C9A" w:rsidRPr="00C46416" w:rsidRDefault="00CA7C9A" w:rsidP="00CA7C9A">
            <w:pPr>
              <w:keepNext/>
            </w:pPr>
            <w:r>
              <w:t>Path</w:t>
            </w:r>
          </w:p>
        </w:tc>
        <w:tc>
          <w:tcPr>
            <w:tcW w:w="0" w:type="auto"/>
          </w:tcPr>
          <w:p w14:paraId="492102D6" w14:textId="09CF02B5" w:rsidR="00CA7C9A" w:rsidRPr="00C46416" w:rsidRDefault="00CA7C9A" w:rsidP="00CA7C9A">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w:t>
            </w:r>
            <w:r w:rsidR="00303D24">
              <w:rPr>
                <w:rStyle w:val="PlainTextChar1"/>
              </w:rPr>
              <w:t>/apps/{businessApplicationName}</w:t>
            </w:r>
          </w:p>
        </w:tc>
      </w:tr>
      <w:tr w:rsidR="00CA7C9A" w:rsidRPr="00C46416" w14:paraId="1DAC03F4"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6C173E2C" w14:textId="77777777" w:rsidR="00CA7C9A" w:rsidRPr="00C46416" w:rsidRDefault="00CA7C9A" w:rsidP="00CA7C9A">
            <w:r>
              <w:t>Method</w:t>
            </w:r>
          </w:p>
        </w:tc>
        <w:tc>
          <w:tcPr>
            <w:tcW w:w="0" w:type="auto"/>
          </w:tcPr>
          <w:p w14:paraId="52B8FC18" w14:textId="77777777" w:rsidR="00CA7C9A" w:rsidRPr="00C46416" w:rsidRDefault="00CA7C9A" w:rsidP="00CA7C9A">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CA7C9A" w:rsidRPr="00C46416" w14:paraId="3ABC7B11"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6B207C4F" w14:textId="77777777" w:rsidR="00CA7C9A" w:rsidRDefault="00CA7C9A" w:rsidP="00CA7C9A">
            <w:r>
              <w:t>Content Types</w:t>
            </w:r>
          </w:p>
        </w:tc>
        <w:tc>
          <w:tcPr>
            <w:tcW w:w="0" w:type="auto"/>
          </w:tcPr>
          <w:p w14:paraId="584DC647" w14:textId="77777777" w:rsidR="00CA7C9A" w:rsidRPr="00C46416" w:rsidRDefault="00CA7C9A" w:rsidP="00CA7C9A">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CA7C9A" w:rsidRPr="00C46416" w14:paraId="25E06F9C"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6BCA1CE1" w14:textId="77777777" w:rsidR="00CA7C9A" w:rsidRDefault="00CA7C9A" w:rsidP="00CA7C9A">
            <w:r>
              <w:t>Response</w:t>
            </w:r>
          </w:p>
        </w:tc>
        <w:tc>
          <w:tcPr>
            <w:tcW w:w="0" w:type="auto"/>
          </w:tcPr>
          <w:p w14:paraId="43C2DE8C" w14:textId="77777777" w:rsidR="00CA7C9A" w:rsidRPr="00612112" w:rsidRDefault="00CA7C9A" w:rsidP="00CA7C9A">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2E2689D7" w14:textId="77777777" w:rsidR="00CA7C9A" w:rsidRDefault="00CA7C9A" w:rsidP="00CA7C9A"/>
    <w:p w14:paraId="1782D29A" w14:textId="77777777" w:rsidR="00CA7C9A" w:rsidRDefault="00CA7C9A" w:rsidP="00CA7C9A">
      <w:pPr>
        <w:keepNext/>
        <w:rPr>
          <w:b/>
        </w:rPr>
      </w:pPr>
      <w:r w:rsidRPr="0017027E">
        <w:rPr>
          <w:b/>
        </w:rPr>
        <w:t>Parameters</w:t>
      </w:r>
    </w:p>
    <w:tbl>
      <w:tblPr>
        <w:tblStyle w:val="LightGrid-Accent1"/>
        <w:tblW w:w="0" w:type="auto"/>
        <w:tblLook w:val="0420" w:firstRow="1" w:lastRow="0" w:firstColumn="0" w:lastColumn="0" w:noHBand="0" w:noVBand="1"/>
      </w:tblPr>
      <w:tblGrid>
        <w:gridCol w:w="2748"/>
        <w:gridCol w:w="3922"/>
      </w:tblGrid>
      <w:tr w:rsidR="00CA7C9A" w:rsidRPr="0008739A" w14:paraId="45D45291" w14:textId="77777777" w:rsidTr="00CA7C9A">
        <w:trPr>
          <w:cnfStyle w:val="100000000000" w:firstRow="1" w:lastRow="0" w:firstColumn="0" w:lastColumn="0" w:oddVBand="0" w:evenVBand="0" w:oddHBand="0" w:evenHBand="0" w:firstRowFirstColumn="0" w:firstRowLastColumn="0" w:lastRowFirstColumn="0" w:lastRowLastColumn="0"/>
        </w:trPr>
        <w:tc>
          <w:tcPr>
            <w:tcW w:w="0" w:type="auto"/>
          </w:tcPr>
          <w:p w14:paraId="10D61B17" w14:textId="77777777" w:rsidR="00CA7C9A" w:rsidRPr="0008739A" w:rsidRDefault="00CA7C9A" w:rsidP="00CA7C9A">
            <w:r w:rsidRPr="0008739A">
              <w:t>Name</w:t>
            </w:r>
          </w:p>
        </w:tc>
        <w:tc>
          <w:tcPr>
            <w:tcW w:w="0" w:type="auto"/>
          </w:tcPr>
          <w:p w14:paraId="00D9FD3A" w14:textId="77777777" w:rsidR="00CA7C9A" w:rsidRPr="0008739A" w:rsidRDefault="00CA7C9A" w:rsidP="00CA7C9A">
            <w:r w:rsidRPr="0008739A">
              <w:t>Description</w:t>
            </w:r>
          </w:p>
        </w:tc>
      </w:tr>
      <w:tr w:rsidR="00CA7C9A" w:rsidRPr="0008739A" w14:paraId="68FCE935" w14:textId="77777777" w:rsidTr="00CA7C9A">
        <w:trPr>
          <w:cnfStyle w:val="000000100000" w:firstRow="0" w:lastRow="0" w:firstColumn="0" w:lastColumn="0" w:oddVBand="0" w:evenVBand="0" w:oddHBand="1" w:evenHBand="0" w:firstRowFirstColumn="0" w:firstRowLastColumn="0" w:lastRowFirstColumn="0" w:lastRowLastColumn="0"/>
        </w:trPr>
        <w:tc>
          <w:tcPr>
            <w:tcW w:w="0" w:type="auto"/>
          </w:tcPr>
          <w:p w14:paraId="7D705CDD" w14:textId="77777777" w:rsidR="00CA7C9A" w:rsidRDefault="00CA7C9A" w:rsidP="00CA7C9A">
            <w:r>
              <w:t>consumerKey</w:t>
            </w:r>
          </w:p>
        </w:tc>
        <w:tc>
          <w:tcPr>
            <w:tcW w:w="0" w:type="auto"/>
          </w:tcPr>
          <w:p w14:paraId="5AA78DEF" w14:textId="77777777" w:rsidR="00CA7C9A" w:rsidRDefault="00CA7C9A" w:rsidP="00CA7C9A">
            <w:r>
              <w:t>The user's consumer key.</w:t>
            </w:r>
          </w:p>
        </w:tc>
      </w:tr>
      <w:tr w:rsidR="00303D24" w:rsidRPr="0008739A" w14:paraId="432142FD" w14:textId="77777777" w:rsidTr="00303D24">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4C7F8" w14:textId="77777777" w:rsidR="00303D24" w:rsidRPr="006A6FF7" w:rsidRDefault="00303D24" w:rsidP="00303D24">
            <w:pPr>
              <w:rPr>
                <w:b w:val="0"/>
              </w:rPr>
            </w:pPr>
            <w:r w:rsidRPr="006A6FF7">
              <w:rPr>
                <w:b w:val="0"/>
              </w:rPr>
              <w:t>businessApplicationName</w:t>
            </w:r>
          </w:p>
        </w:tc>
        <w:tc>
          <w:tcPr>
            <w:tcW w:w="0" w:type="auto"/>
          </w:tcPr>
          <w:p w14:paraId="121823C7" w14:textId="77777777" w:rsidR="00303D24" w:rsidRDefault="00303D24" w:rsidP="00303D24">
            <w:pPr>
              <w:cnfStyle w:val="000000010000" w:firstRow="0" w:lastRow="0" w:firstColumn="0" w:lastColumn="0" w:oddVBand="0" w:evenVBand="0" w:oddHBand="0" w:evenHBand="1" w:firstRowFirstColumn="0" w:firstRowLastColumn="0" w:lastRowFirstColumn="0" w:lastRowLastColumn="0"/>
            </w:pPr>
            <w:r>
              <w:t>The name of the business application.</w:t>
            </w:r>
          </w:p>
        </w:tc>
      </w:tr>
    </w:tbl>
    <w:p w14:paraId="498B78DC" w14:textId="77777777" w:rsidR="00CA7C9A" w:rsidRDefault="00CA7C9A" w:rsidP="00CA7C9A"/>
    <w:p w14:paraId="06A86B43" w14:textId="77777777" w:rsidR="00CA7C9A" w:rsidRDefault="00CA7C9A" w:rsidP="00CA7C9A">
      <w:pPr>
        <w:pStyle w:val="Heading4"/>
      </w:pPr>
      <w:r>
        <w:t>JavaScript</w:t>
      </w:r>
    </w:p>
    <w:p w14:paraId="0627ACEE" w14:textId="77777777" w:rsidR="00CA7C9A" w:rsidRDefault="00CA7C9A" w:rsidP="00CA7C9A">
      <w:r>
        <w:t>Not currently supported in the JavaScript API.</w:t>
      </w:r>
    </w:p>
    <w:p w14:paraId="3B21D3CB" w14:textId="77777777" w:rsidR="00CA7C9A" w:rsidRDefault="00CA7C9A" w:rsidP="00CA7C9A"/>
    <w:p w14:paraId="1BC6E877" w14:textId="77777777" w:rsidR="00CA7C9A" w:rsidRDefault="00CA7C9A" w:rsidP="00CA7C9A">
      <w:pPr>
        <w:pStyle w:val="Heading4"/>
      </w:pPr>
      <w:r w:rsidRPr="009479BB">
        <w:t>Java</w:t>
      </w:r>
    </w:p>
    <w:p w14:paraId="38D0EF47" w14:textId="77777777" w:rsidR="00CA7C9A" w:rsidRDefault="00CA7C9A" w:rsidP="00CA7C9A">
      <w:r>
        <w:t>Not currently supported in the Java API.</w:t>
      </w:r>
    </w:p>
    <w:p w14:paraId="3F697A22" w14:textId="77777777" w:rsidR="006A6FF7" w:rsidRPr="006A6FF7" w:rsidRDefault="006A6FF7" w:rsidP="006A6FF7"/>
    <w:p w14:paraId="3D35750B" w14:textId="77777777" w:rsidR="00140B97" w:rsidRDefault="00140B97" w:rsidP="00761F1F">
      <w:pPr>
        <w:pStyle w:val="Heading2"/>
      </w:pPr>
      <w:bookmarkStart w:id="46" w:name="_Toc202591157"/>
      <w:r>
        <w:t>Get User Business Application Batch Job List</w:t>
      </w:r>
      <w:bookmarkEnd w:id="46"/>
    </w:p>
    <w:p w14:paraId="1003F40A" w14:textId="289E8BF3" w:rsidR="009262CC" w:rsidRDefault="009262CC" w:rsidP="009262CC">
      <w:r>
        <w:t>Get the list of the user's batch jobs for a business application. The HTML page includes a custom table showing the status of the batch jobs.</w:t>
      </w:r>
    </w:p>
    <w:p w14:paraId="02B5CCD9" w14:textId="77777777" w:rsidR="009262CC" w:rsidRDefault="009262CC" w:rsidP="009262CC"/>
    <w:p w14:paraId="13805090" w14:textId="77777777" w:rsidR="009262CC" w:rsidRDefault="009262CC" w:rsidP="009262CC">
      <w:r>
        <w:rPr>
          <w:noProof/>
        </w:rPr>
        <w:drawing>
          <wp:inline distT="0" distB="0" distL="0" distR="0" wp14:anchorId="4E51E8AA" wp14:editId="37579514">
            <wp:extent cx="6691630" cy="925619"/>
            <wp:effectExtent l="25400" t="25400" r="1397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1630" cy="925619"/>
                    </a:xfrm>
                    <a:prstGeom prst="rect">
                      <a:avLst/>
                    </a:prstGeom>
                    <a:noFill/>
                    <a:ln>
                      <a:solidFill>
                        <a:schemeClr val="tx1"/>
                      </a:solidFill>
                    </a:ln>
                  </pic:spPr>
                </pic:pic>
              </a:graphicData>
            </a:graphic>
          </wp:inline>
        </w:drawing>
      </w:r>
    </w:p>
    <w:p w14:paraId="3C9F72D7" w14:textId="77777777" w:rsidR="009262CC" w:rsidRDefault="009262CC" w:rsidP="009262CC"/>
    <w:p w14:paraId="4C057A5F" w14:textId="77777777" w:rsidR="009262CC" w:rsidRDefault="009262CC" w:rsidP="009262CC">
      <w:pPr>
        <w:pStyle w:val="Heading3"/>
      </w:pPr>
      <w:bookmarkStart w:id="47" w:name="_Toc202591158"/>
      <w:r>
        <w:t>Web Service API</w:t>
      </w:r>
      <w:bookmarkEnd w:id="47"/>
    </w:p>
    <w:tbl>
      <w:tblPr>
        <w:tblStyle w:val="TableGrid2"/>
        <w:tblW w:w="0" w:type="auto"/>
        <w:tblLook w:val="0480" w:firstRow="0" w:lastRow="0" w:firstColumn="1" w:lastColumn="0" w:noHBand="0" w:noVBand="1"/>
      </w:tblPr>
      <w:tblGrid>
        <w:gridCol w:w="1745"/>
        <w:gridCol w:w="7898"/>
      </w:tblGrid>
      <w:tr w:rsidR="009262CC" w:rsidRPr="00C46416" w14:paraId="56512311"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0934674E" w14:textId="77777777" w:rsidR="009262CC" w:rsidRPr="00C46416" w:rsidRDefault="009262CC" w:rsidP="009262CC">
            <w:pPr>
              <w:keepNext/>
            </w:pPr>
            <w:r>
              <w:t>Path</w:t>
            </w:r>
          </w:p>
        </w:tc>
        <w:tc>
          <w:tcPr>
            <w:tcW w:w="0" w:type="auto"/>
          </w:tcPr>
          <w:p w14:paraId="3A6BD82E" w14:textId="303D3CC0" w:rsidR="009262CC" w:rsidRPr="00C46416" w:rsidRDefault="009262CC" w:rsidP="009262C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w:t>
            </w:r>
            <w:r w:rsidR="006A6FF7">
              <w:rPr>
                <w:rStyle w:val="PlainTextChar1"/>
              </w:rPr>
              <w:t>apps/{businessApplicationName}/</w:t>
            </w:r>
            <w:r>
              <w:rPr>
                <w:rStyle w:val="PlainTextChar1"/>
              </w:rPr>
              <w:t>jobs</w:t>
            </w:r>
          </w:p>
        </w:tc>
      </w:tr>
      <w:tr w:rsidR="009262CC" w:rsidRPr="00C46416" w14:paraId="3116FFA3"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01BB3286" w14:textId="77777777" w:rsidR="009262CC" w:rsidRPr="00C46416" w:rsidRDefault="009262CC" w:rsidP="009262CC">
            <w:r>
              <w:t>Method</w:t>
            </w:r>
          </w:p>
        </w:tc>
        <w:tc>
          <w:tcPr>
            <w:tcW w:w="0" w:type="auto"/>
          </w:tcPr>
          <w:p w14:paraId="058DEF03" w14:textId="77777777" w:rsidR="009262CC" w:rsidRPr="00C46416" w:rsidRDefault="009262CC" w:rsidP="009262CC">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9262CC" w:rsidRPr="00C46416" w14:paraId="78EA4EFF"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5A59EDDD" w14:textId="77777777" w:rsidR="009262CC" w:rsidRDefault="009262CC" w:rsidP="009262CC">
            <w:r>
              <w:t>Content Types</w:t>
            </w:r>
          </w:p>
        </w:tc>
        <w:tc>
          <w:tcPr>
            <w:tcW w:w="0" w:type="auto"/>
          </w:tcPr>
          <w:p w14:paraId="47072A30" w14:textId="77777777" w:rsidR="009262CC" w:rsidRPr="00C46416" w:rsidRDefault="009262CC" w:rsidP="009262C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9262CC" w:rsidRPr="00C46416" w14:paraId="10834A86"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4FE58B7D" w14:textId="77777777" w:rsidR="009262CC" w:rsidRDefault="009262CC" w:rsidP="009262CC">
            <w:r>
              <w:t>Response</w:t>
            </w:r>
          </w:p>
        </w:tc>
        <w:tc>
          <w:tcPr>
            <w:tcW w:w="0" w:type="auto"/>
          </w:tcPr>
          <w:p w14:paraId="3425282E" w14:textId="77777777" w:rsidR="009262CC" w:rsidRPr="00612112" w:rsidRDefault="009262CC" w:rsidP="009262CC">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17CEBA0B" w14:textId="77777777" w:rsidR="009262CC" w:rsidRDefault="009262CC" w:rsidP="009262CC"/>
    <w:p w14:paraId="70C3F6C9" w14:textId="77777777" w:rsidR="009262CC" w:rsidRDefault="009262CC" w:rsidP="009262CC">
      <w:pPr>
        <w:keepNext/>
        <w:rPr>
          <w:b/>
        </w:rPr>
      </w:pPr>
      <w:r w:rsidRPr="0017027E">
        <w:rPr>
          <w:b/>
        </w:rPr>
        <w:t>Parameters</w:t>
      </w:r>
    </w:p>
    <w:tbl>
      <w:tblPr>
        <w:tblStyle w:val="LightGrid-Accent1"/>
        <w:tblW w:w="0" w:type="auto"/>
        <w:tblLook w:val="0420" w:firstRow="1" w:lastRow="0" w:firstColumn="0" w:lastColumn="0" w:noHBand="0" w:noVBand="1"/>
      </w:tblPr>
      <w:tblGrid>
        <w:gridCol w:w="2748"/>
        <w:gridCol w:w="3922"/>
      </w:tblGrid>
      <w:tr w:rsidR="009262CC" w:rsidRPr="0008739A" w14:paraId="4CB88B74"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28DF5F1A" w14:textId="77777777" w:rsidR="009262CC" w:rsidRPr="0008739A" w:rsidRDefault="009262CC" w:rsidP="009262CC">
            <w:r w:rsidRPr="0008739A">
              <w:t>Name</w:t>
            </w:r>
          </w:p>
        </w:tc>
        <w:tc>
          <w:tcPr>
            <w:tcW w:w="0" w:type="auto"/>
          </w:tcPr>
          <w:p w14:paraId="1C503972" w14:textId="77777777" w:rsidR="009262CC" w:rsidRPr="0008739A" w:rsidRDefault="009262CC" w:rsidP="009262CC">
            <w:r w:rsidRPr="0008739A">
              <w:t>Description</w:t>
            </w:r>
          </w:p>
        </w:tc>
      </w:tr>
      <w:tr w:rsidR="009262CC" w:rsidRPr="0008739A" w14:paraId="400285C1"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5ECAAE17" w14:textId="77777777" w:rsidR="009262CC" w:rsidRDefault="009262CC" w:rsidP="009262CC">
            <w:r>
              <w:t>consumerKey</w:t>
            </w:r>
          </w:p>
        </w:tc>
        <w:tc>
          <w:tcPr>
            <w:tcW w:w="0" w:type="auto"/>
          </w:tcPr>
          <w:p w14:paraId="2085971A" w14:textId="77777777" w:rsidR="009262CC" w:rsidRDefault="009262CC" w:rsidP="009262CC">
            <w:r>
              <w:t>The user's consumer key.</w:t>
            </w:r>
          </w:p>
        </w:tc>
      </w:tr>
      <w:tr w:rsidR="006A6FF7" w:rsidRPr="0008739A" w14:paraId="0B2FAF6C" w14:textId="77777777" w:rsidTr="006A6FF7">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1B88A" w14:textId="77777777" w:rsidR="006A6FF7" w:rsidRPr="006A6FF7" w:rsidRDefault="006A6FF7" w:rsidP="00CA7C9A">
            <w:pPr>
              <w:rPr>
                <w:b w:val="0"/>
              </w:rPr>
            </w:pPr>
            <w:r w:rsidRPr="006A6FF7">
              <w:rPr>
                <w:b w:val="0"/>
              </w:rPr>
              <w:t>businessApplicationName</w:t>
            </w:r>
          </w:p>
        </w:tc>
        <w:tc>
          <w:tcPr>
            <w:tcW w:w="0" w:type="auto"/>
          </w:tcPr>
          <w:p w14:paraId="2A514779" w14:textId="77777777" w:rsidR="006A6FF7" w:rsidRDefault="006A6FF7" w:rsidP="00CA7C9A">
            <w:pPr>
              <w:cnfStyle w:val="000000010000" w:firstRow="0" w:lastRow="0" w:firstColumn="0" w:lastColumn="0" w:oddVBand="0" w:evenVBand="0" w:oddHBand="0" w:evenHBand="1" w:firstRowFirstColumn="0" w:firstRowLastColumn="0" w:lastRowFirstColumn="0" w:lastRowLastColumn="0"/>
            </w:pPr>
            <w:r>
              <w:t>The name of the business application.</w:t>
            </w:r>
          </w:p>
        </w:tc>
      </w:tr>
    </w:tbl>
    <w:p w14:paraId="3BD217A1" w14:textId="77777777" w:rsidR="009262CC" w:rsidRDefault="009262CC" w:rsidP="009262CC"/>
    <w:p w14:paraId="05E13F27" w14:textId="77777777" w:rsidR="009262CC" w:rsidRDefault="009262CC" w:rsidP="009262CC">
      <w:pPr>
        <w:keepNext/>
        <w:rPr>
          <w:b/>
        </w:rPr>
      </w:pPr>
      <w:r>
        <w:rPr>
          <w:b/>
        </w:rPr>
        <w:t>Additional Fields</w:t>
      </w:r>
    </w:p>
    <w:tbl>
      <w:tblPr>
        <w:tblStyle w:val="LightGrid-Accent1"/>
        <w:tblW w:w="0" w:type="auto"/>
        <w:tblLook w:val="0420" w:firstRow="1" w:lastRow="0" w:firstColumn="0" w:lastColumn="0" w:noHBand="0" w:noVBand="1"/>
      </w:tblPr>
      <w:tblGrid>
        <w:gridCol w:w="2087"/>
        <w:gridCol w:w="3616"/>
      </w:tblGrid>
      <w:tr w:rsidR="009262CC" w:rsidRPr="0008739A" w14:paraId="723CCA38"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2D406F78" w14:textId="77777777" w:rsidR="009262CC" w:rsidRPr="0008739A" w:rsidRDefault="009262CC" w:rsidP="009262CC">
            <w:r w:rsidRPr="0008739A">
              <w:t>Name</w:t>
            </w:r>
          </w:p>
        </w:tc>
        <w:tc>
          <w:tcPr>
            <w:tcW w:w="0" w:type="auto"/>
          </w:tcPr>
          <w:p w14:paraId="1C012031" w14:textId="77777777" w:rsidR="009262CC" w:rsidRPr="0008739A" w:rsidRDefault="009262CC" w:rsidP="009262CC">
            <w:r w:rsidRPr="0008739A">
              <w:t>Description</w:t>
            </w:r>
          </w:p>
        </w:tc>
      </w:tr>
      <w:tr w:rsidR="009262CC" w:rsidRPr="0008739A" w14:paraId="48D14F9A"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2126BF0E" w14:textId="77777777" w:rsidR="009262CC" w:rsidRDefault="009262CC" w:rsidP="009262CC">
            <w:r>
              <w:t>batchJobId</w:t>
            </w:r>
          </w:p>
        </w:tc>
        <w:tc>
          <w:tcPr>
            <w:tcW w:w="0" w:type="auto"/>
          </w:tcPr>
          <w:p w14:paraId="667C4789" w14:textId="77777777" w:rsidR="009262CC" w:rsidRDefault="009262CC" w:rsidP="009262CC">
            <w:r>
              <w:t>The identifier of the batch job.</w:t>
            </w:r>
          </w:p>
        </w:tc>
      </w:tr>
      <w:tr w:rsidR="009262CC" w:rsidRPr="0008739A" w14:paraId="45E74957" w14:textId="77777777" w:rsidTr="009262CC">
        <w:trPr>
          <w:cnfStyle w:val="000000010000" w:firstRow="0" w:lastRow="0" w:firstColumn="0" w:lastColumn="0" w:oddVBand="0" w:evenVBand="0" w:oddHBand="0" w:evenHBand="1" w:firstRowFirstColumn="0" w:firstRowLastColumn="0" w:lastRowFirstColumn="0" w:lastRowLastColumn="0"/>
        </w:trPr>
        <w:tc>
          <w:tcPr>
            <w:tcW w:w="0" w:type="auto"/>
          </w:tcPr>
          <w:p w14:paraId="20E791F3" w14:textId="77777777" w:rsidR="009262CC" w:rsidRDefault="009262CC" w:rsidP="009262CC">
            <w:r>
              <w:t>jobStatus</w:t>
            </w:r>
          </w:p>
        </w:tc>
        <w:tc>
          <w:tcPr>
            <w:tcW w:w="0" w:type="auto"/>
          </w:tcPr>
          <w:p w14:paraId="6ED6EA4C" w14:textId="77777777" w:rsidR="009262CC" w:rsidRDefault="009262CC" w:rsidP="009262CC">
            <w:r>
              <w:t>The current status of the batch job.</w:t>
            </w:r>
          </w:p>
        </w:tc>
      </w:tr>
      <w:tr w:rsidR="009262CC" w:rsidRPr="0008739A" w14:paraId="2EAC1581"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54F55F74" w14:textId="77777777" w:rsidR="009262CC" w:rsidRDefault="009262CC" w:rsidP="009262CC">
            <w:r>
              <w:t>userId</w:t>
            </w:r>
          </w:p>
        </w:tc>
        <w:tc>
          <w:tcPr>
            <w:tcW w:w="0" w:type="auto"/>
          </w:tcPr>
          <w:p w14:paraId="645BBE9A" w14:textId="77777777" w:rsidR="009262CC" w:rsidRDefault="009262CC" w:rsidP="009262CC">
            <w:r>
              <w:t>The consumer key of the user.</w:t>
            </w:r>
          </w:p>
        </w:tc>
      </w:tr>
      <w:tr w:rsidR="009262CC" w:rsidRPr="0008739A" w14:paraId="3CCE01C5" w14:textId="77777777" w:rsidTr="009262CC">
        <w:trPr>
          <w:cnfStyle w:val="000000010000" w:firstRow="0" w:lastRow="0" w:firstColumn="0" w:lastColumn="0" w:oddVBand="0" w:evenVBand="0" w:oddHBand="0" w:evenHBand="1" w:firstRowFirstColumn="0" w:firstRowLastColumn="0" w:lastRowFirstColumn="0" w:lastRowLastColumn="0"/>
        </w:trPr>
        <w:tc>
          <w:tcPr>
            <w:tcW w:w="0" w:type="auto"/>
          </w:tcPr>
          <w:p w14:paraId="1AC1BD7F" w14:textId="77777777" w:rsidR="009262CC" w:rsidRDefault="009262CC" w:rsidP="009262CC">
            <w:r>
              <w:t>creationTimestamp</w:t>
            </w:r>
          </w:p>
        </w:tc>
        <w:tc>
          <w:tcPr>
            <w:tcW w:w="0" w:type="auto"/>
          </w:tcPr>
          <w:p w14:paraId="158F7D7E" w14:textId="77777777" w:rsidR="009262CC" w:rsidRDefault="009262CC" w:rsidP="009262CC">
            <w:r>
              <w:t>The creation timestamp.</w:t>
            </w:r>
          </w:p>
        </w:tc>
      </w:tr>
    </w:tbl>
    <w:p w14:paraId="4626C8D8" w14:textId="77777777" w:rsidR="009262CC" w:rsidRDefault="009262CC" w:rsidP="009262CC"/>
    <w:p w14:paraId="58F3DDFC" w14:textId="77777777" w:rsidR="009262CC" w:rsidRDefault="009262CC" w:rsidP="009262CC">
      <w:pPr>
        <w:pStyle w:val="Heading3"/>
      </w:pPr>
      <w:bookmarkStart w:id="48" w:name="_Toc202591159"/>
      <w:r w:rsidRPr="00B645A7">
        <w:t>Java</w:t>
      </w:r>
      <w:r>
        <w:t>Script</w:t>
      </w:r>
      <w:bookmarkEnd w:id="48"/>
    </w:p>
    <w:p w14:paraId="1E97EC62" w14:textId="77777777" w:rsidR="009262CC" w:rsidRDefault="009262CC" w:rsidP="009262CC">
      <w:r>
        <w:t>The JavaScript client returns the URLs to the Batch Job Info page for each job. The job status can be downloaded from there.</w:t>
      </w:r>
    </w:p>
    <w:p w14:paraId="45542B4A" w14:textId="77777777" w:rsidR="009262CC" w:rsidRPr="009566AC" w:rsidRDefault="009262CC" w:rsidP="009262CC"/>
    <w:p w14:paraId="490D9EDB" w14:textId="77777777" w:rsidR="009262CC" w:rsidRDefault="009262CC" w:rsidP="009262CC">
      <w:r>
        <w:t>The following JavaScript example will replace the contents of the unordered list with the id jobUrls with the list of links to the batch job status pages.</w:t>
      </w:r>
    </w:p>
    <w:p w14:paraId="2A9423C2" w14:textId="77777777" w:rsidR="009262CC" w:rsidRDefault="009262CC" w:rsidP="009262CC"/>
    <w:p w14:paraId="102C880C"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client.getJobIdUrls(function(jobUrls) {</w:t>
      </w:r>
    </w:p>
    <w:p w14:paraId="176BDB2D" w14:textId="34700D91"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var ul = $('#jobUrls</w:t>
      </w:r>
      <w:r w:rsidR="00BB2E34">
        <w:t>'</w:t>
      </w:r>
      <w:r>
        <w:t>);</w:t>
      </w:r>
    </w:p>
    <w:p w14:paraId="1FC40446"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ul.empty();</w:t>
      </w:r>
    </w:p>
    <w:p w14:paraId="3DE4AA60"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w:t>
      </w:r>
      <w:r w:rsidRPr="009566AC">
        <w:t xml:space="preserve"> </w:t>
      </w:r>
      <w:r>
        <w:t>jobUrls).each(function() {</w:t>
      </w:r>
    </w:p>
    <w:p w14:paraId="08690084"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ul.append('&lt;li&gt;&lt;a href="' + $(this) + '"&gt;' + $(this) + '&lt;/a&gt;&lt;/li&gt;');</w:t>
      </w:r>
    </w:p>
    <w:p w14:paraId="3F45810D"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w:t>
      </w:r>
    </w:p>
    <w:p w14:paraId="687492EE"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w:t>
      </w:r>
    </w:p>
    <w:p w14:paraId="5B35B20A" w14:textId="77777777" w:rsidR="009262CC" w:rsidRDefault="009262CC" w:rsidP="009262CC"/>
    <w:p w14:paraId="35FC13F5" w14:textId="77777777" w:rsidR="009262CC" w:rsidRDefault="009262CC" w:rsidP="009262CC">
      <w:pPr>
        <w:pStyle w:val="Heading3"/>
      </w:pPr>
      <w:bookmarkStart w:id="49" w:name="_Toc202591160"/>
      <w:r w:rsidRPr="00B645A7">
        <w:t>Java</w:t>
      </w:r>
      <w:bookmarkEnd w:id="49"/>
    </w:p>
    <w:p w14:paraId="22966E2E" w14:textId="77777777" w:rsidR="009262CC" w:rsidRDefault="009262CC" w:rsidP="00303D24">
      <w:pPr>
        <w:keepNext/>
      </w:pPr>
      <w:r>
        <w:t>The Java client returns the URLs to the Batch Job Info page for each job. The job status can be downloaded from there.</w:t>
      </w:r>
    </w:p>
    <w:p w14:paraId="000D9BD4" w14:textId="77777777" w:rsidR="009262CC" w:rsidRPr="00A914BB" w:rsidRDefault="009262CC" w:rsidP="00303D24">
      <w:pPr>
        <w:keepNext/>
      </w:pPr>
    </w:p>
    <w:p w14:paraId="251FC193" w14:textId="77777777" w:rsidR="009262CC" w:rsidRPr="00D96854" w:rsidRDefault="009262CC" w:rsidP="009262CC">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 xml:space="preserve">List&lt;String&gt; </w:t>
      </w:r>
      <w:r>
        <w:rPr>
          <w:rFonts w:ascii="Courier" w:hAnsi="Courier"/>
          <w:szCs w:val="21"/>
        </w:rPr>
        <w:t>jobUrls</w:t>
      </w:r>
      <w:r w:rsidRPr="00D96854">
        <w:rPr>
          <w:rFonts w:ascii="Courier" w:hAnsi="Courier"/>
          <w:szCs w:val="21"/>
        </w:rPr>
        <w:t xml:space="preserve"> = client.</w:t>
      </w:r>
      <w:r>
        <w:rPr>
          <w:rFonts w:ascii="Courier" w:hAnsi="Courier"/>
          <w:szCs w:val="21"/>
        </w:rPr>
        <w:t>getUserJobIdUrls</w:t>
      </w:r>
      <w:r w:rsidRPr="00D96854">
        <w:rPr>
          <w:rFonts w:ascii="Courier" w:hAnsi="Courier"/>
          <w:szCs w:val="21"/>
        </w:rPr>
        <w:t>();</w:t>
      </w:r>
    </w:p>
    <w:p w14:paraId="7B6DD120" w14:textId="77777777" w:rsidR="009262CC" w:rsidRPr="009262CC" w:rsidRDefault="009262CC" w:rsidP="009262CC"/>
    <w:p w14:paraId="48C75B5F" w14:textId="24C756FE" w:rsidR="002037FE" w:rsidRDefault="005A5BF0" w:rsidP="00761F1F">
      <w:pPr>
        <w:pStyle w:val="Heading2"/>
      </w:pPr>
      <w:bookmarkStart w:id="50" w:name="_Toc202591161"/>
      <w:r>
        <w:t xml:space="preserve">Get User </w:t>
      </w:r>
      <w:r w:rsidR="0088331A">
        <w:t xml:space="preserve">Batch </w:t>
      </w:r>
      <w:r>
        <w:t>Job Info</w:t>
      </w:r>
      <w:bookmarkEnd w:id="50"/>
    </w:p>
    <w:p w14:paraId="6F7A57FE" w14:textId="211FA22B" w:rsidR="003060F6" w:rsidRDefault="003060F6" w:rsidP="003060F6">
      <w:r>
        <w:t>Get current status of a batch job for a user. The HTML page includes a custom view showing the status of a batch job.</w:t>
      </w:r>
    </w:p>
    <w:p w14:paraId="438EA3D5" w14:textId="77777777" w:rsidR="003060F6" w:rsidRDefault="003060F6" w:rsidP="003060F6"/>
    <w:p w14:paraId="559D1460" w14:textId="432DFCCA" w:rsidR="003060F6" w:rsidRDefault="003060F6" w:rsidP="003060F6">
      <w:r>
        <w:rPr>
          <w:noProof/>
        </w:rPr>
        <w:drawing>
          <wp:inline distT="0" distB="0" distL="0" distR="0" wp14:anchorId="3FCDB8AD" wp14:editId="0DEBD46E">
            <wp:extent cx="6691630" cy="2928652"/>
            <wp:effectExtent l="25400" t="25400" r="13970" b="1778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1630" cy="2928652"/>
                    </a:xfrm>
                    <a:prstGeom prst="rect">
                      <a:avLst/>
                    </a:prstGeom>
                    <a:noFill/>
                    <a:ln>
                      <a:solidFill>
                        <a:schemeClr val="tx1"/>
                      </a:solidFill>
                    </a:ln>
                  </pic:spPr>
                </pic:pic>
              </a:graphicData>
            </a:graphic>
          </wp:inline>
        </w:drawing>
      </w:r>
    </w:p>
    <w:p w14:paraId="176CF0B0" w14:textId="77777777" w:rsidR="003060F6" w:rsidRDefault="003060F6" w:rsidP="003060F6"/>
    <w:p w14:paraId="495A5A31" w14:textId="77777777" w:rsidR="003060F6" w:rsidRDefault="003060F6" w:rsidP="003060F6">
      <w:pPr>
        <w:pStyle w:val="Heading3"/>
      </w:pPr>
      <w:bookmarkStart w:id="51" w:name="_Toc202591162"/>
      <w:r>
        <w:t>Web Service API</w:t>
      </w:r>
      <w:bookmarkEnd w:id="51"/>
    </w:p>
    <w:tbl>
      <w:tblPr>
        <w:tblStyle w:val="TableGrid2"/>
        <w:tblW w:w="0" w:type="auto"/>
        <w:tblLook w:val="0480" w:firstRow="0" w:lastRow="0" w:firstColumn="1" w:lastColumn="0" w:noHBand="0" w:noVBand="1"/>
      </w:tblPr>
      <w:tblGrid>
        <w:gridCol w:w="1745"/>
        <w:gridCol w:w="5137"/>
      </w:tblGrid>
      <w:tr w:rsidR="003060F6" w:rsidRPr="00C46416" w14:paraId="3C989A50"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2A42E3DE" w14:textId="77777777" w:rsidR="003060F6" w:rsidRPr="00C46416" w:rsidRDefault="003060F6" w:rsidP="00303D24">
            <w:pPr>
              <w:keepNext/>
            </w:pPr>
            <w:r>
              <w:t>Path</w:t>
            </w:r>
          </w:p>
        </w:tc>
        <w:tc>
          <w:tcPr>
            <w:tcW w:w="0" w:type="auto"/>
          </w:tcPr>
          <w:p w14:paraId="632C7BDC" w14:textId="2B413C34" w:rsidR="003060F6" w:rsidRPr="00C46416" w:rsidRDefault="003060F6"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w:t>
            </w:r>
          </w:p>
        </w:tc>
      </w:tr>
      <w:tr w:rsidR="003060F6" w:rsidRPr="00C46416" w14:paraId="531FEC8D"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4564BE69" w14:textId="77777777" w:rsidR="003060F6" w:rsidRPr="00C46416" w:rsidRDefault="003060F6" w:rsidP="00303D24">
            <w:pPr>
              <w:keepNext/>
            </w:pPr>
            <w:r>
              <w:t>Method</w:t>
            </w:r>
          </w:p>
        </w:tc>
        <w:tc>
          <w:tcPr>
            <w:tcW w:w="0" w:type="auto"/>
          </w:tcPr>
          <w:p w14:paraId="44E9A9B2" w14:textId="77777777" w:rsidR="003060F6" w:rsidRPr="00C46416" w:rsidRDefault="003060F6"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3060F6" w:rsidRPr="00C46416" w14:paraId="3B48FFF6"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0AC2C3BA" w14:textId="77777777" w:rsidR="003060F6" w:rsidRDefault="003060F6" w:rsidP="00303D24">
            <w:pPr>
              <w:keepNext/>
            </w:pPr>
            <w:r>
              <w:t>Content Types</w:t>
            </w:r>
          </w:p>
        </w:tc>
        <w:tc>
          <w:tcPr>
            <w:tcW w:w="0" w:type="auto"/>
          </w:tcPr>
          <w:p w14:paraId="6CDB7CA0" w14:textId="77777777" w:rsidR="003060F6" w:rsidRPr="00C46416" w:rsidRDefault="003060F6" w:rsidP="00303D24">
            <w:pPr>
              <w:keepNext/>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3060F6" w:rsidRPr="00C46416" w14:paraId="76FE2DEF"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7A904154" w14:textId="77777777" w:rsidR="003060F6" w:rsidRDefault="003060F6" w:rsidP="003060F6">
            <w:r>
              <w:t>Response</w:t>
            </w:r>
          </w:p>
        </w:tc>
        <w:tc>
          <w:tcPr>
            <w:tcW w:w="0" w:type="auto"/>
          </w:tcPr>
          <w:p w14:paraId="0B271FDE" w14:textId="26E9E14A" w:rsidR="003060F6" w:rsidRPr="00612112" w:rsidRDefault="003060F6" w:rsidP="003060F6">
            <w:pPr>
              <w:cnfStyle w:val="000000000000" w:firstRow="0" w:lastRow="0" w:firstColumn="0" w:lastColumn="0" w:oddVBand="0" w:evenVBand="0" w:oddHBand="0" w:evenHBand="0" w:firstRowFirstColumn="0" w:firstRowLastColumn="0" w:lastRowFirstColumn="0" w:lastRowLastColumn="0"/>
            </w:pPr>
            <w:r>
              <w:t>Object Detail</w:t>
            </w:r>
          </w:p>
        </w:tc>
      </w:tr>
    </w:tbl>
    <w:p w14:paraId="10352310" w14:textId="77777777" w:rsidR="003060F6" w:rsidRDefault="003060F6" w:rsidP="003060F6"/>
    <w:p w14:paraId="618ECC64" w14:textId="77777777" w:rsidR="003060F6" w:rsidRDefault="003060F6" w:rsidP="003060F6">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3115"/>
      </w:tblGrid>
      <w:tr w:rsidR="003060F6" w:rsidRPr="0008739A" w14:paraId="4A2ED280"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3E43FF48" w14:textId="77777777" w:rsidR="003060F6" w:rsidRPr="0008739A" w:rsidRDefault="003060F6" w:rsidP="009262CC">
            <w:r w:rsidRPr="0008739A">
              <w:t>Name</w:t>
            </w:r>
          </w:p>
        </w:tc>
        <w:tc>
          <w:tcPr>
            <w:tcW w:w="0" w:type="auto"/>
          </w:tcPr>
          <w:p w14:paraId="51A536A9" w14:textId="77777777" w:rsidR="003060F6" w:rsidRPr="0008739A" w:rsidRDefault="003060F6" w:rsidP="009262CC">
            <w:r w:rsidRPr="0008739A">
              <w:t>Description</w:t>
            </w:r>
          </w:p>
        </w:tc>
      </w:tr>
      <w:tr w:rsidR="00D35239" w:rsidRPr="0008739A" w14:paraId="404E9919"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59A119F2" w14:textId="77777777" w:rsidR="00D35239" w:rsidRDefault="00D35239" w:rsidP="009262CC">
            <w:r>
              <w:t>consumerKey</w:t>
            </w:r>
          </w:p>
        </w:tc>
        <w:tc>
          <w:tcPr>
            <w:tcW w:w="0" w:type="auto"/>
          </w:tcPr>
          <w:p w14:paraId="146D4DCE" w14:textId="77777777" w:rsidR="00D35239" w:rsidRDefault="00D35239" w:rsidP="009262CC">
            <w:r>
              <w:t>The user's consumer key.</w:t>
            </w:r>
          </w:p>
        </w:tc>
      </w:tr>
      <w:tr w:rsidR="00036744" w:rsidRPr="0008739A" w14:paraId="36EE5C95" w14:textId="77777777" w:rsidTr="009262CC">
        <w:trPr>
          <w:cnfStyle w:val="000000010000" w:firstRow="0" w:lastRow="0" w:firstColumn="0" w:lastColumn="0" w:oddVBand="0" w:evenVBand="0" w:oddHBand="0" w:evenHBand="1" w:firstRowFirstColumn="0" w:firstRowLastColumn="0" w:lastRowFirstColumn="0" w:lastRowLastColumn="0"/>
        </w:trPr>
        <w:tc>
          <w:tcPr>
            <w:tcW w:w="0" w:type="auto"/>
          </w:tcPr>
          <w:p w14:paraId="34E4A08E" w14:textId="7162A102" w:rsidR="00036744" w:rsidRDefault="00036744" w:rsidP="009262CC">
            <w:r>
              <w:t>jobId</w:t>
            </w:r>
          </w:p>
        </w:tc>
        <w:tc>
          <w:tcPr>
            <w:tcW w:w="0" w:type="auto"/>
          </w:tcPr>
          <w:p w14:paraId="41F03357" w14:textId="38B17D4C" w:rsidR="00036744" w:rsidRDefault="00036744" w:rsidP="009262CC">
            <w:r>
              <w:t>The identifier of the batch job.</w:t>
            </w:r>
          </w:p>
        </w:tc>
      </w:tr>
    </w:tbl>
    <w:p w14:paraId="2CBF04F1" w14:textId="77777777" w:rsidR="003060F6" w:rsidRDefault="003060F6" w:rsidP="003060F6"/>
    <w:p w14:paraId="216B6CF6" w14:textId="77777777" w:rsidR="00D35239" w:rsidRDefault="00D35239" w:rsidP="00D35239"/>
    <w:p w14:paraId="313FDFE0" w14:textId="77777777" w:rsidR="00D35239" w:rsidRDefault="00D35239" w:rsidP="00D35239">
      <w:pPr>
        <w:keepNext/>
        <w:rPr>
          <w:b/>
        </w:rPr>
      </w:pPr>
      <w:r>
        <w:rPr>
          <w:b/>
        </w:rPr>
        <w:t>Fields</w:t>
      </w:r>
    </w:p>
    <w:tbl>
      <w:tblPr>
        <w:tblStyle w:val="LightGrid-Accent1"/>
        <w:tblW w:w="0" w:type="auto"/>
        <w:tblLook w:val="0420" w:firstRow="1" w:lastRow="0" w:firstColumn="0" w:lastColumn="0" w:noHBand="0" w:noVBand="1"/>
      </w:tblPr>
      <w:tblGrid>
        <w:gridCol w:w="3310"/>
        <w:gridCol w:w="7113"/>
      </w:tblGrid>
      <w:tr w:rsidR="00D35239" w:rsidRPr="0008739A" w14:paraId="60348F65" w14:textId="77777777" w:rsidTr="00303D2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7C6B4A" w14:textId="77777777" w:rsidR="00D35239" w:rsidRPr="0008739A" w:rsidRDefault="00D35239" w:rsidP="009262CC">
            <w:r w:rsidRPr="0008739A">
              <w:t>Name</w:t>
            </w:r>
          </w:p>
        </w:tc>
        <w:tc>
          <w:tcPr>
            <w:tcW w:w="0" w:type="auto"/>
          </w:tcPr>
          <w:p w14:paraId="122CEAB3" w14:textId="77777777" w:rsidR="00D35239" w:rsidRPr="0008739A" w:rsidRDefault="00D35239" w:rsidP="009262CC">
            <w:r w:rsidRPr="0008739A">
              <w:t>Description</w:t>
            </w:r>
          </w:p>
        </w:tc>
      </w:tr>
      <w:tr w:rsidR="00D35239" w:rsidRPr="0008739A" w14:paraId="7F9880C5"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5B6E02A3" w14:textId="77777777" w:rsidR="00D35239" w:rsidRDefault="00D35239" w:rsidP="009262CC">
            <w:r>
              <w:t>id</w:t>
            </w:r>
          </w:p>
        </w:tc>
        <w:tc>
          <w:tcPr>
            <w:tcW w:w="0" w:type="auto"/>
          </w:tcPr>
          <w:p w14:paraId="2668051A" w14:textId="77777777" w:rsidR="00D35239" w:rsidRDefault="00D35239" w:rsidP="009262CC">
            <w:r>
              <w:t>The identifier of the batch job.</w:t>
            </w:r>
          </w:p>
        </w:tc>
      </w:tr>
      <w:tr w:rsidR="00D35239" w:rsidRPr="0008739A" w14:paraId="325A1AED"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18910CF7" w14:textId="77777777" w:rsidR="00D35239" w:rsidRDefault="00D35239" w:rsidP="009262CC">
            <w:r>
              <w:t>userId</w:t>
            </w:r>
          </w:p>
        </w:tc>
        <w:tc>
          <w:tcPr>
            <w:tcW w:w="0" w:type="auto"/>
          </w:tcPr>
          <w:p w14:paraId="0FAB1BE7" w14:textId="77777777" w:rsidR="00D35239" w:rsidRDefault="00D35239" w:rsidP="009262CC">
            <w:r>
              <w:t>The consumer key of the user.</w:t>
            </w:r>
          </w:p>
        </w:tc>
      </w:tr>
      <w:tr w:rsidR="00D35239" w:rsidRPr="0008739A" w14:paraId="39BAE6C6"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45C7BDCE" w14:textId="77777777" w:rsidR="00D35239" w:rsidRDefault="00D35239" w:rsidP="009262CC">
            <w:r>
              <w:t>businessApplicationName</w:t>
            </w:r>
          </w:p>
        </w:tc>
        <w:tc>
          <w:tcPr>
            <w:tcW w:w="0" w:type="auto"/>
          </w:tcPr>
          <w:p w14:paraId="1AC95B29" w14:textId="77777777" w:rsidR="00D35239" w:rsidRDefault="00D35239" w:rsidP="009262CC">
            <w:r>
              <w:t>The name of the business application.</w:t>
            </w:r>
          </w:p>
        </w:tc>
      </w:tr>
      <w:tr w:rsidR="00D35239" w:rsidRPr="0008739A" w14:paraId="088076D6"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233FA38" w14:textId="77777777" w:rsidR="00D35239" w:rsidRDefault="00D35239" w:rsidP="009262CC">
            <w:r>
              <w:t>businessApplicationVersion</w:t>
            </w:r>
          </w:p>
        </w:tc>
        <w:tc>
          <w:tcPr>
            <w:tcW w:w="0" w:type="auto"/>
          </w:tcPr>
          <w:p w14:paraId="2F130A57" w14:textId="77777777" w:rsidR="00D35239" w:rsidRDefault="00D35239" w:rsidP="009262CC">
            <w:r>
              <w:t>The version of the business application.</w:t>
            </w:r>
          </w:p>
        </w:tc>
      </w:tr>
      <w:tr w:rsidR="00D35239" w:rsidRPr="0008739A" w14:paraId="3AC5CF4A"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435BB14E" w14:textId="77777777" w:rsidR="00D35239" w:rsidRPr="00B15488" w:rsidRDefault="00D35239" w:rsidP="009262CC">
            <w:pPr>
              <w:rPr>
                <w:i/>
              </w:rPr>
            </w:pPr>
            <w:r w:rsidRPr="00B15488">
              <w:rPr>
                <w:i/>
              </w:rPr>
              <w:t>&lt;jobFieldName&gt;</w:t>
            </w:r>
          </w:p>
        </w:tc>
        <w:tc>
          <w:tcPr>
            <w:tcW w:w="0" w:type="auto"/>
          </w:tcPr>
          <w:p w14:paraId="2FADD4B4" w14:textId="77777777" w:rsidR="00D35239" w:rsidRDefault="00D35239" w:rsidP="009262CC">
            <w:r>
              <w:t>One field for each job parameter defined for the business application.</w:t>
            </w:r>
          </w:p>
        </w:tc>
      </w:tr>
      <w:tr w:rsidR="00D35239" w:rsidRPr="0008739A" w14:paraId="58385242"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1AE11D0" w14:textId="77777777" w:rsidR="00D35239" w:rsidRDefault="00D35239" w:rsidP="009262CC">
            <w:r>
              <w:t>jobStatus</w:t>
            </w:r>
          </w:p>
        </w:tc>
        <w:tc>
          <w:tcPr>
            <w:tcW w:w="0" w:type="auto"/>
          </w:tcPr>
          <w:p w14:paraId="1DEE40CA" w14:textId="77777777" w:rsidR="00D35239" w:rsidRDefault="00D35239" w:rsidP="009262CC">
            <w:r>
              <w:t>The current status of the batch job.</w:t>
            </w:r>
          </w:p>
        </w:tc>
      </w:tr>
      <w:tr w:rsidR="00D35239" w:rsidRPr="0008739A" w14:paraId="07146CA3"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03B895C2" w14:textId="77777777" w:rsidR="00D35239" w:rsidRDefault="00D35239" w:rsidP="009262CC">
            <w:r w:rsidRPr="003060F6">
              <w:t>secondsToWaitForStatusCheck</w:t>
            </w:r>
          </w:p>
        </w:tc>
        <w:tc>
          <w:tcPr>
            <w:tcW w:w="0" w:type="auto"/>
          </w:tcPr>
          <w:p w14:paraId="5B55D68B" w14:textId="77777777" w:rsidR="00D35239" w:rsidRDefault="00D35239" w:rsidP="009262CC">
            <w:r>
              <w:t>The number of seconds to wait before checking the status again.</w:t>
            </w:r>
          </w:p>
        </w:tc>
      </w:tr>
      <w:tr w:rsidR="00D35239" w:rsidRPr="0008739A" w14:paraId="4E49CA17"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35987066" w14:textId="77777777" w:rsidR="00D35239" w:rsidRDefault="00D35239" w:rsidP="009262CC">
            <w:r>
              <w:t>numSubmittedRequests</w:t>
            </w:r>
          </w:p>
        </w:tc>
        <w:tc>
          <w:tcPr>
            <w:tcW w:w="0" w:type="auto"/>
          </w:tcPr>
          <w:p w14:paraId="341CC1F6" w14:textId="77777777" w:rsidR="00D35239" w:rsidRDefault="00D35239" w:rsidP="009262CC">
            <w:r>
              <w:t>The number of requests submitted.</w:t>
            </w:r>
          </w:p>
        </w:tc>
      </w:tr>
      <w:tr w:rsidR="00D35239" w:rsidRPr="0008739A" w14:paraId="31D87D6A"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7FDAB862" w14:textId="77777777" w:rsidR="00D35239" w:rsidRDefault="00D35239" w:rsidP="009262CC">
            <w:r>
              <w:t>numCompletedRequests</w:t>
            </w:r>
          </w:p>
        </w:tc>
        <w:tc>
          <w:tcPr>
            <w:tcW w:w="0" w:type="auto"/>
          </w:tcPr>
          <w:p w14:paraId="04E07440" w14:textId="77777777" w:rsidR="00D35239" w:rsidRDefault="00D35239" w:rsidP="009262CC">
            <w:r>
              <w:t>The number of requests successfully completed.</w:t>
            </w:r>
          </w:p>
        </w:tc>
      </w:tr>
      <w:tr w:rsidR="00D35239" w:rsidRPr="0008739A" w14:paraId="67A41CF9"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9500DE5" w14:textId="77777777" w:rsidR="00D35239" w:rsidRDefault="00D35239" w:rsidP="009262CC">
            <w:r>
              <w:t>numFailedRequests</w:t>
            </w:r>
          </w:p>
        </w:tc>
        <w:tc>
          <w:tcPr>
            <w:tcW w:w="0" w:type="auto"/>
          </w:tcPr>
          <w:p w14:paraId="6F31E17B" w14:textId="77777777" w:rsidR="00D35239" w:rsidRDefault="00D35239" w:rsidP="009262CC">
            <w:r>
              <w:t>The number of failed requests.</w:t>
            </w:r>
          </w:p>
        </w:tc>
      </w:tr>
      <w:tr w:rsidR="00D35239" w:rsidRPr="0008739A" w14:paraId="5E7216AF"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1DF86EE0" w14:textId="77777777" w:rsidR="00D35239" w:rsidRDefault="00D35239" w:rsidP="009262CC">
            <w:r>
              <w:t>resultDataContentType</w:t>
            </w:r>
          </w:p>
        </w:tc>
        <w:tc>
          <w:tcPr>
            <w:tcW w:w="0" w:type="auto"/>
          </w:tcPr>
          <w:p w14:paraId="5EC248DC" w14:textId="77777777" w:rsidR="00D35239" w:rsidRDefault="00D35239" w:rsidP="009262CC">
            <w:r>
              <w:t>The result data content type.</w:t>
            </w:r>
          </w:p>
        </w:tc>
      </w:tr>
      <w:tr w:rsidR="00D35239" w:rsidRPr="0008739A" w14:paraId="325162AD"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9DD0D97" w14:textId="77777777" w:rsidR="00D35239" w:rsidRDefault="00D35239" w:rsidP="009262CC">
            <w:r>
              <w:t>resultsUrl</w:t>
            </w:r>
          </w:p>
        </w:tc>
        <w:tc>
          <w:tcPr>
            <w:tcW w:w="0" w:type="auto"/>
          </w:tcPr>
          <w:p w14:paraId="105F47C7" w14:textId="77777777" w:rsidR="00D35239" w:rsidRDefault="00D35239" w:rsidP="009262CC">
            <w:r>
              <w:t>The URL to the Batch Job Results List resource if the job is completed.</w:t>
            </w:r>
          </w:p>
        </w:tc>
      </w:tr>
    </w:tbl>
    <w:p w14:paraId="77436854" w14:textId="77777777" w:rsidR="00D35239" w:rsidRDefault="00D35239" w:rsidP="00D35239"/>
    <w:p w14:paraId="7006446A" w14:textId="77777777" w:rsidR="00D35239" w:rsidRDefault="00D35239" w:rsidP="00D35239">
      <w:pPr>
        <w:pStyle w:val="Heading3"/>
      </w:pPr>
      <w:bookmarkStart w:id="52" w:name="_Toc202591163"/>
      <w:r w:rsidRPr="00B645A7">
        <w:t>Java</w:t>
      </w:r>
      <w:r>
        <w:t>Script</w:t>
      </w:r>
      <w:bookmarkEnd w:id="52"/>
    </w:p>
    <w:p w14:paraId="2C55BDE5" w14:textId="763A3987" w:rsidR="00D35239" w:rsidRDefault="00D35239" w:rsidP="00D35239">
      <w:pPr>
        <w:keepNext/>
      </w:pPr>
      <w:r>
        <w:t>The following JavaScript example will display an alert with the id of a job.</w:t>
      </w:r>
    </w:p>
    <w:p w14:paraId="7062CA4A" w14:textId="77777777" w:rsidR="00D35239" w:rsidRDefault="00D35239" w:rsidP="00D35239">
      <w:pPr>
        <w:keepNext/>
      </w:pPr>
    </w:p>
    <w:p w14:paraId="66B0235C" w14:textId="7421272E" w:rsidR="0076221E" w:rsidRDefault="0076221E" w:rsidP="0076221E">
      <w:pPr>
        <w:pBdr>
          <w:top w:val="single" w:sz="4" w:space="1" w:color="auto"/>
          <w:left w:val="single" w:sz="4" w:space="3" w:color="auto"/>
          <w:bottom w:val="single" w:sz="4" w:space="1" w:color="auto"/>
          <w:right w:val="single" w:sz="4" w:space="4" w:color="auto"/>
        </w:pBdr>
        <w:rPr>
          <w:rFonts w:ascii="Courier" w:hAnsi="Courier"/>
          <w:szCs w:val="21"/>
        </w:rPr>
      </w:pPr>
      <w:r>
        <w:rPr>
          <w:rFonts w:ascii="Courier" w:hAnsi="Courier"/>
          <w:szCs w:val="21"/>
        </w:rPr>
        <w:t>var jobStatusUrl = '</w:t>
      </w:r>
      <w:r w:rsidRPr="00D35239">
        <w:rPr>
          <w:rFonts w:ascii="Courier" w:hAnsi="Courier"/>
          <w:b/>
          <w:szCs w:val="21"/>
        </w:rPr>
        <w:t>http://apps.gov.bc.ca/pub/cpf/ws/users/</w:t>
      </w:r>
      <w:r>
        <w:rPr>
          <w:rFonts w:ascii="Courier" w:hAnsi="Courier"/>
          <w:b/>
          <w:szCs w:val="21"/>
        </w:rPr>
        <w:t>&lt;userId&gt;</w:t>
      </w:r>
      <w:r w:rsidRPr="00D35239">
        <w:rPr>
          <w:rFonts w:ascii="Courier" w:hAnsi="Courier"/>
          <w:b/>
          <w:szCs w:val="21"/>
        </w:rPr>
        <w:t>/jobs/1</w:t>
      </w:r>
      <w:r>
        <w:rPr>
          <w:rFonts w:ascii="Courier" w:hAnsi="Courier"/>
          <w:szCs w:val="21"/>
        </w:rPr>
        <w:t>';</w:t>
      </w:r>
    </w:p>
    <w:p w14:paraId="18F75965" w14:textId="3E2F4559" w:rsidR="00D35239" w:rsidRDefault="00D35239" w:rsidP="0076221E">
      <w:pPr>
        <w:pStyle w:val="PlainText"/>
        <w:keepNext/>
        <w:pBdr>
          <w:top w:val="single" w:sz="4" w:space="1" w:color="auto"/>
          <w:left w:val="single" w:sz="4" w:space="3" w:color="auto"/>
          <w:bottom w:val="single" w:sz="4" w:space="1" w:color="auto"/>
          <w:right w:val="single" w:sz="4" w:space="4" w:color="auto"/>
        </w:pBdr>
      </w:pPr>
      <w:r>
        <w:t>client.getJobStatus(</w:t>
      </w:r>
      <w:r w:rsidR="0076221E">
        <w:t xml:space="preserve">jobStatusUrl , </w:t>
      </w:r>
      <w:r>
        <w:t>function(jobStatus) {</w:t>
      </w:r>
    </w:p>
    <w:p w14:paraId="795EA8F2" w14:textId="5C29BF7A" w:rsidR="00D35239" w:rsidRDefault="00D35239" w:rsidP="0076221E">
      <w:pPr>
        <w:pStyle w:val="PlainText"/>
        <w:keepNext/>
        <w:pBdr>
          <w:top w:val="single" w:sz="4" w:space="1" w:color="auto"/>
          <w:left w:val="single" w:sz="4" w:space="3" w:color="auto"/>
          <w:bottom w:val="single" w:sz="4" w:space="1" w:color="auto"/>
          <w:right w:val="single" w:sz="4" w:space="4" w:color="auto"/>
        </w:pBdr>
      </w:pPr>
      <w:r>
        <w:t xml:space="preserve">  alert(jobStatus['id']);</w:t>
      </w:r>
    </w:p>
    <w:p w14:paraId="3F843A0F" w14:textId="77777777" w:rsidR="00D35239" w:rsidRDefault="00D35239" w:rsidP="0076221E">
      <w:pPr>
        <w:pStyle w:val="PlainText"/>
        <w:pBdr>
          <w:top w:val="single" w:sz="4" w:space="1" w:color="auto"/>
          <w:left w:val="single" w:sz="4" w:space="3" w:color="auto"/>
          <w:bottom w:val="single" w:sz="4" w:space="1" w:color="auto"/>
          <w:right w:val="single" w:sz="4" w:space="4" w:color="auto"/>
        </w:pBdr>
      </w:pPr>
      <w:r>
        <w:t>});</w:t>
      </w:r>
    </w:p>
    <w:p w14:paraId="4EB42BE3" w14:textId="77777777" w:rsidR="00D35239" w:rsidRDefault="00D35239" w:rsidP="00D35239"/>
    <w:p w14:paraId="71048684" w14:textId="77777777" w:rsidR="00D35239" w:rsidRDefault="00D35239" w:rsidP="00D35239">
      <w:pPr>
        <w:pStyle w:val="Heading3"/>
      </w:pPr>
      <w:bookmarkStart w:id="53" w:name="_Toc202591164"/>
      <w:r w:rsidRPr="00B645A7">
        <w:t>Java</w:t>
      </w:r>
      <w:bookmarkEnd w:id="53"/>
    </w:p>
    <w:p w14:paraId="55A97B1A" w14:textId="77777777" w:rsidR="00D35239" w:rsidRDefault="00D35239" w:rsidP="00D35239">
      <w:r>
        <w:t>The Java client returns a Map containing each of the field values.</w:t>
      </w:r>
    </w:p>
    <w:p w14:paraId="61E465BE" w14:textId="77777777" w:rsidR="00D35239" w:rsidRPr="00A914BB" w:rsidRDefault="00D35239" w:rsidP="00D35239"/>
    <w:p w14:paraId="122006F0" w14:textId="77777777" w:rsidR="00D35239"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jobStatusUrl = "</w:t>
      </w:r>
      <w:r w:rsidRPr="00D35239">
        <w:rPr>
          <w:rFonts w:ascii="Courier" w:hAnsi="Courier"/>
          <w:b/>
          <w:szCs w:val="21"/>
        </w:rPr>
        <w:t>http://apps.gov.bc.ca/pub/cpf/ws/users/</w:t>
      </w:r>
      <w:r>
        <w:rPr>
          <w:rFonts w:ascii="Courier" w:hAnsi="Courier"/>
          <w:b/>
          <w:szCs w:val="21"/>
        </w:rPr>
        <w:t>&lt;userId&gt;</w:t>
      </w:r>
      <w:r w:rsidRPr="00D35239">
        <w:rPr>
          <w:rFonts w:ascii="Courier" w:hAnsi="Courier"/>
          <w:b/>
          <w:szCs w:val="21"/>
        </w:rPr>
        <w:t>/jobs/1</w:t>
      </w:r>
      <w:r>
        <w:rPr>
          <w:rFonts w:ascii="Courier" w:hAnsi="Courier"/>
          <w:szCs w:val="21"/>
        </w:rPr>
        <w:t>";</w:t>
      </w:r>
    </w:p>
    <w:p w14:paraId="71B6E1A7" w14:textId="77777777" w:rsidR="00D35239"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Map&lt;String</w:t>
      </w:r>
      <w:r w:rsidRPr="00D96854">
        <w:rPr>
          <w:rFonts w:ascii="Courier" w:hAnsi="Courier"/>
          <w:szCs w:val="21"/>
        </w:rPr>
        <w:t xml:space="preserve"> client.</w:t>
      </w:r>
      <w:r>
        <w:rPr>
          <w:rFonts w:ascii="Courier" w:hAnsi="Courier"/>
          <w:szCs w:val="21"/>
        </w:rPr>
        <w:t>getJobStatus</w:t>
      </w:r>
      <w:r w:rsidRPr="00D96854">
        <w:rPr>
          <w:rFonts w:ascii="Courier" w:hAnsi="Courier"/>
          <w:szCs w:val="21"/>
        </w:rPr>
        <w:t>(</w:t>
      </w:r>
    </w:p>
    <w:p w14:paraId="0FFBB3EA" w14:textId="77777777" w:rsidR="00D35239"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jobStatusUrl</w:t>
      </w:r>
    </w:p>
    <w:p w14:paraId="4631CF61" w14:textId="77777777" w:rsidR="00D35239" w:rsidRPr="00D96854"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w:t>
      </w:r>
    </w:p>
    <w:p w14:paraId="2B2AD508" w14:textId="77777777" w:rsidR="00B2235C" w:rsidRPr="00B2235C" w:rsidRDefault="00B2235C" w:rsidP="00B2235C"/>
    <w:p w14:paraId="748F1559" w14:textId="40C9A41A" w:rsidR="005A5BF0" w:rsidRDefault="005A5BF0" w:rsidP="00761F1F">
      <w:pPr>
        <w:pStyle w:val="Heading2"/>
      </w:pPr>
      <w:bookmarkStart w:id="54" w:name="_Toc202591165"/>
      <w:r>
        <w:t>Get User Batch Job Results List</w:t>
      </w:r>
      <w:bookmarkEnd w:id="54"/>
    </w:p>
    <w:p w14:paraId="7EF60B23" w14:textId="5F8B47E2" w:rsidR="00303D24" w:rsidRDefault="008F4B3D" w:rsidP="00303D24">
      <w:r>
        <w:t>This resource returns the list of result files for a batch job.</w:t>
      </w:r>
    </w:p>
    <w:p w14:paraId="340FDC82" w14:textId="77777777" w:rsidR="008F4B3D" w:rsidRDefault="008F4B3D" w:rsidP="00303D24"/>
    <w:p w14:paraId="7D518F13" w14:textId="63223FF2" w:rsidR="008F4B3D" w:rsidRDefault="008F4B3D" w:rsidP="00303D24">
      <w:r>
        <w:t xml:space="preserve">For structured result data there will be one </w:t>
      </w:r>
      <w:r w:rsidRPr="00303D24">
        <w:t>structuredResultData</w:t>
      </w:r>
      <w:r>
        <w:t xml:space="preserve">  file (if there was at least one successful request) and one errorResultData file (if there was at least one failed request).</w:t>
      </w:r>
    </w:p>
    <w:p w14:paraId="669388A7" w14:textId="77777777" w:rsidR="008F4B3D" w:rsidRDefault="008F4B3D" w:rsidP="00303D24"/>
    <w:p w14:paraId="44EE63C8" w14:textId="57261E14" w:rsidR="008F4B3D" w:rsidRDefault="008F4B3D" w:rsidP="00303D24">
      <w:r>
        <w:t>For opaque result data there will be one or more opaqueResultData files for each successful request and one errorResultData file (if there was at least one failed request).</w:t>
      </w:r>
    </w:p>
    <w:p w14:paraId="6C5CCC97" w14:textId="77777777" w:rsidR="008F4B3D" w:rsidRDefault="008F4B3D" w:rsidP="00303D24"/>
    <w:p w14:paraId="40163095" w14:textId="77777777" w:rsidR="00303D24" w:rsidRDefault="00303D24" w:rsidP="00303D24">
      <w:pPr>
        <w:pStyle w:val="Heading3"/>
      </w:pPr>
      <w:bookmarkStart w:id="55" w:name="_Toc202591166"/>
      <w:r>
        <w:t>Web Service API</w:t>
      </w:r>
      <w:bookmarkEnd w:id="55"/>
    </w:p>
    <w:tbl>
      <w:tblPr>
        <w:tblStyle w:val="TableGrid2"/>
        <w:tblW w:w="0" w:type="auto"/>
        <w:tblLook w:val="0480" w:firstRow="0" w:lastRow="0" w:firstColumn="1" w:lastColumn="0" w:noHBand="0" w:noVBand="1"/>
      </w:tblPr>
      <w:tblGrid>
        <w:gridCol w:w="1745"/>
        <w:gridCol w:w="6097"/>
      </w:tblGrid>
      <w:tr w:rsidR="00303D24" w:rsidRPr="00C46416" w14:paraId="26E3AEFD"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2E528924" w14:textId="77777777" w:rsidR="00303D24" w:rsidRPr="00C46416" w:rsidRDefault="00303D24" w:rsidP="00303D24">
            <w:pPr>
              <w:keepNext/>
            </w:pPr>
            <w:r>
              <w:t>Path</w:t>
            </w:r>
          </w:p>
        </w:tc>
        <w:tc>
          <w:tcPr>
            <w:tcW w:w="0" w:type="auto"/>
          </w:tcPr>
          <w:p w14:paraId="2F63E8B8" w14:textId="086D62F6"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/users/{consumerKey}/jobs/{jobId}/results</w:t>
            </w:r>
          </w:p>
        </w:tc>
      </w:tr>
      <w:tr w:rsidR="00303D24" w:rsidRPr="00C46416" w14:paraId="235DAB9C"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07BCF914" w14:textId="77777777" w:rsidR="00303D24" w:rsidRPr="00C46416" w:rsidRDefault="00303D24" w:rsidP="00303D24">
            <w:pPr>
              <w:keepNext/>
            </w:pPr>
            <w:r>
              <w:t>Method</w:t>
            </w:r>
          </w:p>
        </w:tc>
        <w:tc>
          <w:tcPr>
            <w:tcW w:w="0" w:type="auto"/>
          </w:tcPr>
          <w:p w14:paraId="77AC2D95" w14:textId="77777777"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303D24" w:rsidRPr="00C46416" w14:paraId="439FD199"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5B8D4A86" w14:textId="77777777" w:rsidR="00303D24" w:rsidRDefault="00303D24" w:rsidP="00303D24">
            <w:pPr>
              <w:keepNext/>
            </w:pPr>
            <w:r>
              <w:t>Content Types</w:t>
            </w:r>
          </w:p>
        </w:tc>
        <w:tc>
          <w:tcPr>
            <w:tcW w:w="0" w:type="auto"/>
          </w:tcPr>
          <w:p w14:paraId="5670E220" w14:textId="77777777"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303D24" w:rsidRPr="00C46416" w14:paraId="7719C1FE"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6538AA9A" w14:textId="77777777" w:rsidR="00303D24" w:rsidRDefault="00303D24" w:rsidP="00303D24">
            <w:r>
              <w:t>Response</w:t>
            </w:r>
          </w:p>
        </w:tc>
        <w:tc>
          <w:tcPr>
            <w:tcW w:w="0" w:type="auto"/>
          </w:tcPr>
          <w:p w14:paraId="49F5D5D9" w14:textId="0964FC8C" w:rsidR="00303D24" w:rsidRPr="00612112" w:rsidRDefault="008F4B3D" w:rsidP="00303D24">
            <w:pPr>
              <w:cnfStyle w:val="000000000000" w:firstRow="0" w:lastRow="0" w:firstColumn="0" w:lastColumn="0" w:oddVBand="0" w:evenVBand="0" w:oddHBand="0" w:evenHBand="0" w:firstRowFirstColumn="0" w:firstRowLastColumn="0" w:lastRowFirstColumn="0" w:lastRowLastColumn="0"/>
            </w:pPr>
            <w:r>
              <w:t>R</w:t>
            </w:r>
            <w:r w:rsidR="00303D24">
              <w:t>esource List</w:t>
            </w:r>
          </w:p>
        </w:tc>
      </w:tr>
    </w:tbl>
    <w:p w14:paraId="32341726" w14:textId="77777777" w:rsidR="00303D24" w:rsidRDefault="00303D24" w:rsidP="00303D24"/>
    <w:p w14:paraId="1368D99C" w14:textId="77777777" w:rsidR="00303D24" w:rsidRDefault="00303D24" w:rsidP="00303D24">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3115"/>
      </w:tblGrid>
      <w:tr w:rsidR="00303D24" w:rsidRPr="0008739A" w14:paraId="438B218B" w14:textId="77777777" w:rsidTr="00303D24">
        <w:trPr>
          <w:cnfStyle w:val="100000000000" w:firstRow="1" w:lastRow="0" w:firstColumn="0" w:lastColumn="0" w:oddVBand="0" w:evenVBand="0" w:oddHBand="0" w:evenHBand="0" w:firstRowFirstColumn="0" w:firstRowLastColumn="0" w:lastRowFirstColumn="0" w:lastRowLastColumn="0"/>
        </w:trPr>
        <w:tc>
          <w:tcPr>
            <w:tcW w:w="0" w:type="auto"/>
          </w:tcPr>
          <w:p w14:paraId="3870F01E" w14:textId="77777777" w:rsidR="00303D24" w:rsidRPr="0008739A" w:rsidRDefault="00303D24" w:rsidP="00303D24">
            <w:r w:rsidRPr="0008739A">
              <w:t>Name</w:t>
            </w:r>
          </w:p>
        </w:tc>
        <w:tc>
          <w:tcPr>
            <w:tcW w:w="0" w:type="auto"/>
          </w:tcPr>
          <w:p w14:paraId="5FB87C73" w14:textId="77777777" w:rsidR="00303D24" w:rsidRPr="0008739A" w:rsidRDefault="00303D24" w:rsidP="00303D24">
            <w:r w:rsidRPr="0008739A">
              <w:t>Description</w:t>
            </w:r>
          </w:p>
        </w:tc>
      </w:tr>
      <w:tr w:rsidR="00303D24" w:rsidRPr="0008739A" w14:paraId="7416037B" w14:textId="77777777" w:rsidTr="00303D24">
        <w:trPr>
          <w:cnfStyle w:val="000000100000" w:firstRow="0" w:lastRow="0" w:firstColumn="0" w:lastColumn="0" w:oddVBand="0" w:evenVBand="0" w:oddHBand="1" w:evenHBand="0" w:firstRowFirstColumn="0" w:firstRowLastColumn="0" w:lastRowFirstColumn="0" w:lastRowLastColumn="0"/>
        </w:trPr>
        <w:tc>
          <w:tcPr>
            <w:tcW w:w="0" w:type="auto"/>
          </w:tcPr>
          <w:p w14:paraId="4B929C33" w14:textId="77777777" w:rsidR="00303D24" w:rsidRDefault="00303D24" w:rsidP="00303D24">
            <w:r>
              <w:t>consumerKey</w:t>
            </w:r>
          </w:p>
        </w:tc>
        <w:tc>
          <w:tcPr>
            <w:tcW w:w="0" w:type="auto"/>
          </w:tcPr>
          <w:p w14:paraId="527F2E09" w14:textId="77777777" w:rsidR="00303D24" w:rsidRDefault="00303D24" w:rsidP="00303D24">
            <w:r>
              <w:t>The user's consumer key.</w:t>
            </w:r>
          </w:p>
        </w:tc>
      </w:tr>
      <w:tr w:rsidR="00303D24" w:rsidRPr="0008739A" w14:paraId="33C0B043" w14:textId="77777777" w:rsidTr="00303D24">
        <w:trPr>
          <w:cnfStyle w:val="000000010000" w:firstRow="0" w:lastRow="0" w:firstColumn="0" w:lastColumn="0" w:oddVBand="0" w:evenVBand="0" w:oddHBand="0" w:evenHBand="1" w:firstRowFirstColumn="0" w:firstRowLastColumn="0" w:lastRowFirstColumn="0" w:lastRowLastColumn="0"/>
        </w:trPr>
        <w:tc>
          <w:tcPr>
            <w:tcW w:w="0" w:type="auto"/>
          </w:tcPr>
          <w:p w14:paraId="0B907B53" w14:textId="77777777" w:rsidR="00303D24" w:rsidRDefault="00303D24" w:rsidP="00303D24">
            <w:r>
              <w:t>jobId</w:t>
            </w:r>
          </w:p>
        </w:tc>
        <w:tc>
          <w:tcPr>
            <w:tcW w:w="0" w:type="auto"/>
          </w:tcPr>
          <w:p w14:paraId="40D7D986" w14:textId="77777777" w:rsidR="00303D24" w:rsidRDefault="00303D24" w:rsidP="00303D24">
            <w:r>
              <w:t>The identifier of the batch job.</w:t>
            </w:r>
          </w:p>
        </w:tc>
      </w:tr>
    </w:tbl>
    <w:p w14:paraId="0236D83B" w14:textId="77777777" w:rsidR="00303D24" w:rsidRDefault="00303D24" w:rsidP="00303D24"/>
    <w:p w14:paraId="0D11F367" w14:textId="77777777" w:rsidR="00303D24" w:rsidRDefault="00303D24" w:rsidP="00303D24"/>
    <w:p w14:paraId="04B37118" w14:textId="68AF3847" w:rsidR="00303D24" w:rsidRDefault="00303D24" w:rsidP="00303D24">
      <w:pPr>
        <w:keepNext/>
        <w:rPr>
          <w:b/>
        </w:rPr>
      </w:pPr>
      <w:r>
        <w:rPr>
          <w:b/>
        </w:rPr>
        <w:t>Additional Fields</w:t>
      </w:r>
    </w:p>
    <w:tbl>
      <w:tblPr>
        <w:tblStyle w:val="LightGrid-Accent1"/>
        <w:tblW w:w="0" w:type="auto"/>
        <w:tblLook w:val="0420" w:firstRow="1" w:lastRow="0" w:firstColumn="0" w:lastColumn="0" w:noHBand="0" w:noVBand="1"/>
      </w:tblPr>
      <w:tblGrid>
        <w:gridCol w:w="2870"/>
        <w:gridCol w:w="7884"/>
      </w:tblGrid>
      <w:tr w:rsidR="00303D24" w:rsidRPr="0008739A" w14:paraId="096E77D3" w14:textId="77777777" w:rsidTr="00303D2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3065270" w14:textId="77777777" w:rsidR="00303D24" w:rsidRPr="0008739A" w:rsidRDefault="00303D24" w:rsidP="00303D24">
            <w:r w:rsidRPr="0008739A">
              <w:t>Name</w:t>
            </w:r>
          </w:p>
        </w:tc>
        <w:tc>
          <w:tcPr>
            <w:tcW w:w="0" w:type="auto"/>
          </w:tcPr>
          <w:p w14:paraId="5495947E" w14:textId="77777777" w:rsidR="00303D24" w:rsidRPr="0008739A" w:rsidRDefault="00303D24" w:rsidP="00303D24">
            <w:r w:rsidRPr="0008739A">
              <w:t>Description</w:t>
            </w:r>
          </w:p>
        </w:tc>
      </w:tr>
      <w:tr w:rsidR="00303D24" w:rsidRPr="0008739A" w14:paraId="0C6ECCA8"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6DF78928" w14:textId="5065B3CA" w:rsidR="00303D24" w:rsidRDefault="00303D24" w:rsidP="00303D24">
            <w:r>
              <w:t>batchJobId</w:t>
            </w:r>
          </w:p>
        </w:tc>
        <w:tc>
          <w:tcPr>
            <w:tcW w:w="0" w:type="auto"/>
          </w:tcPr>
          <w:p w14:paraId="4C55A384" w14:textId="77777777" w:rsidR="00303D24" w:rsidRDefault="00303D24" w:rsidP="00303D24">
            <w:r>
              <w:t>The identifier of the batch job.</w:t>
            </w:r>
          </w:p>
        </w:tc>
      </w:tr>
      <w:tr w:rsidR="00303D24" w:rsidRPr="0008739A" w14:paraId="6475D20C"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0C745516" w14:textId="17081524" w:rsidR="00303D24" w:rsidRDefault="00303D24" w:rsidP="00303D24">
            <w:r>
              <w:t>batchJobResultId</w:t>
            </w:r>
          </w:p>
        </w:tc>
        <w:tc>
          <w:tcPr>
            <w:tcW w:w="0" w:type="auto"/>
          </w:tcPr>
          <w:p w14:paraId="65F0DDB2" w14:textId="2C1FC671" w:rsidR="00303D24" w:rsidRDefault="00303D24" w:rsidP="00303D24">
            <w:r>
              <w:t>The identifier of the batch job result file.</w:t>
            </w:r>
          </w:p>
        </w:tc>
      </w:tr>
      <w:tr w:rsidR="00303D24" w:rsidRPr="0008739A" w14:paraId="4ABC4EB7"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11AE0A5F" w14:textId="77777777" w:rsidR="00303D24" w:rsidRDefault="00303D24" w:rsidP="00303D24">
            <w:r>
              <w:t>userId</w:t>
            </w:r>
          </w:p>
        </w:tc>
        <w:tc>
          <w:tcPr>
            <w:tcW w:w="0" w:type="auto"/>
          </w:tcPr>
          <w:p w14:paraId="5CD0A0F9" w14:textId="77777777" w:rsidR="00303D24" w:rsidRDefault="00303D24" w:rsidP="00303D24">
            <w:r>
              <w:t>The consumer key of the user.</w:t>
            </w:r>
          </w:p>
        </w:tc>
      </w:tr>
      <w:tr w:rsidR="00303D24" w:rsidRPr="0008739A" w14:paraId="75208B0B"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3524AFA7" w14:textId="77777777" w:rsidR="00303D24" w:rsidRDefault="00303D24" w:rsidP="00303D24">
            <w:r>
              <w:t>businessApplicationName</w:t>
            </w:r>
          </w:p>
        </w:tc>
        <w:tc>
          <w:tcPr>
            <w:tcW w:w="0" w:type="auto"/>
          </w:tcPr>
          <w:p w14:paraId="5B736618" w14:textId="77777777" w:rsidR="00303D24" w:rsidRDefault="00303D24" w:rsidP="00303D24">
            <w:r>
              <w:t>The name of the business application.</w:t>
            </w:r>
          </w:p>
        </w:tc>
      </w:tr>
      <w:tr w:rsidR="00303D24" w:rsidRPr="0008739A" w14:paraId="7BDE1298"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7C832D83" w14:textId="34FC3890" w:rsidR="00303D24" w:rsidRDefault="00303D24" w:rsidP="00303D24">
            <w:r>
              <w:t>batchJobResultType</w:t>
            </w:r>
          </w:p>
        </w:tc>
        <w:tc>
          <w:tcPr>
            <w:tcW w:w="0" w:type="auto"/>
          </w:tcPr>
          <w:p w14:paraId="4F75F8FE" w14:textId="117DA051" w:rsidR="00303D24" w:rsidRPr="00303D24" w:rsidRDefault="00303D24" w:rsidP="00303D24">
            <w:r w:rsidRPr="00303D24">
              <w:t xml:space="preserve">The type of result file structuredResultData, </w:t>
            </w:r>
            <w:r w:rsidRPr="00303D24">
              <w:rPr>
                <w:iCs/>
              </w:rPr>
              <w:t>opaqueResultData, errorResultData.</w:t>
            </w:r>
          </w:p>
        </w:tc>
      </w:tr>
      <w:tr w:rsidR="00303D24" w:rsidRPr="0008739A" w14:paraId="22AB9A85"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117C47C2" w14:textId="7D31D3CB" w:rsidR="00303D24" w:rsidRPr="00303D24" w:rsidRDefault="00303D24" w:rsidP="00303D24">
            <w:r>
              <w:t>batcJobResultContentType</w:t>
            </w:r>
          </w:p>
        </w:tc>
        <w:tc>
          <w:tcPr>
            <w:tcW w:w="0" w:type="auto"/>
          </w:tcPr>
          <w:p w14:paraId="67D99EBD" w14:textId="6E937C74" w:rsidR="00303D24" w:rsidRDefault="00303D24" w:rsidP="00303D24">
            <w:r>
              <w:t>The MIME-Type of the data in the result file.</w:t>
            </w:r>
          </w:p>
        </w:tc>
      </w:tr>
    </w:tbl>
    <w:p w14:paraId="561B16BA" w14:textId="77777777" w:rsidR="00303D24" w:rsidRDefault="00303D24" w:rsidP="00303D24"/>
    <w:p w14:paraId="6843B89B" w14:textId="77777777" w:rsidR="00303D24" w:rsidRDefault="00303D24" w:rsidP="00303D24">
      <w:pPr>
        <w:pStyle w:val="Heading3"/>
      </w:pPr>
      <w:bookmarkStart w:id="56" w:name="_Toc202591167"/>
      <w:r w:rsidRPr="00B645A7">
        <w:t>Java</w:t>
      </w:r>
      <w:r>
        <w:t>Script</w:t>
      </w:r>
      <w:bookmarkEnd w:id="56"/>
    </w:p>
    <w:p w14:paraId="4A4D460F" w14:textId="244AC637" w:rsidR="008F4B3D" w:rsidRDefault="008F4B3D" w:rsidP="008F4B3D">
      <w:r>
        <w:t>The JavaScript API returns a list of JSON objects (one per file) containing the result fields above.</w:t>
      </w:r>
    </w:p>
    <w:p w14:paraId="11858C9C" w14:textId="77777777" w:rsidR="008F4B3D" w:rsidRDefault="008F4B3D" w:rsidP="008F4B3D"/>
    <w:p w14:paraId="4B49A333" w14:textId="2ACA0254" w:rsidR="008F4B3D" w:rsidRDefault="008F4B3D" w:rsidP="008F4B3D">
      <w:r>
        <w:t>The following JavaScript example will replace the contents of the unordered list with the id resultUrls with the list of links to the files to download.</w:t>
      </w:r>
    </w:p>
    <w:p w14:paraId="6306AD46" w14:textId="77777777" w:rsidR="008F4B3D" w:rsidRDefault="008F4B3D" w:rsidP="008F4B3D"/>
    <w:p w14:paraId="1ACD7BD9" w14:textId="77777777" w:rsidR="0076221E" w:rsidRPr="0076221E" w:rsidRDefault="0076221E" w:rsidP="0076221E">
      <w:pPr>
        <w:pStyle w:val="PlainText"/>
        <w:pBdr>
          <w:top w:val="single" w:sz="4" w:space="1" w:color="auto"/>
          <w:left w:val="single" w:sz="4" w:space="1" w:color="auto"/>
          <w:bottom w:val="single" w:sz="4" w:space="1" w:color="auto"/>
          <w:right w:val="single" w:sz="4" w:space="1" w:color="auto"/>
        </w:pBdr>
      </w:pPr>
      <w:r w:rsidRPr="0076221E">
        <w:t>var jobStatusUrl = '</w:t>
      </w:r>
      <w:r w:rsidRPr="0076221E">
        <w:rPr>
          <w:b/>
        </w:rPr>
        <w:t>http://apps.gov.bc.ca/pub/cpf/ws/users/&lt;userId&gt;/jobs/1</w:t>
      </w:r>
      <w:r w:rsidRPr="0076221E">
        <w:t>';</w:t>
      </w:r>
    </w:p>
    <w:p w14:paraId="123236CA" w14:textId="1D09818E" w:rsidR="008F4B3D" w:rsidRPr="0076221E" w:rsidRDefault="008F4B3D" w:rsidP="0076221E">
      <w:pPr>
        <w:pStyle w:val="PlainText"/>
        <w:pBdr>
          <w:top w:val="single" w:sz="4" w:space="1" w:color="auto"/>
          <w:left w:val="single" w:sz="4" w:space="1" w:color="auto"/>
          <w:bottom w:val="single" w:sz="4" w:space="1" w:color="auto"/>
          <w:right w:val="single" w:sz="4" w:space="1" w:color="auto"/>
        </w:pBdr>
      </w:pPr>
      <w:r w:rsidRPr="0076221E">
        <w:t>client.getJobResultFileList(</w:t>
      </w:r>
      <w:r w:rsidR="0076221E">
        <w:t xml:space="preserve">jobStatusUrl, </w:t>
      </w:r>
      <w:r w:rsidRPr="0076221E">
        <w:t>function(results) {</w:t>
      </w:r>
    </w:p>
    <w:p w14:paraId="2B6CAD7D" w14:textId="2FC30391"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var ul = $('#resultUrls</w:t>
      </w:r>
      <w:r w:rsidR="00BB2E34">
        <w:t>'</w:t>
      </w:r>
      <w:r>
        <w:t>);</w:t>
      </w:r>
    </w:p>
    <w:p w14:paraId="0348608B" w14:textId="77777777"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ul.empty();</w:t>
      </w:r>
    </w:p>
    <w:p w14:paraId="0AAC5698" w14:textId="3B10019C"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$(results).each(function() {</w:t>
      </w:r>
    </w:p>
    <w:p w14:paraId="77FD1ADE" w14:textId="4EFFF1F6"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var url = $(this)['resourceUri'];</w:t>
      </w:r>
    </w:p>
    <w:p w14:paraId="1082AB23" w14:textId="0F4CAB07"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ul.append('&lt;li&gt;&lt;a href="' + url + '"&gt;' + url + '&lt;/a&gt;&lt;/li&gt;');</w:t>
      </w:r>
    </w:p>
    <w:p w14:paraId="7FEC24BC" w14:textId="77777777"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w:t>
      </w:r>
    </w:p>
    <w:p w14:paraId="214A38BF" w14:textId="77777777" w:rsidR="008F4B3D" w:rsidRDefault="008F4B3D" w:rsidP="0076221E">
      <w:pPr>
        <w:pStyle w:val="PlainText"/>
        <w:pBdr>
          <w:top w:val="single" w:sz="4" w:space="1" w:color="auto"/>
          <w:left w:val="single" w:sz="4" w:space="1" w:color="auto"/>
          <w:bottom w:val="single" w:sz="4" w:space="1" w:color="auto"/>
          <w:right w:val="single" w:sz="4" w:space="1" w:color="auto"/>
        </w:pBdr>
      </w:pPr>
      <w:r>
        <w:t>});</w:t>
      </w:r>
    </w:p>
    <w:p w14:paraId="064E43FA" w14:textId="77777777" w:rsidR="00303D24" w:rsidRDefault="00303D24" w:rsidP="00303D24"/>
    <w:p w14:paraId="03926EDE" w14:textId="77777777" w:rsidR="00303D24" w:rsidRDefault="00303D24" w:rsidP="00303D24">
      <w:pPr>
        <w:pStyle w:val="Heading3"/>
      </w:pPr>
      <w:bookmarkStart w:id="57" w:name="_Toc202591168"/>
      <w:r w:rsidRPr="00B645A7">
        <w:t>Java</w:t>
      </w:r>
      <w:bookmarkEnd w:id="57"/>
    </w:p>
    <w:p w14:paraId="152FB0D3" w14:textId="27104425" w:rsidR="002B4E33" w:rsidRDefault="00303D24" w:rsidP="002B4E33">
      <w:r>
        <w:t>The Java client returns a</w:t>
      </w:r>
      <w:r w:rsidR="005A4183">
        <w:t xml:space="preserve"> List of</w:t>
      </w:r>
      <w:r>
        <w:t xml:space="preserve"> Map </w:t>
      </w:r>
      <w:r w:rsidR="005A4183">
        <w:t xml:space="preserve">for each result file </w:t>
      </w:r>
      <w:r>
        <w:t>containing each of the field values.</w:t>
      </w:r>
    </w:p>
    <w:p w14:paraId="396BBF49" w14:textId="77777777" w:rsidR="002B4E33" w:rsidRDefault="002B4E33" w:rsidP="002B4E33"/>
    <w:p w14:paraId="01B759F2" w14:textId="77777777" w:rsidR="0076221E" w:rsidRDefault="0076221E" w:rsidP="0076221E">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jobStatusUrl = "</w:t>
      </w:r>
      <w:r w:rsidRPr="00D35239">
        <w:rPr>
          <w:rFonts w:ascii="Courier" w:hAnsi="Courier"/>
          <w:b/>
          <w:szCs w:val="21"/>
        </w:rPr>
        <w:t>http://apps.gov.bc.ca/pub/cpf/ws/users/</w:t>
      </w:r>
      <w:r>
        <w:rPr>
          <w:rFonts w:ascii="Courier" w:hAnsi="Courier"/>
          <w:b/>
          <w:szCs w:val="21"/>
        </w:rPr>
        <w:t>&lt;userId&gt;</w:t>
      </w:r>
      <w:r w:rsidRPr="00D35239">
        <w:rPr>
          <w:rFonts w:ascii="Courier" w:hAnsi="Courier"/>
          <w:b/>
          <w:szCs w:val="21"/>
        </w:rPr>
        <w:t>/jobs/1</w:t>
      </w:r>
      <w:r>
        <w:rPr>
          <w:rFonts w:ascii="Courier" w:hAnsi="Courier"/>
          <w:szCs w:val="21"/>
        </w:rPr>
        <w:t>";</w:t>
      </w:r>
    </w:p>
    <w:p w14:paraId="75961980"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w:t>
      </w:r>
      <w:r w:rsidRPr="001674E6">
        <w:rPr>
          <w:rFonts w:ascii="Courier" w:hAnsi="Courier"/>
          <w:szCs w:val="21"/>
        </w:rPr>
        <w:t xml:space="preserve">&lt;Map&lt;String, Object&gt;&gt; </w:t>
      </w:r>
      <w:r>
        <w:rPr>
          <w:rFonts w:ascii="Courier" w:hAnsi="Courier"/>
          <w:szCs w:val="21"/>
        </w:rPr>
        <w:t>results</w:t>
      </w:r>
      <w:r w:rsidRPr="001674E6">
        <w:rPr>
          <w:rFonts w:ascii="Courier" w:hAnsi="Courier"/>
          <w:szCs w:val="21"/>
        </w:rPr>
        <w:t xml:space="preserve"> = client.</w:t>
      </w:r>
      <w:r w:rsidRPr="00B82841">
        <w:rPr>
          <w:rFonts w:ascii="Courier" w:hAnsi="Courier"/>
          <w:szCs w:val="21"/>
        </w:rPr>
        <w:t>getJobResultFileList</w:t>
      </w:r>
      <w:r w:rsidRPr="001674E6">
        <w:rPr>
          <w:rFonts w:ascii="Courier" w:hAnsi="Courier"/>
          <w:szCs w:val="21"/>
        </w:rPr>
        <w:t>(</w:t>
      </w:r>
    </w:p>
    <w:p w14:paraId="1A5D365E" w14:textId="6D29167F"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0076221E">
        <w:rPr>
          <w:rFonts w:ascii="Courier" w:hAnsi="Courier"/>
          <w:szCs w:val="21"/>
        </w:rPr>
        <w:t>jobStatusUrl</w:t>
      </w:r>
      <w:r>
        <w:rPr>
          <w:rFonts w:ascii="Courier" w:hAnsi="Courier"/>
          <w:szCs w:val="21"/>
        </w:rPr>
        <w:t>,</w:t>
      </w:r>
    </w:p>
    <w:p w14:paraId="04FB7929"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3E63D889"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1776D3EB"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 xml:space="preserve">for (Map&lt;String, Object&gt; </w:t>
      </w:r>
      <w:r>
        <w:rPr>
          <w:rFonts w:ascii="Courier" w:hAnsi="Courier"/>
          <w:szCs w:val="21"/>
        </w:rPr>
        <w:t>resultFile</w:t>
      </w:r>
      <w:r w:rsidRPr="001674E6">
        <w:rPr>
          <w:rFonts w:ascii="Courier" w:hAnsi="Courier"/>
          <w:szCs w:val="21"/>
        </w:rPr>
        <w:t xml:space="preserve"> : </w:t>
      </w:r>
      <w:r>
        <w:rPr>
          <w:rFonts w:ascii="Courier" w:hAnsi="Courier"/>
          <w:szCs w:val="21"/>
        </w:rPr>
        <w:t>results</w:t>
      </w:r>
      <w:r w:rsidRPr="001674E6">
        <w:rPr>
          <w:rFonts w:ascii="Courier" w:hAnsi="Courier"/>
          <w:szCs w:val="21"/>
        </w:rPr>
        <w:t>) {</w:t>
      </w:r>
    </w:p>
    <w:p w14:paraId="44AC912C"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String resultFileUrl = resultFile</w:t>
      </w:r>
      <w:r w:rsidRPr="001674E6">
        <w:rPr>
          <w:rFonts w:ascii="Courier" w:hAnsi="Courier"/>
          <w:szCs w:val="21"/>
        </w:rPr>
        <w:t>.get("</w:t>
      </w:r>
      <w:r>
        <w:rPr>
          <w:rFonts w:ascii="Courier" w:hAnsi="Courier"/>
          <w:szCs w:val="21"/>
        </w:rPr>
        <w:t>resourceUri</w:t>
      </w:r>
      <w:r w:rsidRPr="001674E6">
        <w:rPr>
          <w:rFonts w:ascii="Courier" w:hAnsi="Courier"/>
          <w:szCs w:val="21"/>
        </w:rPr>
        <w:t>");</w:t>
      </w:r>
    </w:p>
    <w:p w14:paraId="2B4A24AB"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p>
    <w:p w14:paraId="566D8C3C"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7DF246C1" w14:textId="77777777" w:rsidR="005729C0" w:rsidRPr="00B2235C" w:rsidRDefault="005729C0" w:rsidP="005729C0"/>
    <w:p w14:paraId="668C7D22" w14:textId="77777777" w:rsidR="0088331A" w:rsidRDefault="0088331A" w:rsidP="00761F1F">
      <w:pPr>
        <w:pStyle w:val="Heading2"/>
      </w:pPr>
      <w:bookmarkStart w:id="58" w:name="_Toc202591169"/>
      <w:r>
        <w:t>Get User Batch Job Result File</w:t>
      </w:r>
      <w:bookmarkEnd w:id="58"/>
    </w:p>
    <w:p w14:paraId="7920FAB1" w14:textId="682DE894" w:rsidR="00A04B09" w:rsidRDefault="00A04B09" w:rsidP="0076221E">
      <w:pPr>
        <w:keepNext/>
      </w:pPr>
      <w:r>
        <w:t>This resource returns the contents of a Batch Job Result File.</w:t>
      </w:r>
    </w:p>
    <w:p w14:paraId="2E9A153F" w14:textId="77777777" w:rsidR="00A04B09" w:rsidRDefault="00A04B09" w:rsidP="0076221E">
      <w:pPr>
        <w:keepNext/>
      </w:pPr>
    </w:p>
    <w:p w14:paraId="013E53DD" w14:textId="77777777" w:rsidR="00A04B09" w:rsidRDefault="00A04B09" w:rsidP="00A04B09">
      <w:pPr>
        <w:pStyle w:val="Heading3"/>
      </w:pPr>
      <w:bookmarkStart w:id="59" w:name="_Toc202591170"/>
      <w:r>
        <w:t>Web Service API</w:t>
      </w:r>
      <w:bookmarkEnd w:id="59"/>
    </w:p>
    <w:tbl>
      <w:tblPr>
        <w:tblStyle w:val="TableGrid2"/>
        <w:tblW w:w="0" w:type="auto"/>
        <w:tblLook w:val="0480" w:firstRow="0" w:lastRow="0" w:firstColumn="1" w:lastColumn="0" w:noHBand="0" w:noVBand="1"/>
      </w:tblPr>
      <w:tblGrid>
        <w:gridCol w:w="1745"/>
        <w:gridCol w:w="7418"/>
      </w:tblGrid>
      <w:tr w:rsidR="00A04B09" w:rsidRPr="00C46416" w14:paraId="31A7C6E7"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4F23E6A1" w14:textId="77777777" w:rsidR="00A04B09" w:rsidRPr="00C46416" w:rsidRDefault="00A04B09" w:rsidP="00A04B09">
            <w:pPr>
              <w:keepNext/>
            </w:pPr>
            <w:r>
              <w:t>Path</w:t>
            </w:r>
          </w:p>
        </w:tc>
        <w:tc>
          <w:tcPr>
            <w:tcW w:w="0" w:type="auto"/>
          </w:tcPr>
          <w:p w14:paraId="2F5381D0" w14:textId="444055AD" w:rsidR="00A04B09" w:rsidRPr="00C46416" w:rsidRDefault="00A04B09" w:rsidP="00A04B09">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/users/{consumerKey}/jobs/{jobId}/results/{resultId}</w:t>
            </w:r>
          </w:p>
        </w:tc>
      </w:tr>
      <w:tr w:rsidR="00A04B09" w:rsidRPr="00C46416" w14:paraId="2BD32533"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0C866A8E" w14:textId="77777777" w:rsidR="00A04B09" w:rsidRPr="00C46416" w:rsidRDefault="00A04B09" w:rsidP="00A04B09">
            <w:pPr>
              <w:keepNext/>
            </w:pPr>
            <w:r>
              <w:t>Method</w:t>
            </w:r>
          </w:p>
        </w:tc>
        <w:tc>
          <w:tcPr>
            <w:tcW w:w="0" w:type="auto"/>
          </w:tcPr>
          <w:p w14:paraId="1BB28CE0" w14:textId="77777777" w:rsidR="00A04B09" w:rsidRPr="00C46416" w:rsidRDefault="00A04B09" w:rsidP="00A04B09">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04B09" w:rsidRPr="00C46416" w14:paraId="2DEF5B9F"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5E46D55D" w14:textId="77777777" w:rsidR="00A04B09" w:rsidRDefault="00A04B09" w:rsidP="00A04B09">
            <w:pPr>
              <w:keepNext/>
            </w:pPr>
            <w:r>
              <w:t>Content Types</w:t>
            </w:r>
          </w:p>
        </w:tc>
        <w:tc>
          <w:tcPr>
            <w:tcW w:w="0" w:type="auto"/>
          </w:tcPr>
          <w:p w14:paraId="5E7447B2" w14:textId="08CC70CC" w:rsidR="00A04B09" w:rsidRPr="00C46416" w:rsidRDefault="00A04B09" w:rsidP="00A04B09">
            <w:pPr>
              <w:keepNext/>
              <w:cnfStyle w:val="000000000000" w:firstRow="0" w:lastRow="0" w:firstColumn="0" w:lastColumn="0" w:oddVBand="0" w:evenVBand="0" w:oddHBand="0" w:evenHBand="0" w:firstRowFirstColumn="0" w:firstRowLastColumn="0" w:lastRowFirstColumn="0" w:lastRowLastColumn="0"/>
              <w:rPr>
                <w:rStyle w:val="PlainTextChar1"/>
              </w:rPr>
            </w:pPr>
            <w:r>
              <w:t>Will return the result data content in the content type of the file.</w:t>
            </w:r>
          </w:p>
        </w:tc>
      </w:tr>
      <w:tr w:rsidR="00A04B09" w:rsidRPr="00C46416" w14:paraId="2A17E67F"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529AA213" w14:textId="77777777" w:rsidR="00A04B09" w:rsidRDefault="00A04B09" w:rsidP="00A04B09">
            <w:r>
              <w:t>Response</w:t>
            </w:r>
          </w:p>
        </w:tc>
        <w:tc>
          <w:tcPr>
            <w:tcW w:w="0" w:type="auto"/>
          </w:tcPr>
          <w:p w14:paraId="11489F67" w14:textId="77777777" w:rsidR="00A04B09" w:rsidRPr="00612112" w:rsidRDefault="00A04B09" w:rsidP="00A04B09">
            <w:pPr>
              <w:cnfStyle w:val="000000000000" w:firstRow="0" w:lastRow="0" w:firstColumn="0" w:lastColumn="0" w:oddVBand="0" w:evenVBand="0" w:oddHBand="0" w:evenHBand="0" w:firstRowFirstColumn="0" w:firstRowLastColumn="0" w:lastRowFirstColumn="0" w:lastRowLastColumn="0"/>
            </w:pPr>
            <w:r>
              <w:t>Resource List</w:t>
            </w:r>
          </w:p>
        </w:tc>
      </w:tr>
    </w:tbl>
    <w:p w14:paraId="71F252D3" w14:textId="77777777" w:rsidR="00A04B09" w:rsidRDefault="00A04B09" w:rsidP="00A04B09"/>
    <w:p w14:paraId="78606DCC" w14:textId="77777777" w:rsidR="00A04B09" w:rsidRDefault="00A04B09" w:rsidP="00A04B09">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4056"/>
      </w:tblGrid>
      <w:tr w:rsidR="00A04B09" w:rsidRPr="0008739A" w14:paraId="7A715705" w14:textId="77777777" w:rsidTr="00A04B09">
        <w:trPr>
          <w:cnfStyle w:val="100000000000" w:firstRow="1" w:lastRow="0" w:firstColumn="0" w:lastColumn="0" w:oddVBand="0" w:evenVBand="0" w:oddHBand="0" w:evenHBand="0" w:firstRowFirstColumn="0" w:firstRowLastColumn="0" w:lastRowFirstColumn="0" w:lastRowLastColumn="0"/>
        </w:trPr>
        <w:tc>
          <w:tcPr>
            <w:tcW w:w="0" w:type="auto"/>
          </w:tcPr>
          <w:p w14:paraId="266122C6" w14:textId="77777777" w:rsidR="00A04B09" w:rsidRPr="0008739A" w:rsidRDefault="00A04B09" w:rsidP="00A04B09">
            <w:r w:rsidRPr="0008739A">
              <w:t>Name</w:t>
            </w:r>
          </w:p>
        </w:tc>
        <w:tc>
          <w:tcPr>
            <w:tcW w:w="0" w:type="auto"/>
          </w:tcPr>
          <w:p w14:paraId="777FBC8D" w14:textId="77777777" w:rsidR="00A04B09" w:rsidRPr="0008739A" w:rsidRDefault="00A04B09" w:rsidP="00A04B09">
            <w:r w:rsidRPr="0008739A">
              <w:t>Description</w:t>
            </w:r>
          </w:p>
        </w:tc>
      </w:tr>
      <w:tr w:rsidR="00A04B09" w:rsidRPr="0008739A" w14:paraId="4A99B9F9" w14:textId="77777777" w:rsidTr="00A04B09">
        <w:trPr>
          <w:cnfStyle w:val="000000100000" w:firstRow="0" w:lastRow="0" w:firstColumn="0" w:lastColumn="0" w:oddVBand="0" w:evenVBand="0" w:oddHBand="1" w:evenHBand="0" w:firstRowFirstColumn="0" w:firstRowLastColumn="0" w:lastRowFirstColumn="0" w:lastRowLastColumn="0"/>
        </w:trPr>
        <w:tc>
          <w:tcPr>
            <w:tcW w:w="0" w:type="auto"/>
          </w:tcPr>
          <w:p w14:paraId="692446F0" w14:textId="77777777" w:rsidR="00A04B09" w:rsidRDefault="00A04B09" w:rsidP="00A04B09">
            <w:r>
              <w:t>consumerKey</w:t>
            </w:r>
          </w:p>
        </w:tc>
        <w:tc>
          <w:tcPr>
            <w:tcW w:w="0" w:type="auto"/>
          </w:tcPr>
          <w:p w14:paraId="2FC24339" w14:textId="77777777" w:rsidR="00A04B09" w:rsidRDefault="00A04B09" w:rsidP="00A04B09">
            <w:r>
              <w:t>The user's consumer key.</w:t>
            </w:r>
          </w:p>
        </w:tc>
      </w:tr>
      <w:tr w:rsidR="00A04B09" w:rsidRPr="0008739A" w14:paraId="44D4B114" w14:textId="77777777" w:rsidTr="00A04B09">
        <w:trPr>
          <w:cnfStyle w:val="000000010000" w:firstRow="0" w:lastRow="0" w:firstColumn="0" w:lastColumn="0" w:oddVBand="0" w:evenVBand="0" w:oddHBand="0" w:evenHBand="1" w:firstRowFirstColumn="0" w:firstRowLastColumn="0" w:lastRowFirstColumn="0" w:lastRowLastColumn="0"/>
        </w:trPr>
        <w:tc>
          <w:tcPr>
            <w:tcW w:w="0" w:type="auto"/>
          </w:tcPr>
          <w:p w14:paraId="06805E40" w14:textId="77777777" w:rsidR="00A04B09" w:rsidRDefault="00A04B09" w:rsidP="00A04B09">
            <w:r>
              <w:t>jobId</w:t>
            </w:r>
          </w:p>
        </w:tc>
        <w:tc>
          <w:tcPr>
            <w:tcW w:w="0" w:type="auto"/>
          </w:tcPr>
          <w:p w14:paraId="05AC7A18" w14:textId="77777777" w:rsidR="00A04B09" w:rsidRDefault="00A04B09" w:rsidP="00A04B09">
            <w:r>
              <w:t>The identifier of the batch job.</w:t>
            </w:r>
          </w:p>
        </w:tc>
      </w:tr>
      <w:tr w:rsidR="00A04B09" w:rsidRPr="0008739A" w14:paraId="6E792B4C" w14:textId="77777777" w:rsidTr="00A04B0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A68DE0" w14:textId="55BBEF58" w:rsidR="00A04B09" w:rsidRPr="00A04B09" w:rsidRDefault="00A04B09" w:rsidP="00A04B09">
            <w:pPr>
              <w:rPr>
                <w:b w:val="0"/>
              </w:rPr>
            </w:pPr>
            <w:r w:rsidRPr="00A04B09">
              <w:rPr>
                <w:b w:val="0"/>
              </w:rPr>
              <w:t>resultId</w:t>
            </w:r>
          </w:p>
        </w:tc>
        <w:tc>
          <w:tcPr>
            <w:tcW w:w="0" w:type="auto"/>
          </w:tcPr>
          <w:p w14:paraId="029D7AB5" w14:textId="77777777" w:rsidR="00A04B09" w:rsidRDefault="00A04B09" w:rsidP="00A04B09">
            <w:pPr>
              <w:cnfStyle w:val="000000100000" w:firstRow="0" w:lastRow="0" w:firstColumn="0" w:lastColumn="0" w:oddVBand="0" w:evenVBand="0" w:oddHBand="1" w:evenHBand="0" w:firstRowFirstColumn="0" w:firstRowLastColumn="0" w:lastRowFirstColumn="0" w:lastRowLastColumn="0"/>
            </w:pPr>
            <w:r>
              <w:t>The identifier of the batch job result file.</w:t>
            </w:r>
          </w:p>
        </w:tc>
      </w:tr>
    </w:tbl>
    <w:p w14:paraId="0BCF8849" w14:textId="67769983" w:rsidR="0076221E" w:rsidRPr="0076221E" w:rsidRDefault="0076221E" w:rsidP="0076221E"/>
    <w:p w14:paraId="67D448DA" w14:textId="77777777" w:rsidR="002B4E33" w:rsidRDefault="002B4E33" w:rsidP="002B4E33">
      <w:pPr>
        <w:pStyle w:val="Heading3"/>
      </w:pPr>
      <w:bookmarkStart w:id="60" w:name="_Toc202591171"/>
      <w:r>
        <w:t>Error Result File</w:t>
      </w:r>
      <w:bookmarkEnd w:id="60"/>
    </w:p>
    <w:p w14:paraId="1FA34255" w14:textId="77777777" w:rsidR="00BB2E34" w:rsidRDefault="002B4E33" w:rsidP="00BB2E34">
      <w:r>
        <w:t>If there were any errors processing any of the requests in a CPF job</w:t>
      </w:r>
      <w:r w:rsidR="0076221E">
        <w:t xml:space="preserve"> an error file will be created.</w:t>
      </w:r>
      <w:r w:rsidR="00BB2E34">
        <w:t xml:space="preserve"> The error file can be downloaded and processed using the </w:t>
      </w:r>
      <w:r w:rsidR="00BB2E34" w:rsidRPr="001674E6">
        <w:rPr>
          <w:rFonts w:ascii="Courier" w:hAnsi="Courier"/>
          <w:szCs w:val="21"/>
        </w:rPr>
        <w:t>getJobErrorResults</w:t>
      </w:r>
      <w:r w:rsidR="00BB2E34">
        <w:t xml:space="preserve"> method.</w:t>
      </w:r>
    </w:p>
    <w:p w14:paraId="6049292D" w14:textId="77777777" w:rsidR="0076221E" w:rsidRDefault="0076221E" w:rsidP="002B4E33"/>
    <w:p w14:paraId="71BD8F77" w14:textId="7AF53508" w:rsidR="0076221E" w:rsidRDefault="0076221E" w:rsidP="0076221E">
      <w:pPr>
        <w:pStyle w:val="Heading4"/>
        <w:ind w:left="862" w:hanging="862"/>
      </w:pPr>
      <w:r>
        <w:t>JavaScript</w:t>
      </w:r>
    </w:p>
    <w:p w14:paraId="7E642220" w14:textId="1E793927" w:rsidR="00BB2E34" w:rsidRDefault="00BB2E34" w:rsidP="00BB2E34">
      <w:r>
        <w:t>The following JavaScript example will replace the contents of the table with the id errors with the list of errors.</w:t>
      </w:r>
    </w:p>
    <w:p w14:paraId="1035CC8F" w14:textId="77777777" w:rsidR="0076221E" w:rsidRDefault="0076221E" w:rsidP="002B4E33"/>
    <w:p w14:paraId="10C96CC7" w14:textId="77777777" w:rsidR="0076221E" w:rsidRPr="0076221E" w:rsidRDefault="0076221E" w:rsidP="0076221E">
      <w:pPr>
        <w:pStyle w:val="PlainText"/>
        <w:pBdr>
          <w:top w:val="single" w:sz="4" w:space="1" w:color="auto"/>
          <w:left w:val="single" w:sz="4" w:space="1" w:color="auto"/>
          <w:bottom w:val="single" w:sz="4" w:space="1" w:color="auto"/>
          <w:right w:val="single" w:sz="4" w:space="1" w:color="auto"/>
        </w:pBdr>
      </w:pPr>
      <w:r w:rsidRPr="0076221E">
        <w:t>var jobStatusUrl = '</w:t>
      </w:r>
      <w:r w:rsidRPr="0076221E">
        <w:rPr>
          <w:b/>
        </w:rPr>
        <w:t>http://apps.gov.bc.ca/pub/cpf/ws/users/&lt;userId&gt;/jobs/1</w:t>
      </w:r>
      <w:r w:rsidRPr="0076221E">
        <w:t>';</w:t>
      </w:r>
    </w:p>
    <w:p w14:paraId="3E2D9BAE" w14:textId="3D9A2E8B" w:rsidR="0076221E" w:rsidRDefault="0076221E" w:rsidP="0076221E">
      <w:pPr>
        <w:pStyle w:val="PlainText"/>
        <w:pBdr>
          <w:top w:val="single" w:sz="4" w:space="1" w:color="auto"/>
          <w:left w:val="single" w:sz="4" w:space="1" w:color="auto"/>
          <w:bottom w:val="single" w:sz="4" w:space="1" w:color="auto"/>
          <w:right w:val="single" w:sz="4" w:space="1" w:color="auto"/>
        </w:pBdr>
      </w:pPr>
      <w:r>
        <w:t>client.</w:t>
      </w:r>
      <w:r w:rsidRPr="008F4B3D">
        <w:t>getJob</w:t>
      </w:r>
      <w:r>
        <w:t>ErrorResults(jobStatusUrl, function(</w:t>
      </w:r>
      <w:r w:rsidR="00BB2E34">
        <w:t>errors</w:t>
      </w:r>
      <w:r>
        <w:t>) {</w:t>
      </w:r>
    </w:p>
    <w:p w14:paraId="76BA3215" w14:textId="714E36DD"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var </w:t>
      </w:r>
      <w:r w:rsidR="00BB2E34">
        <w:t>tbody</w:t>
      </w:r>
      <w:r>
        <w:t xml:space="preserve"> = </w:t>
      </w:r>
      <w:r w:rsidR="00BB2E34">
        <w:t>$('#errors tbody'</w:t>
      </w:r>
      <w:r>
        <w:t>);</w:t>
      </w:r>
    </w:p>
    <w:p w14:paraId="60204198" w14:textId="315653A5"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w:t>
      </w:r>
      <w:r w:rsidR="00BB2E34">
        <w:t>tbody</w:t>
      </w:r>
      <w:r>
        <w:t>.empty();</w:t>
      </w:r>
    </w:p>
    <w:p w14:paraId="508148B2" w14:textId="77777777"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$(results).each(function() {</w:t>
      </w:r>
    </w:p>
    <w:p w14:paraId="0ACEC4C3" w14:textId="2E91998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var error = $(this);</w:t>
      </w:r>
    </w:p>
    <w:p w14:paraId="23775527" w14:textId="77777777" w:rsidR="00BB2E34" w:rsidRDefault="00BB2E34" w:rsidP="0076221E">
      <w:pPr>
        <w:pStyle w:val="PlainText"/>
        <w:pBdr>
          <w:top w:val="single" w:sz="4" w:space="1" w:color="auto"/>
          <w:left w:val="single" w:sz="4" w:space="1" w:color="auto"/>
          <w:bottom w:val="single" w:sz="4" w:space="1" w:color="auto"/>
          <w:right w:val="single" w:sz="4" w:space="1" w:color="auto"/>
        </w:pBdr>
      </w:pPr>
      <w:r>
        <w:t xml:space="preserve">    tbody</w:t>
      </w:r>
      <w:r w:rsidR="0076221E">
        <w:t>.append('&lt;</w:t>
      </w:r>
      <w:r>
        <w:t>tr</w:t>
      </w:r>
      <w:r w:rsidR="0076221E">
        <w:t>&gt;</w:t>
      </w:r>
      <w:r>
        <w:t>&lt;td&gt;'</w:t>
      </w:r>
    </w:p>
    <w:p w14:paraId="317FA9E7"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 error['sequenceNumber'] + '&lt;/td&gt;&lt;td&gt;'</w:t>
      </w:r>
    </w:p>
    <w:p w14:paraId="36F6BF7C" w14:textId="65B024EC"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 error['errorCode'] + '&lt;/td&gt;&lt;td&gt;'</w:t>
      </w:r>
    </w:p>
    <w:p w14:paraId="395F1620" w14:textId="648B3739" w:rsidR="0076221E" w:rsidRDefault="00BB2E34" w:rsidP="00BB2E34">
      <w:pPr>
        <w:pStyle w:val="PlainText"/>
        <w:pBdr>
          <w:top w:val="single" w:sz="4" w:space="1" w:color="auto"/>
          <w:left w:val="single" w:sz="4" w:space="1" w:color="auto"/>
          <w:bottom w:val="single" w:sz="4" w:space="1" w:color="auto"/>
          <w:right w:val="single" w:sz="4" w:space="1" w:color="auto"/>
        </w:pBdr>
      </w:pPr>
      <w:r>
        <w:t xml:space="preserve">      + error['errorMessage'] + '&lt;/td&gt;&lt;/tr&gt;</w:t>
      </w:r>
      <w:r w:rsidR="0076221E">
        <w:t>');</w:t>
      </w:r>
    </w:p>
    <w:p w14:paraId="0FE0A6B0" w14:textId="77777777"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w:t>
      </w:r>
    </w:p>
    <w:p w14:paraId="38677858" w14:textId="77777777" w:rsidR="0076221E" w:rsidRDefault="0076221E" w:rsidP="0076221E">
      <w:pPr>
        <w:pStyle w:val="PlainText"/>
        <w:pBdr>
          <w:top w:val="single" w:sz="4" w:space="1" w:color="auto"/>
          <w:left w:val="single" w:sz="4" w:space="1" w:color="auto"/>
          <w:bottom w:val="single" w:sz="4" w:space="1" w:color="auto"/>
          <w:right w:val="single" w:sz="4" w:space="1" w:color="auto"/>
        </w:pBdr>
      </w:pPr>
      <w:r>
        <w:t>});</w:t>
      </w:r>
    </w:p>
    <w:p w14:paraId="2CB8875C" w14:textId="77777777" w:rsidR="0076221E" w:rsidRDefault="0076221E" w:rsidP="002B4E33"/>
    <w:p w14:paraId="206E3FC3" w14:textId="4090EA24" w:rsidR="0076221E" w:rsidRDefault="0076221E" w:rsidP="0076221E">
      <w:pPr>
        <w:pStyle w:val="Heading4"/>
      </w:pPr>
      <w:r>
        <w:t>Java</w:t>
      </w:r>
    </w:p>
    <w:p w14:paraId="76EC0DD4" w14:textId="77777777" w:rsidR="002B4E33" w:rsidRDefault="002B4E33" w:rsidP="002B4E33">
      <w:r>
        <w:t>The method takes the jobIdUrl and a wait time as arguments. The wait time is the number of milliseconds to wait for the job to complete before returning the errors. If the job is not completed an IllegalStateException will be thrown.</w:t>
      </w:r>
    </w:p>
    <w:p w14:paraId="58DB7DFE" w14:textId="77777777" w:rsidR="002B4E33" w:rsidRDefault="002B4E33" w:rsidP="002B4E33"/>
    <w:p w14:paraId="777D5C67"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Reader&lt;Map&lt;String, Object&gt;&gt; errors = client.getJobErrorResults(</w:t>
      </w:r>
    </w:p>
    <w:p w14:paraId="1F4EC12C"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jobIdUrl,</w:t>
      </w:r>
    </w:p>
    <w:p w14:paraId="2B55823D"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0A721C0E"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56AAF9E9"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for (Map&lt;String, Object&gt; error : errors) {</w:t>
      </w:r>
    </w:p>
    <w:p w14:paraId="78423BA7"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System.out.println(error.get("sequenceNumber"));</w:t>
      </w:r>
    </w:p>
    <w:p w14:paraId="1FF777F8"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System.out.println(error.get("errorCode"));</w:t>
      </w:r>
    </w:p>
    <w:p w14:paraId="73C23A22"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System.out.println(error.get("errorMessage"));</w:t>
      </w:r>
    </w:p>
    <w:p w14:paraId="7D3D30C5"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2F84F0AD" w14:textId="77777777" w:rsidR="002B4E33" w:rsidRDefault="002B4E33" w:rsidP="002B4E33"/>
    <w:p w14:paraId="1A11E11C" w14:textId="77777777" w:rsidR="002B4E33" w:rsidRDefault="002B4E33" w:rsidP="002B4E33">
      <w:pPr>
        <w:pStyle w:val="Heading3"/>
      </w:pPr>
      <w:bookmarkStart w:id="61" w:name="_Toc202591172"/>
      <w:r>
        <w:t>Structured Result File</w:t>
      </w:r>
      <w:bookmarkEnd w:id="61"/>
    </w:p>
    <w:p w14:paraId="3AF5B4DB" w14:textId="77777777" w:rsidR="002B4E33" w:rsidRDefault="002B4E33" w:rsidP="002B4E33">
      <w:r>
        <w:t xml:space="preserve">If the business application returned structured result data the single structured result file can be downloaded and processed using the </w:t>
      </w:r>
      <w:r w:rsidRPr="00B73A6D">
        <w:rPr>
          <w:rFonts w:ascii="Courier" w:hAnsi="Courier"/>
          <w:szCs w:val="21"/>
        </w:rPr>
        <w:t>getJobStructuredResults</w:t>
      </w:r>
      <w:r>
        <w:rPr>
          <w:rFonts w:ascii="Courier" w:hAnsi="Courier"/>
          <w:szCs w:val="21"/>
        </w:rPr>
        <w:t xml:space="preserve"> </w:t>
      </w:r>
      <w:r>
        <w:t>method.</w:t>
      </w:r>
    </w:p>
    <w:p w14:paraId="4E0B97E6" w14:textId="77777777" w:rsidR="00BB2E34" w:rsidRDefault="00BB2E34" w:rsidP="00BB2E34"/>
    <w:p w14:paraId="36A3251E" w14:textId="78117C44" w:rsidR="00BB2E34" w:rsidRDefault="00BB2E34" w:rsidP="00BB2E34">
      <w:r w:rsidRPr="00BB2E34">
        <w:rPr>
          <w:b/>
        </w:rPr>
        <w:t>NOTE:</w:t>
      </w:r>
      <w:r>
        <w:t xml:space="preserve"> These methods assume that the structured results are in JSON format. Any other formats cannot be processed by these methods.</w:t>
      </w:r>
    </w:p>
    <w:p w14:paraId="2BD3D14F" w14:textId="77777777" w:rsidR="00BB2E34" w:rsidRDefault="00BB2E34" w:rsidP="00BB2E34"/>
    <w:p w14:paraId="2DCF2102" w14:textId="77777777" w:rsidR="00BB2E34" w:rsidRDefault="00BB2E34" w:rsidP="00BB2E34">
      <w:pPr>
        <w:pStyle w:val="Heading4"/>
        <w:ind w:left="862" w:hanging="862"/>
      </w:pPr>
      <w:r>
        <w:t>JavaScript</w:t>
      </w:r>
    </w:p>
    <w:p w14:paraId="7E320404" w14:textId="029E8481" w:rsidR="00BB2E34" w:rsidRDefault="00BB2E34" w:rsidP="00BB2E34">
      <w:r>
        <w:t xml:space="preserve">The following JavaScript example will replace the contents of the table with the id </w:t>
      </w:r>
      <w:r w:rsidR="00D816CE">
        <w:t>results</w:t>
      </w:r>
      <w:r>
        <w:t xml:space="preserve"> with the list of </w:t>
      </w:r>
      <w:r w:rsidR="00D816CE">
        <w:t>results</w:t>
      </w:r>
      <w:r>
        <w:t>.</w:t>
      </w:r>
    </w:p>
    <w:p w14:paraId="5FD119CB" w14:textId="77777777" w:rsidR="00BB2E34" w:rsidRDefault="00BB2E34" w:rsidP="00BB2E34"/>
    <w:p w14:paraId="73D762D3" w14:textId="77777777" w:rsidR="00BB2E34" w:rsidRPr="0076221E" w:rsidRDefault="00BB2E34" w:rsidP="00BB2E34">
      <w:pPr>
        <w:pStyle w:val="PlainText"/>
        <w:pBdr>
          <w:top w:val="single" w:sz="4" w:space="1" w:color="auto"/>
          <w:left w:val="single" w:sz="4" w:space="1" w:color="auto"/>
          <w:bottom w:val="single" w:sz="4" w:space="1" w:color="auto"/>
          <w:right w:val="single" w:sz="4" w:space="1" w:color="auto"/>
        </w:pBdr>
      </w:pPr>
      <w:r w:rsidRPr="0076221E">
        <w:t>var jobStatusUrl = '</w:t>
      </w:r>
      <w:r w:rsidRPr="0076221E">
        <w:rPr>
          <w:b/>
        </w:rPr>
        <w:t>http://apps.gov.bc.ca/pub/cpf/ws/users/&lt;userId&gt;/jobs/1</w:t>
      </w:r>
      <w:r w:rsidRPr="0076221E">
        <w:t>';</w:t>
      </w:r>
    </w:p>
    <w:p w14:paraId="28F72FF1" w14:textId="1C5577B2" w:rsidR="00BB2E34" w:rsidRDefault="00BB2E34" w:rsidP="00BB2E34">
      <w:pPr>
        <w:pStyle w:val="PlainText"/>
        <w:pBdr>
          <w:top w:val="single" w:sz="4" w:space="1" w:color="auto"/>
          <w:left w:val="single" w:sz="4" w:space="1" w:color="auto"/>
          <w:bottom w:val="single" w:sz="4" w:space="1" w:color="auto"/>
          <w:right w:val="single" w:sz="4" w:space="1" w:color="auto"/>
        </w:pBdr>
      </w:pPr>
      <w:r>
        <w:t>client.</w:t>
      </w:r>
      <w:r w:rsidRPr="008F4B3D">
        <w:t>getJob</w:t>
      </w:r>
      <w:r>
        <w:t>ErrorResults(jobStatusUrl, function(</w:t>
      </w:r>
      <w:r w:rsidR="00D816CE">
        <w:t>results</w:t>
      </w:r>
      <w:r>
        <w:t>) {</w:t>
      </w:r>
    </w:p>
    <w:p w14:paraId="2DF6EA9F" w14:textId="4773F9D4"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var tbody = $('#</w:t>
      </w:r>
      <w:r w:rsidR="00D816CE">
        <w:t>results</w:t>
      </w:r>
      <w:r>
        <w:t xml:space="preserve"> tbody');</w:t>
      </w:r>
    </w:p>
    <w:p w14:paraId="7493A6D5"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tbody.empty();</w:t>
      </w:r>
    </w:p>
    <w:p w14:paraId="5F7427BF"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$(results).each(function() {</w:t>
      </w:r>
    </w:p>
    <w:p w14:paraId="0625B9A9" w14:textId="4228DA69"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var </w:t>
      </w:r>
      <w:r w:rsidR="00D816CE">
        <w:t>result</w:t>
      </w:r>
      <w:r>
        <w:t xml:space="preserve"> = $(this);</w:t>
      </w:r>
    </w:p>
    <w:p w14:paraId="0A01C503" w14:textId="0864BBB6"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var row = '&lt;tr&gt;';</w:t>
      </w:r>
    </w:p>
    <w:p w14:paraId="344FD6F8" w14:textId="172457DE"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result.each(function(key, value)) {</w:t>
      </w:r>
    </w:p>
    <w:p w14:paraId="75F6C65A" w14:textId="3A18191A"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row += '&lt;td&gt;' + value + '&lt;/td&gt;';</w:t>
      </w:r>
    </w:p>
    <w:p w14:paraId="684BAC26" w14:textId="4987D87B"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w:t>
      </w:r>
    </w:p>
    <w:p w14:paraId="40485263" w14:textId="48124911"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row += '&lt;/tr&gt;';</w:t>
      </w:r>
    </w:p>
    <w:p w14:paraId="7FC9766E" w14:textId="7CDCDE47"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tbody.append(row);</w:t>
      </w:r>
    </w:p>
    <w:p w14:paraId="5CC0BFD5"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w:t>
      </w:r>
    </w:p>
    <w:p w14:paraId="698C2E49"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w:t>
      </w:r>
    </w:p>
    <w:p w14:paraId="41D8938A" w14:textId="77777777" w:rsidR="00BB2E34" w:rsidRDefault="00BB2E34" w:rsidP="00BB2E34"/>
    <w:p w14:paraId="2CA0F9FD" w14:textId="77777777" w:rsidR="00BB2E34" w:rsidRDefault="00BB2E34" w:rsidP="00BB2E34">
      <w:pPr>
        <w:pStyle w:val="Heading4"/>
      </w:pPr>
      <w:r>
        <w:t>Java</w:t>
      </w:r>
    </w:p>
    <w:p w14:paraId="3E7652A4" w14:textId="77777777" w:rsidR="002B4E33" w:rsidRDefault="002B4E33" w:rsidP="002B4E33">
      <w:r>
        <w:t>The method takes the jobIdUrl and a wait time as arguments. The wait time is the number of milliseconds to wait for the job to complete before returning the errors. If the job is not completed an IllegalStateException will be thrown.</w:t>
      </w:r>
    </w:p>
    <w:p w14:paraId="5C4D3A1D" w14:textId="77777777" w:rsidR="002B4E33" w:rsidRDefault="002B4E33" w:rsidP="002B4E33"/>
    <w:p w14:paraId="19BB50E4" w14:textId="77777777" w:rsidR="002B4E33" w:rsidRDefault="002B4E33" w:rsidP="002B4E33">
      <w:r>
        <w:t xml:space="preserve">The map for each result contains the sequence number to tie it back to the original request and the values for each of the structured result attributes. If the business application returns multiple records for a single request there will be a </w:t>
      </w:r>
      <w:r w:rsidRPr="00B73A6D">
        <w:t>resultNumber</w:t>
      </w:r>
      <w:r>
        <w:t xml:space="preserve"> attribute in the map. The resultNumber starts an 1 and increments up to the number of result records returned for the request.</w:t>
      </w:r>
    </w:p>
    <w:p w14:paraId="421AF2F3" w14:textId="77777777" w:rsidR="002B4E33" w:rsidRDefault="002B4E33" w:rsidP="002B4E33"/>
    <w:p w14:paraId="1EE72FFE" w14:textId="77777777" w:rsidR="002B4E33" w:rsidRDefault="002B4E33" w:rsidP="002B4E33">
      <w:r>
        <w:t>If there was no structured result file an IllegalStateException will be thrown.</w:t>
      </w:r>
    </w:p>
    <w:p w14:paraId="2628E357" w14:textId="77777777" w:rsidR="002B4E33" w:rsidRDefault="002B4E33" w:rsidP="002B4E33"/>
    <w:p w14:paraId="09A63FB3"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 xml:space="preserve">Reader&lt;Map&lt;String, Object&gt;&gt; </w:t>
      </w:r>
      <w:r>
        <w:rPr>
          <w:rFonts w:ascii="Courier" w:hAnsi="Courier"/>
          <w:szCs w:val="21"/>
        </w:rPr>
        <w:t>results</w:t>
      </w:r>
      <w:r w:rsidRPr="001674E6">
        <w:rPr>
          <w:rFonts w:ascii="Courier" w:hAnsi="Courier"/>
          <w:szCs w:val="21"/>
        </w:rPr>
        <w:t xml:space="preserve"> = client.</w:t>
      </w:r>
      <w:r w:rsidRPr="00B73A6D">
        <w:rPr>
          <w:rFonts w:ascii="Courier" w:hAnsi="Courier"/>
          <w:szCs w:val="21"/>
        </w:rPr>
        <w:t>getJobStructuredResults</w:t>
      </w:r>
      <w:r w:rsidRPr="001674E6">
        <w:rPr>
          <w:rFonts w:ascii="Courier" w:hAnsi="Courier"/>
          <w:szCs w:val="21"/>
        </w:rPr>
        <w:t>(</w:t>
      </w:r>
    </w:p>
    <w:p w14:paraId="49E66741"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jobIdUrl,</w:t>
      </w:r>
    </w:p>
    <w:p w14:paraId="27140F6B"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47A03770"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687BAD09"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 xml:space="preserve">for (Map&lt;String, Object&gt; </w:t>
      </w:r>
      <w:r>
        <w:rPr>
          <w:rFonts w:ascii="Courier" w:hAnsi="Courier"/>
          <w:szCs w:val="21"/>
        </w:rPr>
        <w:t>result</w:t>
      </w:r>
      <w:r w:rsidRPr="001674E6">
        <w:rPr>
          <w:rFonts w:ascii="Courier" w:hAnsi="Courier"/>
          <w:szCs w:val="21"/>
        </w:rPr>
        <w:t xml:space="preserve"> : </w:t>
      </w:r>
      <w:r>
        <w:rPr>
          <w:rFonts w:ascii="Courier" w:hAnsi="Courier"/>
          <w:szCs w:val="21"/>
        </w:rPr>
        <w:t>results</w:t>
      </w:r>
      <w:r w:rsidRPr="001674E6">
        <w:rPr>
          <w:rFonts w:ascii="Courier" w:hAnsi="Courier"/>
          <w:szCs w:val="21"/>
        </w:rPr>
        <w:t>) {</w:t>
      </w:r>
    </w:p>
    <w:p w14:paraId="6BAA1AF1"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Number sequenceNuumber = result</w:t>
      </w:r>
      <w:r w:rsidRPr="001674E6">
        <w:rPr>
          <w:rFonts w:ascii="Courier" w:hAnsi="Courier"/>
          <w:szCs w:val="21"/>
        </w:rPr>
        <w:t>.get("sequenceNumber");</w:t>
      </w:r>
    </w:p>
    <w:p w14:paraId="77D8863C"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String </w:t>
      </w:r>
      <w:r w:rsidRPr="00B73A6D">
        <w:rPr>
          <w:rFonts w:ascii="Courier" w:hAnsi="Courier"/>
          <w:b/>
          <w:szCs w:val="21"/>
        </w:rPr>
        <w:t>mapTileName</w:t>
      </w:r>
      <w:r>
        <w:rPr>
          <w:rFonts w:ascii="Courier" w:hAnsi="Courier"/>
          <w:szCs w:val="21"/>
        </w:rPr>
        <w:t xml:space="preserve"> = result</w:t>
      </w:r>
      <w:r w:rsidRPr="001674E6">
        <w:rPr>
          <w:rFonts w:ascii="Courier" w:hAnsi="Courier"/>
          <w:szCs w:val="21"/>
        </w:rPr>
        <w:t>.get("</w:t>
      </w:r>
      <w:r w:rsidRPr="00B73A6D">
        <w:rPr>
          <w:rFonts w:ascii="Courier" w:hAnsi="Courier"/>
          <w:b/>
          <w:szCs w:val="21"/>
        </w:rPr>
        <w:t>mapTileName</w:t>
      </w:r>
      <w:r>
        <w:rPr>
          <w:rFonts w:ascii="Courier" w:hAnsi="Courier"/>
          <w:szCs w:val="21"/>
        </w:rPr>
        <w:t xml:space="preserve"> ")</w:t>
      </w:r>
      <w:r w:rsidRPr="001674E6">
        <w:rPr>
          <w:rFonts w:ascii="Courier" w:hAnsi="Courier"/>
          <w:szCs w:val="21"/>
        </w:rPr>
        <w:t>;</w:t>
      </w:r>
    </w:p>
    <w:p w14:paraId="48A2A136"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54138640" w14:textId="77777777" w:rsidR="002B4E33" w:rsidRPr="00B73A6D" w:rsidRDefault="002B4E33" w:rsidP="002B4E33">
      <w:bookmarkStart w:id="62" w:name="_Ref202254704"/>
    </w:p>
    <w:p w14:paraId="0C123592" w14:textId="77777777" w:rsidR="002B4E33" w:rsidRDefault="002B4E33" w:rsidP="002B4E33">
      <w:pPr>
        <w:pStyle w:val="Heading3"/>
      </w:pPr>
      <w:bookmarkStart w:id="63" w:name="_Toc202591173"/>
      <w:r>
        <w:t>Process Result File</w:t>
      </w:r>
      <w:bookmarkEnd w:id="63"/>
    </w:p>
    <w:p w14:paraId="3CE8AA69" w14:textId="20EDAFB4" w:rsidR="00D816CE" w:rsidRDefault="00D816CE" w:rsidP="00D816CE">
      <w:r>
        <w:t>A result file can be downloaded and processed as a binary stream.</w:t>
      </w:r>
    </w:p>
    <w:p w14:paraId="44DE5849" w14:textId="77777777" w:rsidR="00D816CE" w:rsidRDefault="00D816CE" w:rsidP="00D816CE"/>
    <w:p w14:paraId="7F456078" w14:textId="2392DCC6" w:rsidR="00D816CE" w:rsidRPr="00D816CE" w:rsidRDefault="00D816CE" w:rsidP="00D816CE">
      <w:pPr>
        <w:pStyle w:val="Heading4"/>
      </w:pPr>
      <w:r>
        <w:t>JavaScript</w:t>
      </w:r>
    </w:p>
    <w:p w14:paraId="0743E4E9" w14:textId="77777777" w:rsidR="00D816CE" w:rsidRDefault="00D816CE" w:rsidP="00D816CE">
      <w:r>
        <w:t>Not currently supported in the JavaScript API.</w:t>
      </w:r>
    </w:p>
    <w:p w14:paraId="597A554B" w14:textId="77777777" w:rsidR="00D816CE" w:rsidRPr="00D816CE" w:rsidRDefault="00D816CE" w:rsidP="00D816CE"/>
    <w:p w14:paraId="164E0928" w14:textId="5641FF36" w:rsidR="00D816CE" w:rsidRPr="00D816CE" w:rsidRDefault="00D816CE" w:rsidP="00D816CE">
      <w:pPr>
        <w:pStyle w:val="Heading4"/>
      </w:pPr>
      <w:r>
        <w:t>Java</w:t>
      </w:r>
    </w:p>
    <w:p w14:paraId="319DE03B" w14:textId="77777777" w:rsidR="002B4E33" w:rsidRDefault="002B4E33" w:rsidP="002B4E33">
      <w:r>
        <w:t xml:space="preserve">A result file can be downloaded using the </w:t>
      </w:r>
      <w:r w:rsidRPr="00171BEF">
        <w:rPr>
          <w:rFonts w:ascii="Courier" w:hAnsi="Courier"/>
          <w:szCs w:val="21"/>
        </w:rPr>
        <w:t>processResultFile</w:t>
      </w:r>
      <w:r>
        <w:t xml:space="preserve"> method. To ensure that the connection to the server is closed correctly the method does not return the input stream to download the file from. Instead it uses a callback mechanism. The method is passed an ObjectProcessor instance that will be used to process the input stream. The method gets an input stream for the URL, then invokes the process method on the callback instance with the input stream. When the process method returns or throws an exception the input stream and connection is closed.</w:t>
      </w:r>
    </w:p>
    <w:p w14:paraId="10B00822" w14:textId="77777777" w:rsidR="002B4E33" w:rsidRDefault="002B4E33" w:rsidP="002B4E33"/>
    <w:p w14:paraId="4C34CBE1" w14:textId="77777777" w:rsidR="002B4E33" w:rsidRDefault="002B4E33" w:rsidP="002B4E33">
      <w:r>
        <w:t>The following example shows how to print the contents of all the files for a job.</w:t>
      </w:r>
    </w:p>
    <w:p w14:paraId="207E542D" w14:textId="77777777" w:rsidR="002B4E33" w:rsidRDefault="002B4E33" w:rsidP="002B4E33"/>
    <w:p w14:paraId="2970093B"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FC0B6C">
        <w:rPr>
          <w:rFonts w:ascii="Courier" w:hAnsi="Courier"/>
          <w:szCs w:val="21"/>
        </w:rPr>
        <w:t>import com.revolsys.util.ObjectProcessor</w:t>
      </w:r>
    </w:p>
    <w:p w14:paraId="4A1EEFD4"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p>
    <w:p w14:paraId="1FE3783A"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w:t>
      </w:r>
      <w:r w:rsidRPr="001674E6">
        <w:rPr>
          <w:rFonts w:ascii="Courier" w:hAnsi="Courier"/>
          <w:szCs w:val="21"/>
        </w:rPr>
        <w:t xml:space="preserve">&lt;Map&lt;String, Object&gt;&gt; </w:t>
      </w:r>
      <w:r>
        <w:rPr>
          <w:rFonts w:ascii="Courier" w:hAnsi="Courier"/>
          <w:szCs w:val="21"/>
        </w:rPr>
        <w:t>results</w:t>
      </w:r>
      <w:r w:rsidRPr="001674E6">
        <w:rPr>
          <w:rFonts w:ascii="Courier" w:hAnsi="Courier"/>
          <w:szCs w:val="21"/>
        </w:rPr>
        <w:t xml:space="preserve"> = client.</w:t>
      </w:r>
      <w:r w:rsidRPr="00B82841">
        <w:rPr>
          <w:rFonts w:ascii="Courier" w:hAnsi="Courier"/>
          <w:szCs w:val="21"/>
        </w:rPr>
        <w:t>getJobResultFileList</w:t>
      </w:r>
      <w:r w:rsidRPr="001674E6">
        <w:rPr>
          <w:rFonts w:ascii="Courier" w:hAnsi="Courier"/>
          <w:szCs w:val="21"/>
        </w:rPr>
        <w:t>(</w:t>
      </w:r>
    </w:p>
    <w:p w14:paraId="7488053C"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jobIdUrl,</w:t>
      </w:r>
    </w:p>
    <w:p w14:paraId="213DC988"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5A692E43"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1020A19A"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71BEF">
        <w:rPr>
          <w:rFonts w:ascii="Courier" w:hAnsi="Courier"/>
          <w:szCs w:val="21"/>
        </w:rPr>
        <w:t xml:space="preserve">for (Map&lt;String, Object&gt; resultFile : </w:t>
      </w:r>
      <w:r>
        <w:rPr>
          <w:rFonts w:ascii="Courier" w:hAnsi="Courier"/>
          <w:szCs w:val="21"/>
        </w:rPr>
        <w:t>results</w:t>
      </w:r>
      <w:r w:rsidRPr="00171BEF">
        <w:rPr>
          <w:rFonts w:ascii="Courier" w:hAnsi="Courier"/>
          <w:szCs w:val="21"/>
        </w:rPr>
        <w:t>) {</w:t>
      </w:r>
    </w:p>
    <w:p w14:paraId="4EE43B94"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String url = (String)resultFile.get("resourceUri");</w:t>
      </w:r>
    </w:p>
    <w:p w14:paraId="24CE842B"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client.</w:t>
      </w:r>
      <w:r w:rsidRPr="00171BEF">
        <w:rPr>
          <w:rFonts w:ascii="Courier" w:hAnsi="Courier"/>
          <w:b/>
          <w:szCs w:val="21"/>
        </w:rPr>
        <w:t>processResultFile</w:t>
      </w:r>
      <w:r w:rsidRPr="00171BEF">
        <w:rPr>
          <w:rFonts w:ascii="Courier" w:hAnsi="Courier"/>
          <w:szCs w:val="21"/>
        </w:rPr>
        <w:t xml:space="preserve">(url, </w:t>
      </w:r>
      <w:r w:rsidRPr="00171BEF">
        <w:rPr>
          <w:rFonts w:ascii="Courier" w:hAnsi="Courier"/>
          <w:b/>
          <w:szCs w:val="21"/>
        </w:rPr>
        <w:t>new ObjectProcessor&lt;InputStream&gt;() {</w:t>
      </w:r>
    </w:p>
    <w:p w14:paraId="21B13293"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b/>
          <w:szCs w:val="21"/>
        </w:rPr>
      </w:pPr>
      <w:r>
        <w:rPr>
          <w:rFonts w:ascii="Courier" w:hAnsi="Courier"/>
          <w:szCs w:val="21"/>
        </w:rPr>
        <w:t xml:space="preserve">    </w:t>
      </w:r>
      <w:r w:rsidRPr="00171BEF">
        <w:rPr>
          <w:rFonts w:ascii="Courier" w:hAnsi="Courier"/>
          <w:b/>
          <w:szCs w:val="21"/>
        </w:rPr>
        <w:t>public void process(InputStream in) {</w:t>
      </w:r>
    </w:p>
    <w:p w14:paraId="25EDF9C9"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DataInputStream din = new DataInputStream(in);</w:t>
      </w:r>
    </w:p>
    <w:p w14:paraId="35945954"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try {</w:t>
      </w:r>
    </w:p>
    <w:p w14:paraId="1733C608"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for (String line = din</w:t>
      </w:r>
      <w:r>
        <w:rPr>
          <w:rFonts w:ascii="Courier" w:hAnsi="Courier"/>
          <w:szCs w:val="21"/>
        </w:rPr>
        <w:t>.readLine(); line != null; line=</w:t>
      </w:r>
      <w:r w:rsidRPr="00171BEF">
        <w:rPr>
          <w:rFonts w:ascii="Courier" w:hAnsi="Courier"/>
          <w:szCs w:val="21"/>
        </w:rPr>
        <w:t>din.readLine()) {</w:t>
      </w:r>
    </w:p>
    <w:p w14:paraId="3840E491"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System.out.println(line);</w:t>
      </w:r>
    </w:p>
    <w:p w14:paraId="2C8D6957"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w:t>
      </w:r>
    </w:p>
    <w:p w14:paraId="480F0034"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catch (IOException e) {</w:t>
      </w:r>
    </w:p>
    <w:p w14:paraId="02879D51"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throw new RuntimeException("Unable to process results", e);</w:t>
      </w:r>
    </w:p>
    <w:p w14:paraId="27AAD869"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w:t>
      </w:r>
    </w:p>
    <w:p w14:paraId="603CFF86"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w:t>
      </w:r>
    </w:p>
    <w:p w14:paraId="1F239E2F"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w:t>
      </w:r>
    </w:p>
    <w:p w14:paraId="34783722"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71BEF">
        <w:rPr>
          <w:rFonts w:ascii="Courier" w:hAnsi="Courier"/>
          <w:szCs w:val="21"/>
        </w:rPr>
        <w:t>}</w:t>
      </w:r>
    </w:p>
    <w:p w14:paraId="5CE68B95" w14:textId="77777777" w:rsidR="00303D24" w:rsidRPr="00B73A6D" w:rsidRDefault="00303D24" w:rsidP="00303D24"/>
    <w:p w14:paraId="67B158B1" w14:textId="77777777" w:rsidR="00140B97" w:rsidRDefault="00140B97" w:rsidP="00761F1F">
      <w:pPr>
        <w:pStyle w:val="Heading2"/>
      </w:pPr>
      <w:bookmarkStart w:id="64" w:name="_Toc202591174"/>
      <w:r>
        <w:t>Post User Batch Job Delete</w:t>
      </w:r>
      <w:bookmarkEnd w:id="64"/>
    </w:p>
    <w:p w14:paraId="19A46F85" w14:textId="77777777" w:rsidR="00140B97" w:rsidRDefault="00140B97" w:rsidP="002B4E33">
      <w:r>
        <w:t>When the results of a job have been processed and they are no longer needed the client should delete the job from server. If the client does not close the job, it will be automatically closed after a few days.</w:t>
      </w:r>
    </w:p>
    <w:p w14:paraId="54570666" w14:textId="77777777" w:rsidR="00140B97" w:rsidRDefault="00140B97" w:rsidP="002B4E33"/>
    <w:p w14:paraId="299D6307" w14:textId="77777777" w:rsidR="00140B97" w:rsidRDefault="00140B97" w:rsidP="00D35239"/>
    <w:p w14:paraId="15ECD392" w14:textId="77777777" w:rsidR="00140B97" w:rsidRDefault="00140B97" w:rsidP="00D35239">
      <w:pPr>
        <w:pStyle w:val="Heading3"/>
      </w:pPr>
      <w:bookmarkStart w:id="65" w:name="_Toc202591175"/>
      <w:r>
        <w:t>Web Service API</w:t>
      </w:r>
      <w:bookmarkEnd w:id="65"/>
    </w:p>
    <w:tbl>
      <w:tblPr>
        <w:tblStyle w:val="TableGrid2"/>
        <w:tblW w:w="0" w:type="auto"/>
        <w:tblLook w:val="0480" w:firstRow="0" w:lastRow="0" w:firstColumn="1" w:lastColumn="0" w:noHBand="0" w:noVBand="1"/>
      </w:tblPr>
      <w:tblGrid>
        <w:gridCol w:w="1745"/>
        <w:gridCol w:w="5137"/>
      </w:tblGrid>
      <w:tr w:rsidR="00140B97" w:rsidRPr="00C46416" w14:paraId="307B13F4"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397D3B37" w14:textId="77777777" w:rsidR="00140B97" w:rsidRPr="00C46416" w:rsidRDefault="00140B97" w:rsidP="009262CC">
            <w:pPr>
              <w:keepNext/>
            </w:pPr>
            <w:r>
              <w:t>Path</w:t>
            </w:r>
          </w:p>
        </w:tc>
        <w:tc>
          <w:tcPr>
            <w:tcW w:w="0" w:type="auto"/>
          </w:tcPr>
          <w:p w14:paraId="14558925" w14:textId="77777777" w:rsidR="00140B97" w:rsidRPr="00C46416" w:rsidRDefault="00140B97" w:rsidP="009262C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w:t>
            </w:r>
          </w:p>
        </w:tc>
      </w:tr>
      <w:tr w:rsidR="00140B97" w:rsidRPr="00C46416" w14:paraId="641FF2A8"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7CB9445D" w14:textId="77777777" w:rsidR="00140B97" w:rsidRPr="00C46416" w:rsidRDefault="00140B97" w:rsidP="009262CC">
            <w:r>
              <w:t>Method</w:t>
            </w:r>
          </w:p>
        </w:tc>
        <w:tc>
          <w:tcPr>
            <w:tcW w:w="0" w:type="auto"/>
          </w:tcPr>
          <w:p w14:paraId="6A80A3FC" w14:textId="77777777" w:rsidR="00140B97" w:rsidRPr="00C46416" w:rsidRDefault="00140B97" w:rsidP="009262CC">
            <w:pPr>
              <w:cnfStyle w:val="000000000000" w:firstRow="0" w:lastRow="0" w:firstColumn="0" w:lastColumn="0" w:oddVBand="0" w:evenVBand="0" w:oddHBand="0" w:evenHBand="0" w:firstRowFirstColumn="0" w:firstRowLastColumn="0" w:lastRowFirstColumn="0" w:lastRowLastColumn="0"/>
            </w:pPr>
            <w:r>
              <w:rPr>
                <w:rStyle w:val="PlainTextChar1"/>
              </w:rPr>
              <w:t>DELETE</w:t>
            </w:r>
          </w:p>
        </w:tc>
      </w:tr>
      <w:tr w:rsidR="00140B97" w:rsidRPr="00C46416" w14:paraId="0EC14B74"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38ACF764" w14:textId="77777777" w:rsidR="00140B97" w:rsidRDefault="00140B97" w:rsidP="009262CC">
            <w:r>
              <w:t>Content Types</w:t>
            </w:r>
          </w:p>
        </w:tc>
        <w:tc>
          <w:tcPr>
            <w:tcW w:w="0" w:type="auto"/>
          </w:tcPr>
          <w:p w14:paraId="5E9B816E" w14:textId="77777777" w:rsidR="00140B97" w:rsidRPr="00C46416" w:rsidRDefault="00140B97" w:rsidP="0003674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N/A</w:t>
            </w:r>
          </w:p>
        </w:tc>
      </w:tr>
      <w:tr w:rsidR="00140B97" w:rsidRPr="00C46416" w14:paraId="47AD7450"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28786999" w14:textId="77777777" w:rsidR="00140B97" w:rsidRDefault="00140B97" w:rsidP="009262CC">
            <w:r>
              <w:t>Response</w:t>
            </w:r>
          </w:p>
        </w:tc>
        <w:tc>
          <w:tcPr>
            <w:tcW w:w="0" w:type="auto"/>
          </w:tcPr>
          <w:p w14:paraId="2E77DEDC" w14:textId="77777777" w:rsidR="00140B97" w:rsidRPr="00612112" w:rsidRDefault="00140B97" w:rsidP="009262CC">
            <w:pPr>
              <w:cnfStyle w:val="000000000000" w:firstRow="0" w:lastRow="0" w:firstColumn="0" w:lastColumn="0" w:oddVBand="0" w:evenVBand="0" w:oddHBand="0" w:evenHBand="0" w:firstRowFirstColumn="0" w:firstRowLastColumn="0" w:lastRowFirstColumn="0" w:lastRowLastColumn="0"/>
            </w:pPr>
            <w:r>
              <w:t>N/A</w:t>
            </w:r>
          </w:p>
        </w:tc>
      </w:tr>
    </w:tbl>
    <w:p w14:paraId="64540B75" w14:textId="77777777" w:rsidR="00140B97" w:rsidRDefault="00140B97" w:rsidP="00D35239"/>
    <w:p w14:paraId="07488503" w14:textId="77777777" w:rsidR="00140B97" w:rsidRDefault="00140B97" w:rsidP="00D35239">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3115"/>
      </w:tblGrid>
      <w:tr w:rsidR="00140B97" w:rsidRPr="0008739A" w14:paraId="041102D7"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04238116" w14:textId="77777777" w:rsidR="00140B97" w:rsidRPr="0008739A" w:rsidRDefault="00140B97" w:rsidP="009262CC">
            <w:r w:rsidRPr="0008739A">
              <w:t>Name</w:t>
            </w:r>
          </w:p>
        </w:tc>
        <w:tc>
          <w:tcPr>
            <w:tcW w:w="0" w:type="auto"/>
          </w:tcPr>
          <w:p w14:paraId="611BD6EC" w14:textId="77777777" w:rsidR="00140B97" w:rsidRPr="0008739A" w:rsidRDefault="00140B97" w:rsidP="009262CC">
            <w:r w:rsidRPr="0008739A">
              <w:t>Description</w:t>
            </w:r>
          </w:p>
        </w:tc>
      </w:tr>
      <w:tr w:rsidR="00140B97" w:rsidRPr="0008739A" w14:paraId="3E49535C"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1BA6A330" w14:textId="77777777" w:rsidR="00140B97" w:rsidRDefault="00140B97" w:rsidP="009262CC">
            <w:r>
              <w:t>consumerKey</w:t>
            </w:r>
          </w:p>
        </w:tc>
        <w:tc>
          <w:tcPr>
            <w:tcW w:w="0" w:type="auto"/>
          </w:tcPr>
          <w:p w14:paraId="62CF1AF0" w14:textId="77777777" w:rsidR="00140B97" w:rsidRDefault="00140B97" w:rsidP="009262CC">
            <w:r>
              <w:t>The user's consumer key.</w:t>
            </w:r>
          </w:p>
        </w:tc>
      </w:tr>
      <w:tr w:rsidR="00140B97" w:rsidRPr="0008739A" w14:paraId="2BBA4EF1" w14:textId="77777777" w:rsidTr="00036744">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FD906" w14:textId="77777777" w:rsidR="00140B97" w:rsidRDefault="00140B97" w:rsidP="009262CC">
            <w:r>
              <w:t>jobId</w:t>
            </w:r>
          </w:p>
        </w:tc>
        <w:tc>
          <w:tcPr>
            <w:tcW w:w="0" w:type="auto"/>
          </w:tcPr>
          <w:p w14:paraId="61058488" w14:textId="77777777" w:rsidR="00140B97" w:rsidRDefault="00140B97" w:rsidP="009262CC">
            <w:pPr>
              <w:cnfStyle w:val="000000010000" w:firstRow="0" w:lastRow="0" w:firstColumn="0" w:lastColumn="0" w:oddVBand="0" w:evenVBand="0" w:oddHBand="0" w:evenHBand="1" w:firstRowFirstColumn="0" w:firstRowLastColumn="0" w:lastRowFirstColumn="0" w:lastRowLastColumn="0"/>
            </w:pPr>
            <w:r>
              <w:t>The identifier of the batch job.</w:t>
            </w:r>
          </w:p>
        </w:tc>
      </w:tr>
    </w:tbl>
    <w:p w14:paraId="25733EDB" w14:textId="77777777" w:rsidR="00140B97" w:rsidRDefault="00140B97" w:rsidP="00D35239"/>
    <w:p w14:paraId="513F2017" w14:textId="77777777" w:rsidR="00140B97" w:rsidRDefault="00140B97" w:rsidP="00D35239">
      <w:pPr>
        <w:pStyle w:val="Heading3"/>
      </w:pPr>
      <w:bookmarkStart w:id="66" w:name="_Toc202591176"/>
      <w:r w:rsidRPr="00B645A7">
        <w:t>Java</w:t>
      </w:r>
      <w:r>
        <w:t>Script</w:t>
      </w:r>
      <w:bookmarkEnd w:id="66"/>
    </w:p>
    <w:p w14:paraId="7DBEE599" w14:textId="77777777" w:rsidR="00140B97" w:rsidRDefault="00140B97" w:rsidP="00036744">
      <w:r>
        <w:t>Not currently supported in the JavaScript API.</w:t>
      </w:r>
    </w:p>
    <w:p w14:paraId="1F7B1738" w14:textId="77777777" w:rsidR="00140B97" w:rsidRDefault="00140B97" w:rsidP="00D35239"/>
    <w:p w14:paraId="503683E7" w14:textId="77777777" w:rsidR="00140B97" w:rsidRDefault="00140B97" w:rsidP="00D35239">
      <w:pPr>
        <w:pStyle w:val="Heading3"/>
      </w:pPr>
      <w:bookmarkStart w:id="67" w:name="_Toc202591177"/>
      <w:r w:rsidRPr="00B645A7">
        <w:t>Java</w:t>
      </w:r>
      <w:bookmarkEnd w:id="67"/>
    </w:p>
    <w:p w14:paraId="566F1679" w14:textId="77777777" w:rsidR="00140B97" w:rsidRDefault="00140B97" w:rsidP="002B4E33">
      <w:r>
        <w:t>The following example shows how to delete all jobs for the user.</w:t>
      </w:r>
    </w:p>
    <w:p w14:paraId="7EBE0CD3" w14:textId="77777777" w:rsidR="00140B97" w:rsidRDefault="00140B97" w:rsidP="002B4E33"/>
    <w:p w14:paraId="5BFEF7EE" w14:textId="77777777" w:rsidR="00140B97" w:rsidRPr="003636E1"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3636E1">
        <w:rPr>
          <w:rFonts w:ascii="Courier" w:hAnsi="Courier"/>
          <w:szCs w:val="21"/>
        </w:rPr>
        <w:t>List&lt;String&gt; jobIdUrls = client.getUserJobIdUrls();</w:t>
      </w:r>
    </w:p>
    <w:p w14:paraId="5F7A5A46" w14:textId="77777777" w:rsidR="00140B97" w:rsidRPr="003636E1"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3636E1">
        <w:rPr>
          <w:rFonts w:ascii="Courier" w:hAnsi="Courier"/>
          <w:szCs w:val="21"/>
        </w:rPr>
        <w:t>for (String jobIdUrl : jobIdUrls) {</w:t>
      </w:r>
    </w:p>
    <w:p w14:paraId="73E61016" w14:textId="77777777" w:rsidR="00140B97" w:rsidRPr="003636E1"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3636E1">
        <w:rPr>
          <w:rFonts w:ascii="Courier" w:hAnsi="Courier"/>
          <w:szCs w:val="21"/>
        </w:rPr>
        <w:t>client.closeJob(jobIdUrl);</w:t>
      </w:r>
    </w:p>
    <w:p w14:paraId="5C0401F8" w14:textId="77777777" w:rsidR="00140B97"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3636E1">
        <w:rPr>
          <w:rFonts w:ascii="Courier" w:hAnsi="Courier"/>
          <w:szCs w:val="21"/>
        </w:rPr>
        <w:t>}</w:t>
      </w:r>
    </w:p>
    <w:p w14:paraId="20CC692D" w14:textId="77777777" w:rsidR="00140B97" w:rsidRPr="002B4E33" w:rsidRDefault="00140B97" w:rsidP="002B4E33"/>
    <w:p w14:paraId="0297032D" w14:textId="76617DCE" w:rsidR="0014187C" w:rsidRDefault="0014187C" w:rsidP="00A356EA">
      <w:pPr>
        <w:pStyle w:val="AppebdixA"/>
        <w:pageBreakBefore/>
      </w:pPr>
      <w:bookmarkStart w:id="68" w:name="_Ref202506770"/>
      <w:bookmarkStart w:id="69" w:name="_Toc202591178"/>
      <w:r>
        <w:t>Requirements</w:t>
      </w:r>
      <w:bookmarkEnd w:id="69"/>
    </w:p>
    <w:p w14:paraId="4605317A" w14:textId="5047E066" w:rsidR="001049D8" w:rsidRDefault="001049D8" w:rsidP="0014187C">
      <w:pPr>
        <w:pStyle w:val="Appendix2"/>
      </w:pPr>
      <w:bookmarkStart w:id="70" w:name="_Toc202591179"/>
      <w:r>
        <w:t>JavaScript Requirements</w:t>
      </w:r>
      <w:bookmarkEnd w:id="68"/>
      <w:bookmarkEnd w:id="70"/>
    </w:p>
    <w:p w14:paraId="79D6EF09" w14:textId="77777777" w:rsidR="001049D8" w:rsidRDefault="001049D8" w:rsidP="0014187C">
      <w:pPr>
        <w:pStyle w:val="Appendix3"/>
      </w:pPr>
      <w:bookmarkStart w:id="71" w:name="_Toc202591180"/>
      <w:r>
        <w:t>JQuery</w:t>
      </w:r>
      <w:bookmarkEnd w:id="71"/>
    </w:p>
    <w:p w14:paraId="459D1A0A" w14:textId="77777777" w:rsidR="001049D8" w:rsidRDefault="001049D8" w:rsidP="001049D8">
      <w:r>
        <w:t>The CPF JavaScript client uses the JQuery JavaScript library. Developers should have an understanding of JQuery as the examples in this document use JQuery to display the results from the CPF client.</w:t>
      </w:r>
    </w:p>
    <w:p w14:paraId="36FCCF85" w14:textId="77777777" w:rsidR="001049D8" w:rsidRDefault="001049D8" w:rsidP="001049D8"/>
    <w:p w14:paraId="1BB1EBA6" w14:textId="77777777" w:rsidR="001049D8" w:rsidRPr="00081220" w:rsidRDefault="001049D8" w:rsidP="001049D8">
      <w:r>
        <w:t xml:space="preserve">The following should be included in the </w:t>
      </w:r>
      <w:r w:rsidRPr="00081220">
        <w:rPr>
          <w:rStyle w:val="PlainTextChar"/>
        </w:rPr>
        <w:t>head</w:t>
      </w:r>
      <w:r>
        <w:t xml:space="preserve"> section of the HTML document.</w:t>
      </w:r>
    </w:p>
    <w:p w14:paraId="13A9F9FA" w14:textId="77777777" w:rsidR="001049D8" w:rsidRDefault="001049D8" w:rsidP="001049D8"/>
    <w:p w14:paraId="7AE7A7E9" w14:textId="77777777" w:rsidR="001049D8" w:rsidRDefault="001049D8" w:rsidP="008B59A9">
      <w:pPr>
        <w:pStyle w:val="PlainText"/>
        <w:pBdr>
          <w:top w:val="single" w:sz="4" w:space="1" w:color="auto"/>
          <w:left w:val="single" w:sz="4" w:space="4" w:color="auto"/>
          <w:bottom w:val="single" w:sz="4" w:space="1" w:color="auto"/>
          <w:right w:val="single" w:sz="4" w:space="4" w:color="auto"/>
        </w:pBdr>
      </w:pPr>
      <w:r>
        <w:t>&lt;script</w:t>
      </w:r>
    </w:p>
    <w:p w14:paraId="24218969" w14:textId="77777777" w:rsidR="001049D8" w:rsidRDefault="001049D8" w:rsidP="008B59A9">
      <w:pPr>
        <w:pStyle w:val="PlainText"/>
        <w:pBdr>
          <w:top w:val="single" w:sz="4" w:space="1" w:color="auto"/>
          <w:left w:val="single" w:sz="4" w:space="4" w:color="auto"/>
          <w:bottom w:val="single" w:sz="4" w:space="1" w:color="auto"/>
          <w:right w:val="single" w:sz="4" w:space="4" w:color="auto"/>
        </w:pBdr>
      </w:pPr>
      <w:r>
        <w:t xml:space="preserve">  </w:t>
      </w:r>
      <w:r w:rsidRPr="00081220">
        <w:t>type="text/javascript"</w:t>
      </w:r>
    </w:p>
    <w:p w14:paraId="35A14D0C" w14:textId="10E9FCBA" w:rsidR="001049D8" w:rsidRDefault="001049D8" w:rsidP="008B59A9">
      <w:pPr>
        <w:pStyle w:val="PlainText"/>
        <w:pBdr>
          <w:top w:val="single" w:sz="4" w:space="1" w:color="auto"/>
          <w:left w:val="single" w:sz="4" w:space="4" w:color="auto"/>
          <w:bottom w:val="single" w:sz="4" w:space="1" w:color="auto"/>
          <w:right w:val="single" w:sz="4" w:space="4" w:color="auto"/>
        </w:pBdr>
      </w:pPr>
      <w:r w:rsidRPr="00081220">
        <w:t xml:space="preserve"> </w:t>
      </w:r>
      <w:r>
        <w:t xml:space="preserve"> </w:t>
      </w:r>
      <w:r w:rsidRPr="00081220">
        <w:t>src="</w:t>
      </w:r>
      <w:r w:rsidR="00595BDC" w:rsidRPr="00595BDC">
        <w:t>https://ajax.googleapis.com/ajax/libs/jquery/1.7.2/jquery.min.js</w:t>
      </w:r>
      <w:r w:rsidRPr="00081220">
        <w:t>"</w:t>
      </w:r>
    </w:p>
    <w:p w14:paraId="08159F47" w14:textId="77777777" w:rsidR="001049D8" w:rsidRPr="00081220" w:rsidRDefault="001049D8" w:rsidP="008B59A9">
      <w:pPr>
        <w:pStyle w:val="PlainText"/>
        <w:pBdr>
          <w:top w:val="single" w:sz="4" w:space="1" w:color="auto"/>
          <w:left w:val="single" w:sz="4" w:space="4" w:color="auto"/>
          <w:bottom w:val="single" w:sz="4" w:space="1" w:color="auto"/>
          <w:right w:val="single" w:sz="4" w:space="4" w:color="auto"/>
        </w:pBdr>
      </w:pPr>
      <w:r w:rsidRPr="00081220">
        <w:t>&gt;&lt;/script&gt;</w:t>
      </w:r>
    </w:p>
    <w:p w14:paraId="051460EC" w14:textId="77777777" w:rsidR="001049D8" w:rsidRDefault="001049D8" w:rsidP="001049D8"/>
    <w:p w14:paraId="6A1C3B45" w14:textId="44BF752E" w:rsidR="00900C0C" w:rsidRDefault="001A1654" w:rsidP="0014187C">
      <w:pPr>
        <w:pStyle w:val="Appendix3"/>
      </w:pPr>
      <w:bookmarkStart w:id="72" w:name="_Toc202591181"/>
      <w:r>
        <w:t>CPF JavaScript API</w:t>
      </w:r>
      <w:bookmarkEnd w:id="72"/>
    </w:p>
    <w:p w14:paraId="42C23A9F" w14:textId="27403A94" w:rsidR="00312B0D" w:rsidRDefault="000A569C" w:rsidP="001049D8">
      <w:r>
        <w:t>The CPF JavaScript API (</w:t>
      </w:r>
      <w:r w:rsidRPr="00312B0D">
        <w:rPr>
          <w:rStyle w:val="PlainTextChar"/>
        </w:rPr>
        <w:t>cp</w:t>
      </w:r>
      <w:r>
        <w:rPr>
          <w:rStyle w:val="PlainTextChar"/>
        </w:rPr>
        <w:t>f</w:t>
      </w:r>
      <w:r w:rsidRPr="00312B0D">
        <w:rPr>
          <w:rStyle w:val="PlainTextChar"/>
        </w:rPr>
        <w:t>_client.js</w:t>
      </w:r>
      <w:r>
        <w:t>) can be referenced from the CPF web services web application</w:t>
      </w:r>
      <w:r w:rsidR="001A1654">
        <w:t xml:space="preserve">. The path is always </w:t>
      </w:r>
      <w:r w:rsidR="001A1654" w:rsidRPr="00312B0D">
        <w:rPr>
          <w:rStyle w:val="PlainTextChar"/>
        </w:rPr>
        <w:t>/js/cp</w:t>
      </w:r>
      <w:r>
        <w:rPr>
          <w:rStyle w:val="PlainTextChar"/>
        </w:rPr>
        <w:t>f</w:t>
      </w:r>
      <w:r w:rsidR="001A1654" w:rsidRPr="00312B0D">
        <w:rPr>
          <w:rStyle w:val="PlainTextChar"/>
        </w:rPr>
        <w:t>_client.js</w:t>
      </w:r>
      <w:r w:rsidR="001A1654">
        <w:t xml:space="preserve"> below</w:t>
      </w:r>
      <w:r>
        <w:t xml:space="preserve"> the application root. It is recommended to reference the </w:t>
      </w:r>
      <w:r w:rsidR="00881E88">
        <w:t>script from the CPF server so that the most recent version is accessed.</w:t>
      </w:r>
    </w:p>
    <w:p w14:paraId="7D8A9338" w14:textId="77777777" w:rsidR="00312B0D" w:rsidRDefault="00312B0D" w:rsidP="00312B0D"/>
    <w:p w14:paraId="483EC3C1" w14:textId="5F36DEB6" w:rsidR="00312B0D" w:rsidRPr="00081220" w:rsidRDefault="00312B0D" w:rsidP="00312B0D">
      <w:r>
        <w:t xml:space="preserve">The following should be included in the </w:t>
      </w:r>
      <w:r w:rsidRPr="00081220">
        <w:rPr>
          <w:rStyle w:val="PlainTextChar"/>
        </w:rPr>
        <w:t>head</w:t>
      </w:r>
      <w:r>
        <w:t xml:space="preserve"> section of the HTML document. Replace </w:t>
      </w:r>
      <w:r w:rsidRPr="001A1654">
        <w:rPr>
          <w:b/>
        </w:rPr>
        <w:t>https://apps.gov.bc.ca/pub/cpf</w:t>
      </w:r>
      <w:r w:rsidRPr="001A1654">
        <w:t>/</w:t>
      </w:r>
      <w:r>
        <w:t xml:space="preserve"> with the location for the server you are connecting to.</w:t>
      </w:r>
    </w:p>
    <w:p w14:paraId="304FB975" w14:textId="77777777" w:rsidR="00312B0D" w:rsidRDefault="00312B0D" w:rsidP="001049D8"/>
    <w:p w14:paraId="2EEC16C7" w14:textId="77777777" w:rsidR="001A1654" w:rsidRDefault="001A1654" w:rsidP="001A1654">
      <w:pPr>
        <w:pStyle w:val="PlainText"/>
        <w:pBdr>
          <w:top w:val="single" w:sz="4" w:space="1" w:color="auto"/>
          <w:left w:val="single" w:sz="4" w:space="4" w:color="auto"/>
          <w:bottom w:val="single" w:sz="4" w:space="1" w:color="auto"/>
          <w:right w:val="single" w:sz="4" w:space="4" w:color="auto"/>
        </w:pBdr>
      </w:pPr>
      <w:r>
        <w:t>&lt;script</w:t>
      </w:r>
    </w:p>
    <w:p w14:paraId="3232A317" w14:textId="77777777" w:rsidR="001A1654" w:rsidRDefault="001A1654" w:rsidP="001A1654">
      <w:pPr>
        <w:pStyle w:val="PlainText"/>
        <w:pBdr>
          <w:top w:val="single" w:sz="4" w:space="1" w:color="auto"/>
          <w:left w:val="single" w:sz="4" w:space="4" w:color="auto"/>
          <w:bottom w:val="single" w:sz="4" w:space="1" w:color="auto"/>
          <w:right w:val="single" w:sz="4" w:space="4" w:color="auto"/>
        </w:pBdr>
      </w:pPr>
      <w:r>
        <w:t xml:space="preserve">  </w:t>
      </w:r>
      <w:r w:rsidRPr="00081220">
        <w:t>type="text/javascript"</w:t>
      </w:r>
    </w:p>
    <w:p w14:paraId="5BA7782E" w14:textId="4F9B0F3F" w:rsidR="001A1654" w:rsidRDefault="001A1654" w:rsidP="001A1654">
      <w:pPr>
        <w:pStyle w:val="PlainText"/>
        <w:pBdr>
          <w:top w:val="single" w:sz="4" w:space="1" w:color="auto"/>
          <w:left w:val="single" w:sz="4" w:space="4" w:color="auto"/>
          <w:bottom w:val="single" w:sz="4" w:space="1" w:color="auto"/>
          <w:right w:val="single" w:sz="4" w:space="4" w:color="auto"/>
        </w:pBdr>
      </w:pPr>
      <w:r w:rsidRPr="00081220">
        <w:t xml:space="preserve"> </w:t>
      </w:r>
      <w:r>
        <w:t xml:space="preserve"> </w:t>
      </w:r>
      <w:r w:rsidRPr="00081220">
        <w:t>src="</w:t>
      </w:r>
      <w:r w:rsidRPr="001A1654">
        <w:rPr>
          <w:b/>
        </w:rPr>
        <w:t>https://apps.gov.bc.ca/pub/cpf</w:t>
      </w:r>
      <w:r w:rsidRPr="001A1654">
        <w:t>/js/cpf_client.js</w:t>
      </w:r>
      <w:r w:rsidRPr="00081220">
        <w:t>"</w:t>
      </w:r>
    </w:p>
    <w:p w14:paraId="42BA59D9" w14:textId="77777777" w:rsidR="001A1654" w:rsidRPr="00081220" w:rsidRDefault="001A1654" w:rsidP="001A1654">
      <w:pPr>
        <w:pStyle w:val="PlainText"/>
        <w:pBdr>
          <w:top w:val="single" w:sz="4" w:space="1" w:color="auto"/>
          <w:left w:val="single" w:sz="4" w:space="4" w:color="auto"/>
          <w:bottom w:val="single" w:sz="4" w:space="1" w:color="auto"/>
          <w:right w:val="single" w:sz="4" w:space="4" w:color="auto"/>
        </w:pBdr>
      </w:pPr>
      <w:r w:rsidRPr="00081220">
        <w:t>&gt;&lt;/script&gt;</w:t>
      </w:r>
    </w:p>
    <w:p w14:paraId="7FFF3116" w14:textId="77777777" w:rsidR="001A1654" w:rsidRPr="001049D8" w:rsidRDefault="001A1654" w:rsidP="001049D8"/>
    <w:p w14:paraId="52D23407" w14:textId="0734EB65" w:rsidR="00513670" w:rsidRDefault="00164246" w:rsidP="0014187C">
      <w:pPr>
        <w:pStyle w:val="Appendix2"/>
      </w:pPr>
      <w:bookmarkStart w:id="73" w:name="_Toc202591182"/>
      <w:r>
        <w:t>Java Requirements</w:t>
      </w:r>
      <w:bookmarkEnd w:id="62"/>
      <w:bookmarkEnd w:id="73"/>
    </w:p>
    <w:p w14:paraId="48DB9290" w14:textId="77777777" w:rsidR="00865274" w:rsidRDefault="00865274" w:rsidP="0014187C">
      <w:pPr>
        <w:pStyle w:val="Appendix3"/>
      </w:pPr>
      <w:bookmarkStart w:id="74" w:name="_Toc202591183"/>
      <w:r>
        <w:t>Java</w:t>
      </w:r>
      <w:bookmarkEnd w:id="74"/>
    </w:p>
    <w:p w14:paraId="2A928CE9" w14:textId="03775ED8" w:rsidR="00865274" w:rsidRDefault="00865274" w:rsidP="00865274">
      <w:r>
        <w:t>The developer's machine and deployment server must have Java 1.6+ installed.</w:t>
      </w:r>
    </w:p>
    <w:p w14:paraId="665F66BE" w14:textId="77777777" w:rsidR="007E249C" w:rsidRDefault="007E249C" w:rsidP="007E249C"/>
    <w:p w14:paraId="74F57743" w14:textId="77777777" w:rsidR="007E249C" w:rsidRDefault="007E249C" w:rsidP="0014187C">
      <w:pPr>
        <w:pStyle w:val="Appendix3"/>
      </w:pPr>
      <w:bookmarkStart w:id="75" w:name="_Toc202591184"/>
      <w:r>
        <w:t>Subversion</w:t>
      </w:r>
      <w:bookmarkEnd w:id="75"/>
    </w:p>
    <w:p w14:paraId="07ED494B" w14:textId="77777777" w:rsidR="007E249C" w:rsidRDefault="007E249C" w:rsidP="007E249C">
      <w:r>
        <w:t>CPF use the Apache Subversion source code control system to track changes to the source code and tag versions for each release. It is recommended that clients use a source code control system such as subversion for their applications.</w:t>
      </w:r>
    </w:p>
    <w:p w14:paraId="352170C7" w14:textId="77777777" w:rsidR="007E249C" w:rsidRDefault="007E249C" w:rsidP="007E249C"/>
    <w:p w14:paraId="5EF0546A" w14:textId="77777777" w:rsidR="007E249C" w:rsidRDefault="007E249C" w:rsidP="007E249C">
      <w:r>
        <w:t>Subversion command line tools can be downloaded from the following site.</w:t>
      </w:r>
    </w:p>
    <w:p w14:paraId="44E34358" w14:textId="77777777" w:rsidR="007E249C" w:rsidRDefault="007E249C" w:rsidP="007E249C"/>
    <w:p w14:paraId="5D9B62D4" w14:textId="77777777" w:rsidR="007E249C" w:rsidRPr="00DF56A6" w:rsidRDefault="00714B05" w:rsidP="007E249C">
      <w:pPr>
        <w:rPr>
          <w:b/>
        </w:rPr>
      </w:pPr>
      <w:hyperlink r:id="rId31" w:history="1">
        <w:r w:rsidR="007E249C" w:rsidRPr="00FB026F">
          <w:rPr>
            <w:rStyle w:val="Hyperlink"/>
          </w:rPr>
          <w:t>http://subversion.apache.org/</w:t>
        </w:r>
      </w:hyperlink>
      <w:r w:rsidR="007E249C">
        <w:t xml:space="preserve"> - </w:t>
      </w:r>
      <w:r w:rsidR="007E249C">
        <w:rPr>
          <w:b/>
        </w:rPr>
        <w:t>Command line tools</w:t>
      </w:r>
    </w:p>
    <w:p w14:paraId="2D2B5361" w14:textId="77777777" w:rsidR="007E249C" w:rsidRDefault="00714B05" w:rsidP="007E249C">
      <w:pPr>
        <w:rPr>
          <w:b/>
        </w:rPr>
      </w:pPr>
      <w:hyperlink r:id="rId32" w:history="1">
        <w:r w:rsidR="007E249C" w:rsidRPr="00FB026F">
          <w:rPr>
            <w:rStyle w:val="Hyperlink"/>
          </w:rPr>
          <w:t>http://www.eclipse.org/subversive/</w:t>
        </w:r>
      </w:hyperlink>
      <w:r w:rsidR="007E249C">
        <w:t xml:space="preserve"> - </w:t>
      </w:r>
      <w:r w:rsidR="007E249C" w:rsidRPr="00DF56A6">
        <w:rPr>
          <w:b/>
        </w:rPr>
        <w:t>Eclipse Team Provider</w:t>
      </w:r>
    </w:p>
    <w:p w14:paraId="722A8D72" w14:textId="77777777" w:rsidR="007E249C" w:rsidRDefault="00714B05" w:rsidP="007E249C">
      <w:hyperlink r:id="rId33" w:history="1">
        <w:r w:rsidR="007E249C" w:rsidRPr="00FB026F">
          <w:rPr>
            <w:rStyle w:val="Hyperlink"/>
          </w:rPr>
          <w:t>http://tortoisesvn.tigris.org/</w:t>
        </w:r>
      </w:hyperlink>
      <w:r w:rsidR="007E249C">
        <w:t xml:space="preserve"> - </w:t>
      </w:r>
      <w:r w:rsidR="007E249C" w:rsidRPr="00DF56A6">
        <w:rPr>
          <w:b/>
        </w:rPr>
        <w:t>Windows SVN GUI</w:t>
      </w:r>
    </w:p>
    <w:p w14:paraId="65814D1E" w14:textId="77777777" w:rsidR="007E249C" w:rsidRDefault="007E249C" w:rsidP="007E249C"/>
    <w:p w14:paraId="2C7857BC" w14:textId="77777777" w:rsidR="007E249C" w:rsidRDefault="007E249C" w:rsidP="007E249C">
      <w:r>
        <w:t>A guide on using Subversion is available on the following site.</w:t>
      </w:r>
    </w:p>
    <w:p w14:paraId="1FCA86FD" w14:textId="77777777" w:rsidR="007E249C" w:rsidRDefault="007E249C" w:rsidP="007E249C"/>
    <w:p w14:paraId="37A95A86" w14:textId="77777777" w:rsidR="007E249C" w:rsidRDefault="00714B05" w:rsidP="007E249C">
      <w:hyperlink r:id="rId34" w:history="1">
        <w:r w:rsidR="007E249C" w:rsidRPr="00FB026F">
          <w:rPr>
            <w:rStyle w:val="Hyperlink"/>
          </w:rPr>
          <w:t>http://svnbook.red-bean.com/</w:t>
        </w:r>
      </w:hyperlink>
    </w:p>
    <w:p w14:paraId="77028C83" w14:textId="77777777" w:rsidR="007E249C" w:rsidRDefault="007E249C" w:rsidP="007E249C"/>
    <w:p w14:paraId="37D56285" w14:textId="77777777" w:rsidR="007E249C" w:rsidRDefault="007E249C" w:rsidP="007E249C">
      <w:pPr>
        <w:rPr>
          <w:lang w:val="en-CA"/>
        </w:rPr>
      </w:pPr>
      <w:r>
        <w:rPr>
          <w:lang w:val="en-CA"/>
        </w:rPr>
        <w:t>The CPF source code can be accessed using the following Subversion repository within the BC Government network or VPN. Plugin developers do not need the source code to develop a plugin but it is available for reference purposes.</w:t>
      </w:r>
    </w:p>
    <w:p w14:paraId="10315592" w14:textId="77777777" w:rsidR="007E249C" w:rsidRDefault="007E249C" w:rsidP="007E249C">
      <w:pPr>
        <w:rPr>
          <w:lang w:val="en-CA"/>
        </w:rPr>
      </w:pPr>
    </w:p>
    <w:p w14:paraId="4FAC7FEE" w14:textId="77777777" w:rsidR="007E249C" w:rsidRDefault="00714B05" w:rsidP="007E249C">
      <w:hyperlink r:id="rId35" w:history="1">
        <w:r w:rsidR="007E249C" w:rsidRPr="003A5B4E">
          <w:rPr>
            <w:rStyle w:val="Hyperlink"/>
          </w:rPr>
          <w:t>http://poplar.idir.bcgov/svn/cpf/api-source/trunk/</w:t>
        </w:r>
      </w:hyperlink>
      <w:r w:rsidR="007E249C">
        <w:t xml:space="preserve"> - </w:t>
      </w:r>
      <w:r w:rsidR="007E249C" w:rsidRPr="00DF56A6">
        <w:rPr>
          <w:b/>
        </w:rPr>
        <w:t>Subversion repository for download</w:t>
      </w:r>
    </w:p>
    <w:p w14:paraId="27B4A8A7" w14:textId="77777777" w:rsidR="007E249C" w:rsidRDefault="00714B05" w:rsidP="007E249C">
      <w:hyperlink r:id="rId36" w:history="1">
        <w:r w:rsidR="007E249C" w:rsidRPr="003A5B4E">
          <w:rPr>
            <w:rStyle w:val="Hyperlink"/>
          </w:rPr>
          <w:t>https://apps.gov.bc.ca/int/wsvn/CITZ.cpf/api-source/</w:t>
        </w:r>
      </w:hyperlink>
      <w:r w:rsidR="007E249C">
        <w:t xml:space="preserve"> - </w:t>
      </w:r>
      <w:r w:rsidR="007E249C" w:rsidRPr="00DF56A6">
        <w:rPr>
          <w:b/>
        </w:rPr>
        <w:t>Subversion Web interface</w:t>
      </w:r>
    </w:p>
    <w:p w14:paraId="58B6C451" w14:textId="77777777" w:rsidR="007E249C" w:rsidRDefault="007E249C" w:rsidP="007E249C">
      <w:pPr>
        <w:rPr>
          <w:lang w:val="en-CA"/>
        </w:rPr>
      </w:pPr>
    </w:p>
    <w:p w14:paraId="7696335C" w14:textId="77777777" w:rsidR="007E249C" w:rsidRDefault="007E249C" w:rsidP="007E249C">
      <w:pPr>
        <w:rPr>
          <w:lang w:val="en-CA"/>
        </w:rPr>
      </w:pPr>
      <w:r>
        <w:rPr>
          <w:lang w:val="en-CA"/>
        </w:rPr>
        <w:t>Developers will need to request via their Business Analyst that a subversion repository and user account be created for their project.</w:t>
      </w:r>
    </w:p>
    <w:p w14:paraId="208340F3" w14:textId="77777777" w:rsidR="007E249C" w:rsidRPr="00697141" w:rsidRDefault="007E249C" w:rsidP="00865274"/>
    <w:p w14:paraId="7495CC9A" w14:textId="77777777" w:rsidR="00865274" w:rsidRPr="00737C07" w:rsidRDefault="00865274" w:rsidP="0014187C">
      <w:pPr>
        <w:pStyle w:val="Appendix3"/>
      </w:pPr>
      <w:bookmarkStart w:id="76" w:name="_Toc202591185"/>
      <w:r>
        <w:t>Maven</w:t>
      </w:r>
      <w:bookmarkEnd w:id="76"/>
    </w:p>
    <w:p w14:paraId="31D72AFB" w14:textId="77777777" w:rsidR="00865274" w:rsidRDefault="00865274" w:rsidP="00865274">
      <w:r>
        <w:t>The CPF is developed using the Apache Maven build tool. CPF client must be developed using Maven as it manages the dependencies between the CPF components and external libraries. Developers must have an understanding of developing applications using Maven.</w:t>
      </w:r>
    </w:p>
    <w:p w14:paraId="26989C8D" w14:textId="77777777" w:rsidR="00865274" w:rsidRDefault="00865274" w:rsidP="00865274"/>
    <w:p w14:paraId="47BA9DFF" w14:textId="77777777" w:rsidR="00865274" w:rsidRDefault="00865274" w:rsidP="00865274">
      <w:r>
        <w:t>Maven 3.0.x can be downloaded from the following site.</w:t>
      </w:r>
    </w:p>
    <w:p w14:paraId="5D4C1222" w14:textId="77777777" w:rsidR="00865274" w:rsidRDefault="00865274" w:rsidP="00865274"/>
    <w:p w14:paraId="4A607BAA" w14:textId="77777777" w:rsidR="00865274" w:rsidRDefault="00714B05" w:rsidP="00865274">
      <w:hyperlink r:id="rId37" w:history="1">
        <w:r w:rsidR="00865274" w:rsidRPr="00FB026F">
          <w:rPr>
            <w:rStyle w:val="Hyperlink"/>
          </w:rPr>
          <w:t>http://maven.apache.org/</w:t>
        </w:r>
      </w:hyperlink>
      <w:r w:rsidR="00865274">
        <w:t xml:space="preserve"> - </w:t>
      </w:r>
      <w:r w:rsidR="00865274" w:rsidRPr="00DF56A6">
        <w:rPr>
          <w:b/>
        </w:rPr>
        <w:t>Command line tools</w:t>
      </w:r>
    </w:p>
    <w:p w14:paraId="72751660" w14:textId="77777777" w:rsidR="00865274" w:rsidRDefault="00714B05" w:rsidP="00865274">
      <w:hyperlink r:id="rId38" w:history="1">
        <w:r w:rsidR="00865274" w:rsidRPr="00FB026F">
          <w:rPr>
            <w:rStyle w:val="Hyperlink"/>
          </w:rPr>
          <w:t>http://eclipse.org/m2e/</w:t>
        </w:r>
      </w:hyperlink>
      <w:r w:rsidR="00865274">
        <w:t xml:space="preserve"> - </w:t>
      </w:r>
      <w:r w:rsidR="00865274" w:rsidRPr="00DF56A6">
        <w:rPr>
          <w:b/>
        </w:rPr>
        <w:t xml:space="preserve">Eclipse Maven </w:t>
      </w:r>
    </w:p>
    <w:p w14:paraId="10E8571D" w14:textId="77777777" w:rsidR="00865274" w:rsidRDefault="00865274" w:rsidP="00865274"/>
    <w:p w14:paraId="3C62BF4A" w14:textId="77777777" w:rsidR="00865274" w:rsidRDefault="00865274" w:rsidP="00865274">
      <w:r>
        <w:t>A guide on using Maven is available on the following site.</w:t>
      </w:r>
    </w:p>
    <w:p w14:paraId="335145DC" w14:textId="77777777" w:rsidR="00865274" w:rsidRDefault="00865274" w:rsidP="00865274"/>
    <w:p w14:paraId="4FF1E9CE" w14:textId="77777777" w:rsidR="00865274" w:rsidRDefault="00714B05" w:rsidP="00865274">
      <w:hyperlink r:id="rId39" w:history="1">
        <w:r w:rsidR="00865274" w:rsidRPr="00FB026F">
          <w:rPr>
            <w:rStyle w:val="Hyperlink"/>
          </w:rPr>
          <w:t>http://www.sonatype.com/books/mvnref-book/reference/</w:t>
        </w:r>
      </w:hyperlink>
    </w:p>
    <w:p w14:paraId="0EA3585C" w14:textId="77777777" w:rsidR="00865274" w:rsidRDefault="00865274" w:rsidP="00865274">
      <w:pPr>
        <w:rPr>
          <w:lang w:val="en-CA"/>
        </w:rPr>
      </w:pPr>
    </w:p>
    <w:p w14:paraId="2B8170B4" w14:textId="7D7AE688" w:rsidR="00865274" w:rsidRPr="00697141" w:rsidRDefault="00865274" w:rsidP="00865274">
      <w:pPr>
        <w:rPr>
          <w:lang w:val="en-CA"/>
        </w:rPr>
      </w:pPr>
      <w:r>
        <w:rPr>
          <w:lang w:val="en-CA"/>
        </w:rPr>
        <w:t xml:space="preserve">The CPF libraries are deployed to the CITZ BC Government Maven repository inside the BC Government network/VPN. Follow instructions </w:t>
      </w:r>
      <w:r w:rsidR="007E249C">
        <w:rPr>
          <w:lang w:val="en-CA"/>
        </w:rPr>
        <w:t>Appendix</w:t>
      </w:r>
      <w:r>
        <w:rPr>
          <w:lang w:val="en-CA"/>
        </w:rPr>
        <w:t xml:space="preserve"> </w:t>
      </w:r>
      <w:r>
        <w:rPr>
          <w:lang w:val="en-CA"/>
        </w:rPr>
        <w:fldChar w:fldCharType="begin"/>
      </w:r>
      <w:r>
        <w:rPr>
          <w:lang w:val="en-CA"/>
        </w:rPr>
        <w:instrText xml:space="preserve"> REF _Ref183251008 \n \h </w:instrText>
      </w:r>
      <w:r>
        <w:rPr>
          <w:lang w:val="en-CA"/>
        </w:rPr>
      </w:r>
      <w:r>
        <w:rPr>
          <w:lang w:val="en-CA"/>
        </w:rPr>
        <w:fldChar w:fldCharType="separate"/>
      </w:r>
      <w:r w:rsidR="00CA7C9A">
        <w:rPr>
          <w:lang w:val="en-CA"/>
        </w:rPr>
        <w:t>A.1.1</w:t>
      </w:r>
      <w:r>
        <w:rPr>
          <w:lang w:val="en-CA"/>
        </w:rPr>
        <w:fldChar w:fldCharType="end"/>
      </w:r>
      <w:r>
        <w:rPr>
          <w:lang w:val="en-CA"/>
        </w:rPr>
        <w:t xml:space="preserve"> </w:t>
      </w:r>
      <w:r>
        <w:rPr>
          <w:lang w:val="en-CA"/>
        </w:rPr>
        <w:fldChar w:fldCharType="begin"/>
      </w:r>
      <w:r>
        <w:rPr>
          <w:lang w:val="en-CA"/>
        </w:rPr>
        <w:instrText xml:space="preserve"> REF _Ref183251008 \h </w:instrText>
      </w:r>
      <w:r>
        <w:rPr>
          <w:lang w:val="en-CA"/>
        </w:rPr>
      </w:r>
      <w:r>
        <w:rPr>
          <w:lang w:val="en-CA"/>
        </w:rPr>
        <w:fldChar w:fldCharType="separate"/>
      </w:r>
      <w:r w:rsidR="00CA7C9A">
        <w:t>Maven settings.xml</w:t>
      </w:r>
      <w:r>
        <w:rPr>
          <w:lang w:val="en-CA"/>
        </w:rPr>
        <w:fldChar w:fldCharType="end"/>
      </w:r>
      <w:r>
        <w:rPr>
          <w:lang w:val="en-CA"/>
        </w:rPr>
        <w:t xml:space="preserve"> to use this repository to download the CPF libraries.  </w:t>
      </w:r>
      <w:r w:rsidRPr="00697141">
        <w:rPr>
          <w:b/>
        </w:rPr>
        <w:t>NOTE: This step must be completed before continuing</w:t>
      </w:r>
      <w:r>
        <w:rPr>
          <w:b/>
        </w:rPr>
        <w:t xml:space="preserve"> with these instructions</w:t>
      </w:r>
      <w:r w:rsidRPr="00697141">
        <w:rPr>
          <w:b/>
        </w:rPr>
        <w:t>.</w:t>
      </w:r>
    </w:p>
    <w:p w14:paraId="5845C21E" w14:textId="77777777" w:rsidR="00164246" w:rsidRDefault="00164246" w:rsidP="00164246"/>
    <w:p w14:paraId="4E247655" w14:textId="6F4DEE35" w:rsidR="00697141" w:rsidRDefault="00697141" w:rsidP="00697141">
      <w:pPr>
        <w:pStyle w:val="BodyText"/>
      </w:pPr>
      <w:r>
        <w:t xml:space="preserve">The following example Maven settings.xml adds two new profiles that include references to the Sonatype maven repository and the CITZ BC Government Maven Repository. Copy the following file to </w:t>
      </w:r>
      <w:r w:rsidRPr="00697141">
        <w:rPr>
          <w:rStyle w:val="PlainTextChar"/>
        </w:rPr>
        <w:t>~/.m2/settings.xml</w:t>
      </w:r>
      <w:r>
        <w:t xml:space="preserve"> (or merge if the file already exists) to enable Maven to download the libraries from these locations.</w:t>
      </w:r>
    </w:p>
    <w:p w14:paraId="421D0B79" w14:textId="77777777" w:rsidR="00697141" w:rsidRDefault="00697141" w:rsidP="00697141">
      <w:pPr>
        <w:pStyle w:val="BodyText"/>
      </w:pPr>
    </w:p>
    <w:p w14:paraId="1BB84B83" w14:textId="09D5DAF6" w:rsidR="00697141" w:rsidRPr="00697141" w:rsidRDefault="00697141" w:rsidP="00697141">
      <w:pPr>
        <w:pStyle w:val="BodyText"/>
        <w:rPr>
          <w:b/>
        </w:rPr>
      </w:pPr>
      <w:r w:rsidRPr="00697141">
        <w:rPr>
          <w:b/>
        </w:rPr>
        <w:t>NOTE: To use the CITZ BC Government Maven Repository a VPN connection is required.</w:t>
      </w:r>
    </w:p>
    <w:p w14:paraId="72DFABFC" w14:textId="77777777" w:rsidR="00697141" w:rsidRPr="00697141" w:rsidRDefault="00697141" w:rsidP="00697141">
      <w:pPr>
        <w:pStyle w:val="BodyText"/>
      </w:pPr>
    </w:p>
    <w:p w14:paraId="73C1830D"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&lt;?xml version="1.0" encoding="UTF-8"?&gt;</w:t>
      </w:r>
    </w:p>
    <w:p w14:paraId="61CD81C2"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&lt;settings</w:t>
      </w:r>
    </w:p>
    <w:p w14:paraId="23F7C905"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xmlns="http://maven.apache.org/SETTINGS/1.0.0"</w:t>
      </w:r>
    </w:p>
    <w:p w14:paraId="73E77A9D"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xmlns:xsi="http://www.w3.org/2001/XMLSchema-instance"</w:t>
      </w:r>
    </w:p>
    <w:p w14:paraId="1257C2E9"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xsi:schemaLocation="</w:t>
      </w:r>
    </w:p>
    <w:p w14:paraId="4BDD3172"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http://maven.apache.org/SETTINGS/1.0.0</w:t>
      </w:r>
    </w:p>
    <w:p w14:paraId="7FBEC338"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http://maven.apache.org/xsd/settings-1.0.0.xsd</w:t>
      </w:r>
    </w:p>
    <w:p w14:paraId="54542F42"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w:t>
      </w:r>
    </w:p>
    <w:p w14:paraId="3CA5D0D1"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&gt;</w:t>
      </w:r>
    </w:p>
    <w:p w14:paraId="4048B399"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&lt;profiles&gt;</w:t>
      </w:r>
    </w:p>
    <w:p w14:paraId="3E28767A"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&lt;profile&gt;</w:t>
      </w:r>
    </w:p>
    <w:p w14:paraId="3155FD3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&lt;id&gt;citz-artifactory&lt;/id&gt;</w:t>
      </w:r>
    </w:p>
    <w:p w14:paraId="4AE0DB9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&lt;activation&gt;</w:t>
      </w:r>
    </w:p>
    <w:p w14:paraId="2F55D055"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&lt;activeByDefault&gt;true&lt;/activeByDefault&gt;</w:t>
      </w:r>
    </w:p>
    <w:p w14:paraId="0A260C7F"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&lt;/activation&gt;</w:t>
      </w:r>
    </w:p>
    <w:p w14:paraId="70BA1FC7"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&lt;repositories&gt;</w:t>
      </w:r>
    </w:p>
    <w:p w14:paraId="2F62059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5E7E164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262A5FA4"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&lt;enabled&gt;false&lt;/enabled&gt;</w:t>
      </w:r>
    </w:p>
    <w:p w14:paraId="42A3DDF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2387EA5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&lt;id&gt;apps.gov.bc.ca-releases&lt;/id&gt;</w:t>
      </w:r>
    </w:p>
    <w:p w14:paraId="30368EC9"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&lt;name&gt;apps.gov.bc.ca-releases&lt;/name&gt;</w:t>
      </w:r>
    </w:p>
    <w:p w14:paraId="381073CF"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&lt;url&gt;http://apps.gov.bc.ca/gov/artifactory/repo1&lt;/url&gt;</w:t>
      </w:r>
    </w:p>
    <w:p w14:paraId="6A37AE47"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7525D113"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46D2CCB3"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2003C02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&lt;enabled&gt;true&lt;/enabled&gt;</w:t>
      </w:r>
    </w:p>
    <w:p w14:paraId="4AF04D52"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7FD32DD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&lt;id&gt;apps.gov.bc.ca&lt;/id&gt;</w:t>
      </w:r>
    </w:p>
    <w:p w14:paraId="6393406A"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&lt;name&gt;apps.gov.bc.ca-snapshots&lt;/name&gt;</w:t>
      </w:r>
    </w:p>
    <w:p w14:paraId="231B0723"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&lt;url&gt;http://apps.gov.bc.ca/gov/artifactory/repo2&lt;/url&gt;</w:t>
      </w:r>
    </w:p>
    <w:p w14:paraId="5EEDA161"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5D54F402"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&lt;/repositories&gt;</w:t>
      </w:r>
    </w:p>
    <w:p w14:paraId="1F21CE8A"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&lt;/profile&gt;</w:t>
      </w:r>
    </w:p>
    <w:p w14:paraId="48E6037C"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&lt;/profiles&gt;</w:t>
      </w:r>
    </w:p>
    <w:p w14:paraId="3B2085F6"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&lt;/settings&gt;</w:t>
      </w:r>
    </w:p>
    <w:p w14:paraId="15CF9ED5" w14:textId="77777777" w:rsidR="00B72EDB" w:rsidRDefault="00B72EDB" w:rsidP="00B72EDB"/>
    <w:p w14:paraId="625DC44A" w14:textId="77777777" w:rsidR="00B72EDB" w:rsidRDefault="00B72EDB" w:rsidP="00B72EDB">
      <w:r>
        <w:t>This step assumes that the developer has already created a Maven Java project for their application with a pom.xml file for the maven configuration.</w:t>
      </w:r>
    </w:p>
    <w:p w14:paraId="424044DE" w14:textId="77777777" w:rsidR="00B72EDB" w:rsidRDefault="00B72EDB" w:rsidP="00B72EDB"/>
    <w:p w14:paraId="369EC766" w14:textId="77777777" w:rsidR="00B72EDB" w:rsidRDefault="00B72EDB" w:rsidP="00B72EDB">
      <w:r>
        <w:t>Add the following to the dependencies section of the pom.xml file. This will include the CPF client API and all required dependencies.</w:t>
      </w:r>
    </w:p>
    <w:p w14:paraId="04546A3A" w14:textId="77777777" w:rsidR="00B72EDB" w:rsidRDefault="00B72EDB" w:rsidP="00B72EDB"/>
    <w:p w14:paraId="357BE234" w14:textId="77777777" w:rsidR="00B72EDB" w:rsidRDefault="00B72EDB" w:rsidP="00B72EDB">
      <w:pPr>
        <w:pStyle w:val="PlainText"/>
        <w:pBdr>
          <w:top w:val="single" w:sz="4" w:space="1" w:color="auto"/>
          <w:left w:val="single" w:sz="4" w:space="4" w:color="auto"/>
          <w:bottom w:val="single" w:sz="4" w:space="1" w:color="auto"/>
          <w:right w:val="single" w:sz="4" w:space="4" w:color="auto"/>
        </w:pBdr>
      </w:pPr>
      <w:r>
        <w:t xml:space="preserve">    &lt;dependency&gt;</w:t>
      </w:r>
    </w:p>
    <w:p w14:paraId="6CA1A208" w14:textId="77777777" w:rsidR="00B72EDB" w:rsidRPr="00965745" w:rsidRDefault="00B72EDB" w:rsidP="00B72EDB">
      <w:pPr>
        <w:pStyle w:val="PlainText"/>
        <w:pBdr>
          <w:top w:val="single" w:sz="4" w:space="1" w:color="auto"/>
          <w:left w:val="single" w:sz="4" w:space="4" w:color="auto"/>
          <w:bottom w:val="single" w:sz="4" w:space="1" w:color="auto"/>
          <w:right w:val="single" w:sz="4" w:space="4" w:color="auto"/>
        </w:pBdr>
      </w:pPr>
      <w:r w:rsidRPr="00965745">
        <w:t xml:space="preserve">    </w:t>
      </w:r>
      <w:r>
        <w:t xml:space="preserve">  </w:t>
      </w:r>
      <w:r w:rsidRPr="00965745">
        <w:t>&lt;groupId&gt;ca.bc.gov.open.cpf&lt;/groupId&gt;</w:t>
      </w:r>
    </w:p>
    <w:p w14:paraId="0FD1EF24" w14:textId="77777777" w:rsidR="00B72EDB" w:rsidRPr="00965745" w:rsidRDefault="00B72EDB" w:rsidP="00B72EDB">
      <w:pPr>
        <w:pStyle w:val="PlainText"/>
        <w:pBdr>
          <w:top w:val="single" w:sz="4" w:space="1" w:color="auto"/>
          <w:left w:val="single" w:sz="4" w:space="4" w:color="auto"/>
          <w:bottom w:val="single" w:sz="4" w:space="1" w:color="auto"/>
          <w:right w:val="single" w:sz="4" w:space="4" w:color="auto"/>
        </w:pBdr>
      </w:pPr>
      <w:r w:rsidRPr="00965745">
        <w:t xml:space="preserve"> </w:t>
      </w:r>
      <w:r>
        <w:t xml:space="preserve">  </w:t>
      </w:r>
      <w:r w:rsidRPr="00965745">
        <w:t xml:space="preserve"> </w:t>
      </w:r>
      <w:r>
        <w:t xml:space="preserve">  </w:t>
      </w:r>
      <w:r w:rsidRPr="00965745">
        <w:t>&lt;artifactId&gt;cpf-api-client&lt;/artifactId&gt;</w:t>
      </w:r>
    </w:p>
    <w:p w14:paraId="03CFF0A7" w14:textId="77777777" w:rsidR="00B72EDB" w:rsidRDefault="00B72EDB" w:rsidP="00B72EDB">
      <w:pPr>
        <w:pStyle w:val="PlainText"/>
        <w:pBdr>
          <w:top w:val="single" w:sz="4" w:space="1" w:color="auto"/>
          <w:left w:val="single" w:sz="4" w:space="4" w:color="auto"/>
          <w:bottom w:val="single" w:sz="4" w:space="1" w:color="auto"/>
          <w:right w:val="single" w:sz="4" w:space="4" w:color="auto"/>
        </w:pBdr>
      </w:pPr>
      <w:r w:rsidRPr="00965745">
        <w:t xml:space="preserve">    </w:t>
      </w:r>
      <w:r>
        <w:t xml:space="preserve">  </w:t>
      </w:r>
      <w:r w:rsidRPr="00965745">
        <w:t>&lt;version&gt;</w:t>
      </w:r>
      <w:r w:rsidRPr="00965745">
        <w:rPr>
          <w:b/>
        </w:rPr>
        <w:t>3.0.0-SNAPSHOT</w:t>
      </w:r>
      <w:r w:rsidRPr="00965745">
        <w:t>&lt;/version&gt;</w:t>
      </w:r>
    </w:p>
    <w:p w14:paraId="5B4FEF76" w14:textId="77777777" w:rsidR="00B72EDB" w:rsidRPr="00965745" w:rsidRDefault="00B72EDB" w:rsidP="00B72EDB">
      <w:pPr>
        <w:pStyle w:val="PlainText"/>
        <w:pBdr>
          <w:top w:val="single" w:sz="4" w:space="1" w:color="auto"/>
          <w:left w:val="single" w:sz="4" w:space="4" w:color="auto"/>
          <w:bottom w:val="single" w:sz="4" w:space="1" w:color="auto"/>
          <w:right w:val="single" w:sz="4" w:space="4" w:color="auto"/>
        </w:pBdr>
      </w:pPr>
      <w:r>
        <w:t xml:space="preserve">    &lt;/dependency&gt;</w:t>
      </w:r>
    </w:p>
    <w:p w14:paraId="7C7E6B42" w14:textId="77777777" w:rsidR="00697141" w:rsidRDefault="00697141" w:rsidP="00697141">
      <w:pPr>
        <w:pStyle w:val="BodyText"/>
      </w:pPr>
    </w:p>
    <w:p w14:paraId="6C6EB2D2" w14:textId="77777777" w:rsidR="0014187C" w:rsidRDefault="0014187C" w:rsidP="00697141">
      <w:pPr>
        <w:pStyle w:val="BodyText"/>
      </w:pPr>
    </w:p>
    <w:p w14:paraId="5EB57A91" w14:textId="77777777" w:rsidR="00857A77" w:rsidRDefault="00857A77" w:rsidP="00014715">
      <w:pPr>
        <w:pStyle w:val="AppebdixA"/>
        <w:sectPr w:rsidR="00857A77" w:rsidSect="00E05BF4">
          <w:headerReference w:type="default" r:id="rId40"/>
          <w:footerReference w:type="default" r:id="rId41"/>
          <w:pgSz w:w="12240" w:h="15840" w:code="1"/>
          <w:pgMar w:top="851" w:right="851" w:bottom="851" w:left="851" w:header="706" w:footer="706" w:gutter="0"/>
          <w:cols w:space="708"/>
          <w:docGrid w:linePitch="360"/>
        </w:sectPr>
      </w:pPr>
    </w:p>
    <w:p w14:paraId="212AFE0F" w14:textId="39D94193" w:rsidR="00014715" w:rsidRDefault="00014715" w:rsidP="00014715">
      <w:pPr>
        <w:pStyle w:val="AppebdixA"/>
      </w:pPr>
      <w:bookmarkStart w:id="77" w:name="_Ref202587116"/>
      <w:bookmarkStart w:id="78" w:name="_Toc202591186"/>
      <w:r>
        <w:t>Supported Structured Content Types</w:t>
      </w:r>
      <w:bookmarkEnd w:id="77"/>
      <w:bookmarkEnd w:id="78"/>
    </w:p>
    <w:p w14:paraId="14C54FD8" w14:textId="69D1B4E0" w:rsidR="00857A77" w:rsidRDefault="00857A77" w:rsidP="00857A77">
      <w:r>
        <w:t>The following table summaries the content types for input and result data for structured data business applications.</w:t>
      </w:r>
    </w:p>
    <w:p w14:paraId="168AE722" w14:textId="77777777" w:rsidR="00857A77" w:rsidRDefault="00857A77" w:rsidP="00857A77"/>
    <w:tbl>
      <w:tblPr>
        <w:tblStyle w:val="LightGrid-Accent1"/>
        <w:tblW w:w="0" w:type="auto"/>
        <w:tblLayout w:type="fixed"/>
        <w:tblLook w:val="0420" w:firstRow="1" w:lastRow="0" w:firstColumn="0" w:lastColumn="0" w:noHBand="0" w:noVBand="1"/>
      </w:tblPr>
      <w:tblGrid>
        <w:gridCol w:w="5070"/>
        <w:gridCol w:w="1417"/>
        <w:gridCol w:w="425"/>
        <w:gridCol w:w="709"/>
        <w:gridCol w:w="6735"/>
      </w:tblGrid>
      <w:tr w:rsidR="00857A77" w:rsidRPr="0008739A" w14:paraId="3E6F9BCB" w14:textId="77777777" w:rsidTr="00857A77">
        <w:trPr>
          <w:cnfStyle w:val="100000000000" w:firstRow="1" w:lastRow="0" w:firstColumn="0" w:lastColumn="0" w:oddVBand="0" w:evenVBand="0" w:oddHBand="0" w:evenHBand="0" w:firstRowFirstColumn="0" w:firstRowLastColumn="0" w:lastRowFirstColumn="0" w:lastRowLastColumn="0"/>
        </w:trPr>
        <w:tc>
          <w:tcPr>
            <w:tcW w:w="5070" w:type="dxa"/>
          </w:tcPr>
          <w:p w14:paraId="5E92C9C0" w14:textId="7874549A" w:rsidR="00857A77" w:rsidRPr="0008739A" w:rsidRDefault="00857A77" w:rsidP="00014715">
            <w:r>
              <w:t>MIME Type</w:t>
            </w:r>
          </w:p>
        </w:tc>
        <w:tc>
          <w:tcPr>
            <w:tcW w:w="1417" w:type="dxa"/>
          </w:tcPr>
          <w:p w14:paraId="3190A9DE" w14:textId="5D7AC4CC" w:rsidR="00857A77" w:rsidRPr="0008739A" w:rsidRDefault="00857A77" w:rsidP="00014715">
            <w:r>
              <w:t>Extension</w:t>
            </w:r>
          </w:p>
        </w:tc>
        <w:tc>
          <w:tcPr>
            <w:tcW w:w="425" w:type="dxa"/>
          </w:tcPr>
          <w:p w14:paraId="11864258" w14:textId="681C0543" w:rsidR="00857A77" w:rsidRPr="0008739A" w:rsidRDefault="00857A77" w:rsidP="00014715">
            <w:r>
              <w:t>In</w:t>
            </w:r>
          </w:p>
        </w:tc>
        <w:tc>
          <w:tcPr>
            <w:tcW w:w="709" w:type="dxa"/>
          </w:tcPr>
          <w:p w14:paraId="7C311671" w14:textId="035D3B53" w:rsidR="00857A77" w:rsidRPr="0008739A" w:rsidRDefault="00857A77" w:rsidP="00014715">
            <w:r>
              <w:t>Out</w:t>
            </w:r>
          </w:p>
        </w:tc>
        <w:tc>
          <w:tcPr>
            <w:tcW w:w="6735" w:type="dxa"/>
          </w:tcPr>
          <w:p w14:paraId="4052AACF" w14:textId="62E166C9" w:rsidR="00857A77" w:rsidRPr="0008739A" w:rsidRDefault="00857A77" w:rsidP="00014715">
            <w:r w:rsidRPr="0008739A">
              <w:t>Description</w:t>
            </w:r>
          </w:p>
        </w:tc>
      </w:tr>
      <w:tr w:rsidR="00857A77" w:rsidRPr="0008739A" w14:paraId="108B429B" w14:textId="77777777" w:rsidTr="00857A77">
        <w:trPr>
          <w:cnfStyle w:val="000000100000" w:firstRow="0" w:lastRow="0" w:firstColumn="0" w:lastColumn="0" w:oddVBand="0" w:evenVBand="0" w:oddHBand="1" w:evenHBand="0" w:firstRowFirstColumn="0" w:firstRowLastColumn="0" w:lastRowFirstColumn="0" w:lastRowLastColumn="0"/>
        </w:trPr>
        <w:tc>
          <w:tcPr>
            <w:tcW w:w="5070" w:type="dxa"/>
          </w:tcPr>
          <w:p w14:paraId="5AB8975B" w14:textId="31978BF1" w:rsidR="00857A77" w:rsidRDefault="00857A77" w:rsidP="00857A77">
            <w:pPr>
              <w:pStyle w:val="PlainText"/>
            </w:pPr>
            <w:r>
              <w:t>text/csv</w:t>
            </w:r>
          </w:p>
        </w:tc>
        <w:tc>
          <w:tcPr>
            <w:tcW w:w="1417" w:type="dxa"/>
          </w:tcPr>
          <w:p w14:paraId="1DA91262" w14:textId="1DE05799" w:rsidR="00857A77" w:rsidRDefault="00857A77" w:rsidP="00857A77">
            <w:pPr>
              <w:pStyle w:val="PlainText"/>
            </w:pPr>
            <w:r>
              <w:t>csv</w:t>
            </w:r>
          </w:p>
        </w:tc>
        <w:tc>
          <w:tcPr>
            <w:tcW w:w="425" w:type="dxa"/>
          </w:tcPr>
          <w:p w14:paraId="69331D67" w14:textId="22C8FB42" w:rsidR="00857A77" w:rsidRDefault="00857A77" w:rsidP="00014715">
            <w:r w:rsidRPr="00B92A60">
              <w:rPr>
                <w:rFonts w:ascii="Zapf Dingbats" w:hAnsi="Zapf Dingbats"/>
                <w:color w:val="000000"/>
              </w:rPr>
              <w:t>✔</w:t>
            </w:r>
          </w:p>
        </w:tc>
        <w:tc>
          <w:tcPr>
            <w:tcW w:w="709" w:type="dxa"/>
          </w:tcPr>
          <w:p w14:paraId="0DBD6505" w14:textId="44601039" w:rsidR="00857A77" w:rsidRDefault="00857A77" w:rsidP="00014715">
            <w:r w:rsidRPr="00B92A60">
              <w:rPr>
                <w:rFonts w:ascii="Zapf Dingbats" w:hAnsi="Zapf Dingbats"/>
                <w:color w:val="000000"/>
              </w:rPr>
              <w:t>✔</w:t>
            </w:r>
          </w:p>
        </w:tc>
        <w:tc>
          <w:tcPr>
            <w:tcW w:w="6735" w:type="dxa"/>
          </w:tcPr>
          <w:p w14:paraId="76936B60" w14:textId="7061D1B7" w:rsidR="00857A77" w:rsidRDefault="00857A77" w:rsidP="00857A77">
            <w:r>
              <w:t>Comma separated variables. Geometry can be specified using Well-Known Text (WKT).</w:t>
            </w:r>
          </w:p>
        </w:tc>
      </w:tr>
      <w:tr w:rsidR="00857A77" w:rsidRPr="0008739A" w14:paraId="4723B173" w14:textId="77777777" w:rsidTr="00857A77">
        <w:trPr>
          <w:cnfStyle w:val="000000010000" w:firstRow="0" w:lastRow="0" w:firstColumn="0" w:lastColumn="0" w:oddVBand="0" w:evenVBand="0" w:oddHBand="0" w:evenHBand="1" w:firstRowFirstColumn="0" w:firstRowLastColumn="0" w:lastRowFirstColumn="0" w:lastRowLastColumn="0"/>
        </w:trPr>
        <w:tc>
          <w:tcPr>
            <w:tcW w:w="5070" w:type="dxa"/>
            <w:vAlign w:val="center"/>
          </w:tcPr>
          <w:p w14:paraId="3F5B64A4" w14:textId="3030B594" w:rsidR="00857A77" w:rsidRDefault="00857A77" w:rsidP="00857A77">
            <w:pPr>
              <w:pStyle w:val="PlainText"/>
            </w:pPr>
            <w:r>
              <w:t>application/dbase</w:t>
            </w:r>
          </w:p>
          <w:p w14:paraId="2D5C725C" w14:textId="57B2CBFA" w:rsidR="00857A77" w:rsidRDefault="00857A77" w:rsidP="00857A77">
            <w:pPr>
              <w:pStyle w:val="PlainText"/>
            </w:pPr>
            <w:r>
              <w:t>application/dbf</w:t>
            </w:r>
          </w:p>
        </w:tc>
        <w:tc>
          <w:tcPr>
            <w:tcW w:w="1417" w:type="dxa"/>
            <w:vAlign w:val="center"/>
          </w:tcPr>
          <w:p w14:paraId="4E9C065E" w14:textId="01480E2A" w:rsidR="00857A77" w:rsidRDefault="00857A77" w:rsidP="00857A77">
            <w:pPr>
              <w:pStyle w:val="PlainText"/>
            </w:pPr>
            <w:r>
              <w:t>dbf</w:t>
            </w:r>
          </w:p>
        </w:tc>
        <w:tc>
          <w:tcPr>
            <w:tcW w:w="425" w:type="dxa"/>
          </w:tcPr>
          <w:p w14:paraId="52AD20E9" w14:textId="3534FF90" w:rsidR="00857A77" w:rsidRPr="00B92A60" w:rsidRDefault="00857A77" w:rsidP="00014715">
            <w:pPr>
              <w:rPr>
                <w:rFonts w:ascii="Zapf Dingbats" w:hAnsi="Zapf Dingbats"/>
                <w:color w:val="000000"/>
              </w:rPr>
            </w:pPr>
            <w:r w:rsidRPr="00B92A60">
              <w:rPr>
                <w:rFonts w:ascii="Zapf Dingbats" w:hAnsi="Zapf Dingbats"/>
                <w:color w:val="000000"/>
              </w:rPr>
              <w:t>✔</w:t>
            </w:r>
          </w:p>
        </w:tc>
        <w:tc>
          <w:tcPr>
            <w:tcW w:w="709" w:type="dxa"/>
          </w:tcPr>
          <w:p w14:paraId="56D45F8A" w14:textId="4D3D0AEF" w:rsidR="00857A77" w:rsidRPr="00B92A60" w:rsidRDefault="00857A77" w:rsidP="00014715">
            <w:pPr>
              <w:rPr>
                <w:rFonts w:ascii="Zapf Dingbats" w:hAnsi="Zapf Dingbats"/>
                <w:color w:val="000000"/>
              </w:rPr>
            </w:pPr>
            <w:r w:rsidRPr="00B92A60">
              <w:rPr>
                <w:rFonts w:ascii="Zapf Dingbats" w:hAnsi="Zapf Dingbats"/>
                <w:color w:val="000000"/>
              </w:rPr>
              <w:t>✔</w:t>
            </w:r>
          </w:p>
        </w:tc>
        <w:tc>
          <w:tcPr>
            <w:tcW w:w="6735" w:type="dxa"/>
            <w:vAlign w:val="center"/>
          </w:tcPr>
          <w:p w14:paraId="2C620341" w14:textId="2A67029C" w:rsidR="00857A77" w:rsidRDefault="00857A77" w:rsidP="00014715">
            <w:r>
              <w:t>DBase file. Geometry can be specified using Well-Known Text (WKT).</w:t>
            </w:r>
          </w:p>
        </w:tc>
      </w:tr>
      <w:tr w:rsidR="00857A77" w:rsidRPr="0008739A" w14:paraId="75147AA2" w14:textId="77777777" w:rsidTr="00857A77">
        <w:trPr>
          <w:cnfStyle w:val="000000100000" w:firstRow="0" w:lastRow="0" w:firstColumn="0" w:lastColumn="0" w:oddVBand="0" w:evenVBand="0" w:oddHBand="1" w:evenHBand="0" w:firstRowFirstColumn="0" w:firstRowLastColumn="0" w:lastRowFirstColumn="0" w:lastRowLastColumn="0"/>
        </w:trPr>
        <w:tc>
          <w:tcPr>
            <w:tcW w:w="5070" w:type="dxa"/>
            <w:vAlign w:val="center"/>
          </w:tcPr>
          <w:p w14:paraId="4FC11279" w14:textId="316FCA8E" w:rsidR="00857A77" w:rsidRDefault="00857A77" w:rsidP="00857A77">
            <w:pPr>
              <w:pStyle w:val="PlainText"/>
            </w:pPr>
            <w:r>
              <w:t>application/x-shp+zip</w:t>
            </w:r>
          </w:p>
        </w:tc>
        <w:tc>
          <w:tcPr>
            <w:tcW w:w="1417" w:type="dxa"/>
            <w:vAlign w:val="center"/>
          </w:tcPr>
          <w:p w14:paraId="3CEE99F4" w14:textId="3D6C1699" w:rsidR="00857A77" w:rsidRDefault="00857A77" w:rsidP="00857A77">
            <w:pPr>
              <w:pStyle w:val="PlainText"/>
            </w:pPr>
            <w:r>
              <w:t>shpz</w:t>
            </w:r>
          </w:p>
        </w:tc>
        <w:tc>
          <w:tcPr>
            <w:tcW w:w="425" w:type="dxa"/>
          </w:tcPr>
          <w:p w14:paraId="25CB59F2" w14:textId="345B4315" w:rsidR="00857A77" w:rsidRDefault="00857A77" w:rsidP="00014715">
            <w:r w:rsidRPr="00B92A60">
              <w:rPr>
                <w:rFonts w:ascii="Zapf Dingbats" w:hAnsi="Zapf Dingbats"/>
                <w:color w:val="000000"/>
              </w:rPr>
              <w:t>✔</w:t>
            </w:r>
          </w:p>
        </w:tc>
        <w:tc>
          <w:tcPr>
            <w:tcW w:w="709" w:type="dxa"/>
          </w:tcPr>
          <w:p w14:paraId="66D953D7" w14:textId="2C295772" w:rsidR="00857A77" w:rsidRDefault="00857A77" w:rsidP="00014715">
            <w:r w:rsidRPr="00B92A60">
              <w:rPr>
                <w:rFonts w:ascii="Zapf Dingbats" w:hAnsi="Zapf Dingbats"/>
                <w:color w:val="000000"/>
              </w:rPr>
              <w:t>✔</w:t>
            </w:r>
          </w:p>
        </w:tc>
        <w:tc>
          <w:tcPr>
            <w:tcW w:w="6735" w:type="dxa"/>
            <w:vAlign w:val="center"/>
          </w:tcPr>
          <w:p w14:paraId="2894F1FF" w14:textId="5FAE7FE9" w:rsidR="00857A77" w:rsidRDefault="00857A77" w:rsidP="00857A77">
            <w:r>
              <w:t>A zip file containing a single ESRI Shapefile. Note that shapefiles have a field name size limit of 10 characters, so this format may not be able to specify all parameters.</w:t>
            </w:r>
          </w:p>
        </w:tc>
      </w:tr>
      <w:tr w:rsidR="00857A77" w:rsidRPr="0008739A" w14:paraId="05E91DA5" w14:textId="77777777" w:rsidTr="00857A77">
        <w:trPr>
          <w:cnfStyle w:val="000000010000" w:firstRow="0" w:lastRow="0" w:firstColumn="0" w:lastColumn="0" w:oddVBand="0" w:evenVBand="0" w:oddHBand="0" w:evenHBand="1" w:firstRowFirstColumn="0" w:firstRowLastColumn="0" w:lastRowFirstColumn="0" w:lastRowLastColumn="0"/>
        </w:trPr>
        <w:tc>
          <w:tcPr>
            <w:tcW w:w="5070" w:type="dxa"/>
            <w:vAlign w:val="center"/>
          </w:tcPr>
          <w:p w14:paraId="3988DBEE" w14:textId="6D090F70" w:rsidR="00857A77" w:rsidRDefault="00857A77" w:rsidP="00857A77">
            <w:pPr>
              <w:pStyle w:val="PlainText"/>
            </w:pPr>
            <w:r>
              <w:t>application/x-geo+json</w:t>
            </w:r>
          </w:p>
        </w:tc>
        <w:tc>
          <w:tcPr>
            <w:tcW w:w="1417" w:type="dxa"/>
            <w:vAlign w:val="center"/>
          </w:tcPr>
          <w:p w14:paraId="526A0D9B" w14:textId="619BD9A0" w:rsidR="00857A77" w:rsidRDefault="00857A77" w:rsidP="00857A77">
            <w:pPr>
              <w:pStyle w:val="PlainText"/>
            </w:pPr>
            <w:r>
              <w:t>geojson</w:t>
            </w:r>
          </w:p>
        </w:tc>
        <w:tc>
          <w:tcPr>
            <w:tcW w:w="425" w:type="dxa"/>
          </w:tcPr>
          <w:p w14:paraId="756EC42D" w14:textId="77777777" w:rsidR="00857A77" w:rsidRDefault="00857A77" w:rsidP="00014715"/>
        </w:tc>
        <w:tc>
          <w:tcPr>
            <w:tcW w:w="709" w:type="dxa"/>
          </w:tcPr>
          <w:p w14:paraId="4F0A3F07" w14:textId="02B4AEBF" w:rsidR="00857A77" w:rsidRDefault="00857A77" w:rsidP="00014715">
            <w:r w:rsidRPr="00B92A60">
              <w:rPr>
                <w:rFonts w:ascii="Zapf Dingbats" w:hAnsi="Zapf Dingbats"/>
                <w:color w:val="000000"/>
              </w:rPr>
              <w:t>✔</w:t>
            </w:r>
          </w:p>
        </w:tc>
        <w:tc>
          <w:tcPr>
            <w:tcW w:w="6735" w:type="dxa"/>
            <w:vAlign w:val="center"/>
          </w:tcPr>
          <w:p w14:paraId="4998CC79" w14:textId="6D384C10" w:rsidR="00857A77" w:rsidRDefault="00857A77" w:rsidP="00014715">
            <w:r>
              <w:t>GeoJSON</w:t>
            </w:r>
            <w:r>
              <w:rPr>
                <w:rStyle w:val="FootnoteReference"/>
              </w:rPr>
              <w:footnoteReference w:id="7"/>
            </w:r>
          </w:p>
        </w:tc>
      </w:tr>
      <w:tr w:rsidR="00857A77" w:rsidRPr="0008739A" w14:paraId="352DC525" w14:textId="77777777" w:rsidTr="00857A77">
        <w:trPr>
          <w:cnfStyle w:val="000000100000" w:firstRow="0" w:lastRow="0" w:firstColumn="0" w:lastColumn="0" w:oddVBand="0" w:evenVBand="0" w:oddHBand="1" w:evenHBand="0" w:firstRowFirstColumn="0" w:firstRowLastColumn="0" w:lastRowFirstColumn="0" w:lastRowLastColumn="0"/>
        </w:trPr>
        <w:tc>
          <w:tcPr>
            <w:tcW w:w="5070" w:type="dxa"/>
            <w:vAlign w:val="center"/>
          </w:tcPr>
          <w:p w14:paraId="40B56F07" w14:textId="59B31BAF" w:rsidR="00857A77" w:rsidRDefault="00857A77" w:rsidP="00857A77">
            <w:pPr>
              <w:pStyle w:val="PlainText"/>
            </w:pPr>
            <w:r>
              <w:t>application/gml+xml</w:t>
            </w:r>
          </w:p>
        </w:tc>
        <w:tc>
          <w:tcPr>
            <w:tcW w:w="1417" w:type="dxa"/>
            <w:vAlign w:val="center"/>
          </w:tcPr>
          <w:p w14:paraId="0B712F92" w14:textId="32F8A957" w:rsidR="00857A77" w:rsidRDefault="00857A77" w:rsidP="00857A77">
            <w:pPr>
              <w:pStyle w:val="PlainText"/>
            </w:pPr>
            <w:r>
              <w:t>gml</w:t>
            </w:r>
          </w:p>
        </w:tc>
        <w:tc>
          <w:tcPr>
            <w:tcW w:w="425" w:type="dxa"/>
          </w:tcPr>
          <w:p w14:paraId="1710F2D5" w14:textId="77777777" w:rsidR="00857A77" w:rsidRDefault="00857A77" w:rsidP="00014715"/>
        </w:tc>
        <w:tc>
          <w:tcPr>
            <w:tcW w:w="709" w:type="dxa"/>
          </w:tcPr>
          <w:p w14:paraId="21AC3153" w14:textId="63C11E4F" w:rsidR="00857A77" w:rsidRDefault="00857A77" w:rsidP="00014715">
            <w:r w:rsidRPr="00B92A60">
              <w:rPr>
                <w:rFonts w:ascii="Zapf Dingbats" w:hAnsi="Zapf Dingbats"/>
                <w:color w:val="000000"/>
              </w:rPr>
              <w:t>✔</w:t>
            </w:r>
          </w:p>
        </w:tc>
        <w:tc>
          <w:tcPr>
            <w:tcW w:w="6735" w:type="dxa"/>
            <w:vAlign w:val="center"/>
          </w:tcPr>
          <w:p w14:paraId="103AA738" w14:textId="7D710466" w:rsidR="00857A77" w:rsidRDefault="00857A77" w:rsidP="00014715">
            <w:r>
              <w:t>Geography Markup Language</w:t>
            </w:r>
            <w:r>
              <w:rPr>
                <w:rStyle w:val="FootnoteReference"/>
              </w:rPr>
              <w:footnoteReference w:id="8"/>
            </w:r>
          </w:p>
        </w:tc>
      </w:tr>
      <w:tr w:rsidR="00857A77" w:rsidRPr="0008739A" w14:paraId="5442BB07" w14:textId="77777777" w:rsidTr="00857A77">
        <w:trPr>
          <w:cnfStyle w:val="000000010000" w:firstRow="0" w:lastRow="0" w:firstColumn="0" w:lastColumn="0" w:oddVBand="0" w:evenVBand="0" w:oddHBand="0" w:evenHBand="1" w:firstRowFirstColumn="0" w:firstRowLastColumn="0" w:lastRowFirstColumn="0" w:lastRowLastColumn="0"/>
        </w:trPr>
        <w:tc>
          <w:tcPr>
            <w:tcW w:w="5070" w:type="dxa"/>
            <w:vAlign w:val="center"/>
          </w:tcPr>
          <w:p w14:paraId="34CCEE95" w14:textId="13706585" w:rsidR="00857A77" w:rsidRDefault="00857A77" w:rsidP="00857A77">
            <w:pPr>
              <w:pStyle w:val="PlainText"/>
            </w:pPr>
            <w:r>
              <w:t>application/json</w:t>
            </w:r>
          </w:p>
        </w:tc>
        <w:tc>
          <w:tcPr>
            <w:tcW w:w="1417" w:type="dxa"/>
            <w:vAlign w:val="center"/>
          </w:tcPr>
          <w:p w14:paraId="34E9A3AB" w14:textId="1D019AC9" w:rsidR="00857A77" w:rsidRDefault="00857A77" w:rsidP="00857A77">
            <w:pPr>
              <w:pStyle w:val="PlainText"/>
            </w:pPr>
            <w:r>
              <w:t>json</w:t>
            </w:r>
          </w:p>
        </w:tc>
        <w:tc>
          <w:tcPr>
            <w:tcW w:w="425" w:type="dxa"/>
          </w:tcPr>
          <w:p w14:paraId="4608B427" w14:textId="490C6996" w:rsidR="00857A77" w:rsidRDefault="00857A77" w:rsidP="00014715">
            <w:r w:rsidRPr="00B92A60">
              <w:rPr>
                <w:rFonts w:ascii="Zapf Dingbats" w:hAnsi="Zapf Dingbats"/>
                <w:color w:val="000000"/>
              </w:rPr>
              <w:t>✔</w:t>
            </w:r>
          </w:p>
        </w:tc>
        <w:tc>
          <w:tcPr>
            <w:tcW w:w="709" w:type="dxa"/>
          </w:tcPr>
          <w:p w14:paraId="51367B5D" w14:textId="7C3B69AB" w:rsidR="00857A77" w:rsidRDefault="00857A77" w:rsidP="00014715">
            <w:r w:rsidRPr="00B92A60">
              <w:rPr>
                <w:rFonts w:ascii="Zapf Dingbats" w:hAnsi="Zapf Dingbats"/>
                <w:color w:val="000000"/>
              </w:rPr>
              <w:t>✔</w:t>
            </w:r>
          </w:p>
        </w:tc>
        <w:tc>
          <w:tcPr>
            <w:tcW w:w="6735" w:type="dxa"/>
            <w:vAlign w:val="center"/>
          </w:tcPr>
          <w:p w14:paraId="0238B349" w14:textId="54E69D19" w:rsidR="00857A77" w:rsidRDefault="00857A77" w:rsidP="00014715">
            <w:r>
              <w:t>JavaScript Object Notation</w:t>
            </w:r>
            <w:r>
              <w:rPr>
                <w:rStyle w:val="FootnoteReference"/>
              </w:rPr>
              <w:footnoteReference w:id="9"/>
            </w:r>
          </w:p>
        </w:tc>
      </w:tr>
      <w:tr w:rsidR="00857A77" w:rsidRPr="0008739A" w14:paraId="41B5FF59" w14:textId="77777777" w:rsidTr="00857A77">
        <w:trPr>
          <w:cnfStyle w:val="000000100000" w:firstRow="0" w:lastRow="0" w:firstColumn="0" w:lastColumn="0" w:oddVBand="0" w:evenVBand="0" w:oddHBand="1" w:evenHBand="0" w:firstRowFirstColumn="0" w:firstRowLastColumn="0" w:lastRowFirstColumn="0" w:lastRowLastColumn="0"/>
        </w:trPr>
        <w:tc>
          <w:tcPr>
            <w:tcW w:w="5070" w:type="dxa"/>
            <w:vAlign w:val="center"/>
          </w:tcPr>
          <w:p w14:paraId="4DD3875B" w14:textId="21FAF45C" w:rsidR="00857A77" w:rsidRDefault="00857A77" w:rsidP="00857A77">
            <w:pPr>
              <w:pStyle w:val="PlainText"/>
            </w:pPr>
            <w:r>
              <w:t>application/vnd.google-earth.kml+xml</w:t>
            </w:r>
          </w:p>
        </w:tc>
        <w:tc>
          <w:tcPr>
            <w:tcW w:w="1417" w:type="dxa"/>
            <w:vAlign w:val="center"/>
          </w:tcPr>
          <w:p w14:paraId="46FC832D" w14:textId="15ACB0A6" w:rsidR="00857A77" w:rsidRDefault="00857A77" w:rsidP="00857A77">
            <w:pPr>
              <w:pStyle w:val="PlainText"/>
            </w:pPr>
            <w:r>
              <w:t>kml</w:t>
            </w:r>
          </w:p>
        </w:tc>
        <w:tc>
          <w:tcPr>
            <w:tcW w:w="425" w:type="dxa"/>
          </w:tcPr>
          <w:p w14:paraId="6F4A7045" w14:textId="77777777" w:rsidR="00857A77" w:rsidRDefault="00857A77" w:rsidP="00014715"/>
        </w:tc>
        <w:tc>
          <w:tcPr>
            <w:tcW w:w="709" w:type="dxa"/>
          </w:tcPr>
          <w:p w14:paraId="2DECB393" w14:textId="1FDFB21F" w:rsidR="00857A77" w:rsidRDefault="00857A77" w:rsidP="00014715">
            <w:r w:rsidRPr="00B92A60">
              <w:rPr>
                <w:rFonts w:ascii="Zapf Dingbats" w:hAnsi="Zapf Dingbats"/>
                <w:color w:val="000000"/>
              </w:rPr>
              <w:t>✔</w:t>
            </w:r>
          </w:p>
        </w:tc>
        <w:tc>
          <w:tcPr>
            <w:tcW w:w="6735" w:type="dxa"/>
            <w:vAlign w:val="center"/>
          </w:tcPr>
          <w:p w14:paraId="60413C5F" w14:textId="57CCC243" w:rsidR="00857A77" w:rsidRDefault="00857A77" w:rsidP="00014715">
            <w:r>
              <w:t>Google Earth KML</w:t>
            </w:r>
            <w:r>
              <w:rPr>
                <w:rStyle w:val="FootnoteReference"/>
              </w:rPr>
              <w:footnoteReference w:id="10"/>
            </w:r>
          </w:p>
        </w:tc>
      </w:tr>
      <w:tr w:rsidR="00857A77" w:rsidRPr="0008739A" w14:paraId="4AF4C1D0" w14:textId="77777777" w:rsidTr="00857A77">
        <w:trPr>
          <w:cnfStyle w:val="000000010000" w:firstRow="0" w:lastRow="0" w:firstColumn="0" w:lastColumn="0" w:oddVBand="0" w:evenVBand="0" w:oddHBand="0" w:evenHBand="1" w:firstRowFirstColumn="0" w:firstRowLastColumn="0" w:lastRowFirstColumn="0" w:lastRowLastColumn="0"/>
        </w:trPr>
        <w:tc>
          <w:tcPr>
            <w:tcW w:w="5070" w:type="dxa"/>
            <w:vAlign w:val="center"/>
          </w:tcPr>
          <w:p w14:paraId="6149E3F9" w14:textId="1107EBDF" w:rsidR="00857A77" w:rsidRDefault="00857A77" w:rsidP="00857A77">
            <w:pPr>
              <w:pStyle w:val="PlainText"/>
            </w:pPr>
            <w:r>
              <w:t>application/xhtml+xml</w:t>
            </w:r>
          </w:p>
        </w:tc>
        <w:tc>
          <w:tcPr>
            <w:tcW w:w="1417" w:type="dxa"/>
            <w:vAlign w:val="center"/>
          </w:tcPr>
          <w:p w14:paraId="6ABBBF44" w14:textId="109DED7E" w:rsidR="00857A77" w:rsidRDefault="00857A77" w:rsidP="00857A77">
            <w:pPr>
              <w:pStyle w:val="PlainText"/>
            </w:pPr>
            <w:r>
              <w:t>xhtml</w:t>
            </w:r>
          </w:p>
        </w:tc>
        <w:tc>
          <w:tcPr>
            <w:tcW w:w="425" w:type="dxa"/>
          </w:tcPr>
          <w:p w14:paraId="4EB4DE5D" w14:textId="77777777" w:rsidR="00857A77" w:rsidRDefault="00857A77" w:rsidP="00014715"/>
        </w:tc>
        <w:tc>
          <w:tcPr>
            <w:tcW w:w="709" w:type="dxa"/>
          </w:tcPr>
          <w:p w14:paraId="00B15DFE" w14:textId="7CB7525D" w:rsidR="00857A77" w:rsidRDefault="00857A77" w:rsidP="00014715">
            <w:r w:rsidRPr="00B92A60">
              <w:rPr>
                <w:rFonts w:ascii="Zapf Dingbats" w:hAnsi="Zapf Dingbats"/>
                <w:color w:val="000000"/>
              </w:rPr>
              <w:t>✔</w:t>
            </w:r>
          </w:p>
        </w:tc>
        <w:tc>
          <w:tcPr>
            <w:tcW w:w="6735" w:type="dxa"/>
            <w:vAlign w:val="center"/>
          </w:tcPr>
          <w:p w14:paraId="3FA57E8D" w14:textId="6CB1EBD6" w:rsidR="00857A77" w:rsidRDefault="00857A77" w:rsidP="00014715">
            <w:r>
              <w:t>XHMTL</w:t>
            </w:r>
          </w:p>
        </w:tc>
      </w:tr>
      <w:tr w:rsidR="00857A77" w:rsidRPr="0008739A" w14:paraId="0E34B4F4" w14:textId="77777777" w:rsidTr="00857A77">
        <w:trPr>
          <w:cnfStyle w:val="000000100000" w:firstRow="0" w:lastRow="0" w:firstColumn="0" w:lastColumn="0" w:oddVBand="0" w:evenVBand="0" w:oddHBand="1" w:evenHBand="0" w:firstRowFirstColumn="0" w:firstRowLastColumn="0" w:lastRowFirstColumn="0" w:lastRowLastColumn="0"/>
        </w:trPr>
        <w:tc>
          <w:tcPr>
            <w:tcW w:w="5070" w:type="dxa"/>
            <w:vAlign w:val="center"/>
          </w:tcPr>
          <w:p w14:paraId="381BC673" w14:textId="62A8B7F3" w:rsidR="00857A77" w:rsidRDefault="00857A77" w:rsidP="00857A77">
            <w:pPr>
              <w:pStyle w:val="PlainText"/>
            </w:pPr>
            <w:r>
              <w:t>text/html</w:t>
            </w:r>
          </w:p>
        </w:tc>
        <w:tc>
          <w:tcPr>
            <w:tcW w:w="1417" w:type="dxa"/>
            <w:vAlign w:val="center"/>
          </w:tcPr>
          <w:p w14:paraId="1C990DE2" w14:textId="36CDCF7E" w:rsidR="00857A77" w:rsidRDefault="00857A77" w:rsidP="00857A77">
            <w:pPr>
              <w:pStyle w:val="PlainText"/>
            </w:pPr>
            <w:r>
              <w:t>html</w:t>
            </w:r>
          </w:p>
        </w:tc>
        <w:tc>
          <w:tcPr>
            <w:tcW w:w="425" w:type="dxa"/>
          </w:tcPr>
          <w:p w14:paraId="63EBBB4E" w14:textId="77777777" w:rsidR="00857A77" w:rsidRDefault="00857A77" w:rsidP="00014715"/>
        </w:tc>
        <w:tc>
          <w:tcPr>
            <w:tcW w:w="709" w:type="dxa"/>
          </w:tcPr>
          <w:p w14:paraId="6485FE49" w14:textId="6280A7EE" w:rsidR="00857A77" w:rsidRDefault="00857A77" w:rsidP="00014715">
            <w:r w:rsidRPr="00B92A60">
              <w:rPr>
                <w:rFonts w:ascii="Zapf Dingbats" w:hAnsi="Zapf Dingbats"/>
                <w:color w:val="000000"/>
              </w:rPr>
              <w:t>✔</w:t>
            </w:r>
          </w:p>
        </w:tc>
        <w:tc>
          <w:tcPr>
            <w:tcW w:w="6735" w:type="dxa"/>
            <w:vAlign w:val="center"/>
          </w:tcPr>
          <w:p w14:paraId="36B6645B" w14:textId="4A7C43D5" w:rsidR="00857A77" w:rsidRDefault="00857A77" w:rsidP="00014715">
            <w:r>
              <w:t>HMTL</w:t>
            </w:r>
          </w:p>
        </w:tc>
      </w:tr>
      <w:tr w:rsidR="00857A77" w:rsidRPr="0008739A" w14:paraId="3BE835D4" w14:textId="77777777" w:rsidTr="00857A77">
        <w:trPr>
          <w:cnfStyle w:val="000000010000" w:firstRow="0" w:lastRow="0" w:firstColumn="0" w:lastColumn="0" w:oddVBand="0" w:evenVBand="0" w:oddHBand="0" w:evenHBand="1" w:firstRowFirstColumn="0" w:firstRowLastColumn="0" w:lastRowFirstColumn="0" w:lastRowLastColumn="0"/>
        </w:trPr>
        <w:tc>
          <w:tcPr>
            <w:tcW w:w="5070" w:type="dxa"/>
            <w:vAlign w:val="center"/>
          </w:tcPr>
          <w:p w14:paraId="70E597D5" w14:textId="5A683628" w:rsidR="00857A77" w:rsidRDefault="00857A77" w:rsidP="00857A77">
            <w:pPr>
              <w:pStyle w:val="PlainText"/>
            </w:pPr>
            <w:r>
              <w:t>text/xml</w:t>
            </w:r>
          </w:p>
        </w:tc>
        <w:tc>
          <w:tcPr>
            <w:tcW w:w="1417" w:type="dxa"/>
            <w:vAlign w:val="center"/>
          </w:tcPr>
          <w:p w14:paraId="32FEC5D5" w14:textId="19E9BB94" w:rsidR="00857A77" w:rsidRDefault="00857A77" w:rsidP="00857A77">
            <w:pPr>
              <w:pStyle w:val="PlainText"/>
            </w:pPr>
            <w:r>
              <w:t>xml</w:t>
            </w:r>
          </w:p>
        </w:tc>
        <w:tc>
          <w:tcPr>
            <w:tcW w:w="425" w:type="dxa"/>
          </w:tcPr>
          <w:p w14:paraId="1A1FDF34" w14:textId="77777777" w:rsidR="00857A77" w:rsidRDefault="00857A77" w:rsidP="00014715"/>
        </w:tc>
        <w:tc>
          <w:tcPr>
            <w:tcW w:w="709" w:type="dxa"/>
          </w:tcPr>
          <w:p w14:paraId="583FE681" w14:textId="0E51BE95" w:rsidR="00857A77" w:rsidRDefault="00857A77" w:rsidP="00014715">
            <w:r w:rsidRPr="00B92A60">
              <w:rPr>
                <w:rFonts w:ascii="Zapf Dingbats" w:hAnsi="Zapf Dingbats"/>
                <w:color w:val="000000"/>
              </w:rPr>
              <w:t>✔</w:t>
            </w:r>
          </w:p>
        </w:tc>
        <w:tc>
          <w:tcPr>
            <w:tcW w:w="6735" w:type="dxa"/>
            <w:vAlign w:val="center"/>
          </w:tcPr>
          <w:p w14:paraId="72F8552B" w14:textId="03791C50" w:rsidR="00857A77" w:rsidRDefault="00857A77" w:rsidP="00014715">
            <w:r>
              <w:t>XML</w:t>
            </w:r>
          </w:p>
        </w:tc>
      </w:tr>
    </w:tbl>
    <w:p w14:paraId="0D5E242E" w14:textId="77777777" w:rsidR="00014715" w:rsidRPr="00697141" w:rsidRDefault="00014715" w:rsidP="00014715"/>
    <w:sectPr w:rsidR="00014715" w:rsidRPr="00697141" w:rsidSect="00857A77">
      <w:headerReference w:type="default" r:id="rId42"/>
      <w:footerReference w:type="default" r:id="rId43"/>
      <w:pgSz w:w="15842" w:h="12242" w:orient="landscape" w:code="1"/>
      <w:pgMar w:top="851" w:right="851" w:bottom="851" w:left="851" w:header="709" w:footer="709" w:gutter="0"/>
      <w:cols w:space="708"/>
      <w:docGrid w:linePitch="360"/>
      <w:printerSettings r:id="rId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1587C2" w14:textId="77777777" w:rsidR="00B10CF5" w:rsidRDefault="00B10CF5">
      <w:r>
        <w:separator/>
      </w:r>
    </w:p>
  </w:endnote>
  <w:endnote w:type="continuationSeparator" w:id="0">
    <w:p w14:paraId="34B537BF" w14:textId="77777777" w:rsidR="00B10CF5" w:rsidRDefault="00B10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Zapf Dingbats">
    <w:panose1 w:val="05020102010704020609"/>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DBED8" w14:textId="77777777" w:rsidR="00B10CF5" w:rsidRDefault="00B10CF5" w:rsidP="008653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6F2C53" w14:textId="77777777" w:rsidR="00B10CF5" w:rsidRDefault="00B10CF5" w:rsidP="00012C4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A8624" w14:textId="77777777" w:rsidR="00B10CF5" w:rsidRDefault="00B10CF5" w:rsidP="008838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39AD">
      <w:rPr>
        <w:rStyle w:val="PageNumber"/>
        <w:noProof/>
      </w:rPr>
      <w:t>1</w:t>
    </w:r>
    <w:r>
      <w:rPr>
        <w:rStyle w:val="PageNumber"/>
      </w:rPr>
      <w:fldChar w:fldCharType="end"/>
    </w:r>
  </w:p>
  <w:p w14:paraId="5C98FA7A" w14:textId="2CF4370D" w:rsidR="00B10CF5" w:rsidRDefault="00B10CF5" w:rsidP="00965745">
    <w:pPr>
      <w:pStyle w:val="Footer"/>
      <w:ind w:right="360"/>
    </w:pPr>
    <w:r>
      <w:rPr>
        <w:rFonts w:ascii="Times New Roman" w:hAnsi="Times New Roman"/>
        <w:sz w:val="24"/>
      </w:rPr>
      <w:fldChar w:fldCharType="begin"/>
    </w:r>
    <w:r>
      <w:rPr>
        <w:rFonts w:ascii="Times New Roman" w:hAnsi="Times New Roman"/>
        <w:sz w:val="24"/>
      </w:rPr>
      <w:instrText xml:space="preserve"> SAVEDATE \@ "d-MMM-yy" \* MERGEFORMAT </w:instrText>
    </w:r>
    <w:r>
      <w:rPr>
        <w:rFonts w:ascii="Times New Roman" w:hAnsi="Times New Roman"/>
        <w:sz w:val="24"/>
      </w:rPr>
      <w:fldChar w:fldCharType="separate"/>
    </w:r>
    <w:r>
      <w:rPr>
        <w:rFonts w:ascii="Times New Roman" w:hAnsi="Times New Roman"/>
        <w:noProof/>
        <w:sz w:val="24"/>
      </w:rPr>
      <w:t>29-Jun-12</w:t>
    </w:r>
    <w:r>
      <w:rPr>
        <w:rFonts w:ascii="Times New Roman" w:hAnsi="Times New Roman"/>
        <w:sz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5377"/>
      <w:gridCol w:w="5377"/>
    </w:tblGrid>
    <w:tr w:rsidR="00B10CF5" w:rsidRPr="001C2A9A" w14:paraId="7634D02E" w14:textId="77777777" w:rsidTr="001C2A9A">
      <w:tc>
        <w:tcPr>
          <w:tcW w:w="5377" w:type="dxa"/>
          <w:shd w:val="clear" w:color="auto" w:fill="auto"/>
        </w:tcPr>
        <w:p w14:paraId="4F4C0B70" w14:textId="77777777" w:rsidR="00B10CF5" w:rsidRPr="001C2A9A" w:rsidRDefault="00B10CF5" w:rsidP="00EC450F">
          <w:pPr>
            <w:pStyle w:val="Footer"/>
            <w:rPr>
              <w:lang w:val="en-CA"/>
            </w:rPr>
          </w:pPr>
          <w:r w:rsidRPr="001C2A9A">
            <w:rPr>
              <w:lang w:val="en-CA"/>
            </w:rPr>
            <w:fldChar w:fldCharType="begin"/>
          </w:r>
          <w:r w:rsidRPr="001C2A9A">
            <w:rPr>
              <w:lang w:val="en-CA"/>
            </w:rPr>
            <w:instrText xml:space="preserve"> FILENAME   \* MERGEFORMAT </w:instrText>
          </w:r>
          <w:r w:rsidRPr="001C2A9A">
            <w:rPr>
              <w:lang w:val="en-CA"/>
            </w:rPr>
            <w:fldChar w:fldCharType="separate"/>
          </w:r>
          <w:r>
            <w:rPr>
              <w:noProof/>
              <w:lang w:val="en-CA"/>
            </w:rPr>
            <w:t>CPF.ClientUserGuide.docx</w:t>
          </w:r>
          <w:r w:rsidRPr="001C2A9A">
            <w:rPr>
              <w:lang w:val="en-CA"/>
            </w:rPr>
            <w:fldChar w:fldCharType="end"/>
          </w:r>
        </w:p>
      </w:tc>
      <w:tc>
        <w:tcPr>
          <w:tcW w:w="5377" w:type="dxa"/>
          <w:shd w:val="clear" w:color="auto" w:fill="auto"/>
        </w:tcPr>
        <w:p w14:paraId="335F9DC8" w14:textId="77777777" w:rsidR="00B10CF5" w:rsidRPr="001C2A9A" w:rsidRDefault="00B10CF5" w:rsidP="001C2A9A">
          <w:pPr>
            <w:pStyle w:val="Footer"/>
            <w:jc w:val="right"/>
            <w:rPr>
              <w:lang w:val="en-CA"/>
            </w:rPr>
          </w:pPr>
          <w:r w:rsidRPr="00077224">
            <w:rPr>
              <w:rStyle w:val="PageNumber"/>
            </w:rPr>
            <w:fldChar w:fldCharType="begin"/>
          </w:r>
          <w:r w:rsidRPr="00077224">
            <w:rPr>
              <w:rStyle w:val="PageNumber"/>
            </w:rPr>
            <w:instrText xml:space="preserve"> PAGE </w:instrText>
          </w:r>
          <w:r w:rsidRPr="00077224">
            <w:rPr>
              <w:rStyle w:val="PageNumber"/>
            </w:rPr>
            <w:fldChar w:fldCharType="separate"/>
          </w:r>
          <w:r w:rsidR="009739AD">
            <w:rPr>
              <w:rStyle w:val="PageNumber"/>
              <w:noProof/>
            </w:rPr>
            <w:t>50</w:t>
          </w:r>
          <w:r w:rsidRPr="00077224">
            <w:rPr>
              <w:rStyle w:val="PageNumber"/>
            </w:rPr>
            <w:fldChar w:fldCharType="end"/>
          </w:r>
        </w:p>
      </w:tc>
    </w:tr>
  </w:tbl>
  <w:p w14:paraId="63235C56" w14:textId="77777777" w:rsidR="00B10CF5" w:rsidRPr="00E05BF4" w:rsidRDefault="00B10CF5" w:rsidP="00E05BF4">
    <w:pPr>
      <w:pStyle w:val="Footer"/>
      <w:rPr>
        <w:rStyle w:val="PageNumber"/>
        <w:sz w:val="2"/>
        <w:szCs w:val="2"/>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283" w:type="dxa"/>
      <w:tblBorders>
        <w:top w:val="single" w:sz="4" w:space="0" w:color="auto"/>
      </w:tblBorders>
      <w:tblLook w:val="04A0" w:firstRow="1" w:lastRow="0" w:firstColumn="1" w:lastColumn="0" w:noHBand="0" w:noVBand="1"/>
    </w:tblPr>
    <w:tblGrid>
      <w:gridCol w:w="5377"/>
      <w:gridCol w:w="8906"/>
    </w:tblGrid>
    <w:tr w:rsidR="00B10CF5" w:rsidRPr="001C2A9A" w14:paraId="605F25A8" w14:textId="77777777" w:rsidTr="00857A77">
      <w:tc>
        <w:tcPr>
          <w:tcW w:w="5377" w:type="dxa"/>
          <w:shd w:val="clear" w:color="auto" w:fill="auto"/>
        </w:tcPr>
        <w:p w14:paraId="25C6795D" w14:textId="77777777" w:rsidR="00B10CF5" w:rsidRPr="001C2A9A" w:rsidRDefault="00B10CF5" w:rsidP="00EC450F">
          <w:pPr>
            <w:pStyle w:val="Footer"/>
            <w:rPr>
              <w:lang w:val="en-CA"/>
            </w:rPr>
          </w:pPr>
          <w:r w:rsidRPr="001C2A9A">
            <w:rPr>
              <w:lang w:val="en-CA"/>
            </w:rPr>
            <w:fldChar w:fldCharType="begin"/>
          </w:r>
          <w:r w:rsidRPr="001C2A9A">
            <w:rPr>
              <w:lang w:val="en-CA"/>
            </w:rPr>
            <w:instrText xml:space="preserve"> FILENAME   \* MERGEFORMAT </w:instrText>
          </w:r>
          <w:r w:rsidRPr="001C2A9A">
            <w:rPr>
              <w:lang w:val="en-CA"/>
            </w:rPr>
            <w:fldChar w:fldCharType="separate"/>
          </w:r>
          <w:r>
            <w:rPr>
              <w:noProof/>
              <w:lang w:val="en-CA"/>
            </w:rPr>
            <w:t>CPF.ClientUserGuide.docx</w:t>
          </w:r>
          <w:r w:rsidRPr="001C2A9A">
            <w:rPr>
              <w:lang w:val="en-CA"/>
            </w:rPr>
            <w:fldChar w:fldCharType="end"/>
          </w:r>
        </w:p>
      </w:tc>
      <w:tc>
        <w:tcPr>
          <w:tcW w:w="8906" w:type="dxa"/>
          <w:shd w:val="clear" w:color="auto" w:fill="auto"/>
        </w:tcPr>
        <w:p w14:paraId="4A2AA094" w14:textId="77777777" w:rsidR="00B10CF5" w:rsidRPr="001C2A9A" w:rsidRDefault="00B10CF5" w:rsidP="00857A77">
          <w:pPr>
            <w:pStyle w:val="Footer"/>
            <w:tabs>
              <w:tab w:val="clear" w:pos="4320"/>
            </w:tabs>
            <w:jc w:val="right"/>
            <w:rPr>
              <w:lang w:val="en-CA"/>
            </w:rPr>
          </w:pPr>
          <w:r w:rsidRPr="00077224">
            <w:rPr>
              <w:rStyle w:val="PageNumber"/>
            </w:rPr>
            <w:fldChar w:fldCharType="begin"/>
          </w:r>
          <w:r w:rsidRPr="00077224">
            <w:rPr>
              <w:rStyle w:val="PageNumber"/>
            </w:rPr>
            <w:instrText xml:space="preserve"> PAGE </w:instrText>
          </w:r>
          <w:r w:rsidRPr="00077224">
            <w:rPr>
              <w:rStyle w:val="PageNumber"/>
            </w:rPr>
            <w:fldChar w:fldCharType="separate"/>
          </w:r>
          <w:r w:rsidR="009739AD">
            <w:rPr>
              <w:rStyle w:val="PageNumber"/>
              <w:noProof/>
            </w:rPr>
            <w:t>51</w:t>
          </w:r>
          <w:r w:rsidRPr="00077224">
            <w:rPr>
              <w:rStyle w:val="PageNumber"/>
            </w:rPr>
            <w:fldChar w:fldCharType="end"/>
          </w:r>
        </w:p>
      </w:tc>
    </w:tr>
  </w:tbl>
  <w:p w14:paraId="3D347A58" w14:textId="77777777" w:rsidR="00B10CF5" w:rsidRPr="00E05BF4" w:rsidRDefault="00B10CF5" w:rsidP="00E05BF4">
    <w:pPr>
      <w:pStyle w:val="Footer"/>
      <w:rPr>
        <w:rStyle w:val="PageNumbe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983965" w14:textId="77777777" w:rsidR="00B10CF5" w:rsidRDefault="00B10CF5">
      <w:r>
        <w:separator/>
      </w:r>
    </w:p>
  </w:footnote>
  <w:footnote w:type="continuationSeparator" w:id="0">
    <w:p w14:paraId="3FC9718A" w14:textId="77777777" w:rsidR="00B10CF5" w:rsidRDefault="00B10CF5">
      <w:r>
        <w:continuationSeparator/>
      </w:r>
    </w:p>
  </w:footnote>
  <w:footnote w:id="1">
    <w:p w14:paraId="3E9C14CD" w14:textId="77777777" w:rsidR="00B10CF5" w:rsidRDefault="00B10CF5" w:rsidP="00A5422B">
      <w:pPr>
        <w:pStyle w:val="FootnoteText"/>
      </w:pPr>
      <w:r>
        <w:rPr>
          <w:rStyle w:val="FootnoteReference"/>
        </w:rPr>
        <w:footnoteRef/>
      </w:r>
      <w:r>
        <w:t xml:space="preserve"> The Well-Known text WKT encoding is described at </w:t>
      </w:r>
      <w:hyperlink r:id="rId1" w:history="1">
        <w:r w:rsidRPr="0080186D">
          <w:rPr>
            <w:rStyle w:val="Hyperlink"/>
          </w:rPr>
          <w:t>http://en.wikipedia.org/wiki/Well-known_text</w:t>
        </w:r>
      </w:hyperlink>
      <w:r>
        <w:t xml:space="preserve">. The SRID can also be specified using the PostGIS EWKT SIRD=&lt;srid&gt;; prefix, see </w:t>
      </w:r>
      <w:hyperlink r:id="rId2" w:anchor="EWKB_EWKT" w:history="1">
        <w:r w:rsidRPr="0080186D">
          <w:rPr>
            <w:rStyle w:val="Hyperlink"/>
          </w:rPr>
          <w:t>http://postgis.org/documentation/manual-1.5/ch04.html#EWKB_EWKT</w:t>
        </w:r>
      </w:hyperlink>
      <w:r>
        <w:t>.</w:t>
      </w:r>
    </w:p>
  </w:footnote>
  <w:footnote w:id="2">
    <w:p w14:paraId="5784FCEB" w14:textId="6D3C0795" w:rsidR="00B10CF5" w:rsidRDefault="00B10CF5">
      <w:pPr>
        <w:pStyle w:val="FootnoteText"/>
      </w:pPr>
      <w:r>
        <w:rPr>
          <w:rStyle w:val="FootnoteReference"/>
        </w:rPr>
        <w:footnoteRef/>
      </w:r>
      <w:r>
        <w:t xml:space="preserve"> </w:t>
      </w:r>
      <w:hyperlink r:id="rId3" w:history="1">
        <w:r w:rsidRPr="007F2A18">
          <w:rPr>
            <w:rStyle w:val="Hyperlink"/>
          </w:rPr>
          <w:t>http://oauth.net/documentation/spec/</w:t>
        </w:r>
      </w:hyperlink>
    </w:p>
  </w:footnote>
  <w:footnote w:id="3">
    <w:p w14:paraId="12A42186" w14:textId="036EC7C0" w:rsidR="00B10CF5" w:rsidRDefault="00B10CF5">
      <w:pPr>
        <w:pStyle w:val="FootnoteText"/>
      </w:pPr>
      <w:r>
        <w:rPr>
          <w:rStyle w:val="FootnoteReference"/>
        </w:rPr>
        <w:footnoteRef/>
      </w:r>
      <w:r>
        <w:t xml:space="preserve"> </w:t>
      </w:r>
      <w:hyperlink r:id="rId4" w:history="1">
        <w:r w:rsidRPr="001B1611">
          <w:rPr>
            <w:rStyle w:val="Hyperlink"/>
          </w:rPr>
          <w:t>http://en.wikipedia.org/wiki/URL_Template</w:t>
        </w:r>
      </w:hyperlink>
    </w:p>
  </w:footnote>
  <w:footnote w:id="4">
    <w:p w14:paraId="2DBF6A83" w14:textId="71FA8E57" w:rsidR="00B10CF5" w:rsidRDefault="00B10CF5">
      <w:pPr>
        <w:pStyle w:val="FootnoteText"/>
      </w:pPr>
      <w:r>
        <w:rPr>
          <w:rStyle w:val="FootnoteReference"/>
        </w:rPr>
        <w:footnoteRef/>
      </w:r>
      <w:r>
        <w:t xml:space="preserve"> </w:t>
      </w:r>
      <w:hyperlink r:id="rId5" w:history="1">
        <w:r w:rsidRPr="00F102C9">
          <w:rPr>
            <w:rStyle w:val="Hyperlink"/>
          </w:rPr>
          <w:t>http://json.org/</w:t>
        </w:r>
      </w:hyperlink>
    </w:p>
  </w:footnote>
  <w:footnote w:id="5">
    <w:p w14:paraId="6839F0F8" w14:textId="77777777" w:rsidR="00B10CF5" w:rsidRDefault="00B10CF5" w:rsidP="00DD482E">
      <w:pPr>
        <w:pStyle w:val="FootnoteText"/>
      </w:pPr>
      <w:r>
        <w:rPr>
          <w:rStyle w:val="FootnoteReference"/>
        </w:rPr>
        <w:footnoteRef/>
      </w:r>
      <w:r>
        <w:t xml:space="preserve"> </w:t>
      </w:r>
      <w:r w:rsidRPr="006027F9">
        <w:t>http://static.springsource.org/spring/docs/3.0.x/javadoc-api/org/springframework/core/io/Resource.html</w:t>
      </w:r>
    </w:p>
  </w:footnote>
  <w:footnote w:id="6">
    <w:p w14:paraId="5E080442" w14:textId="77777777" w:rsidR="00B10CF5" w:rsidRDefault="00B10CF5" w:rsidP="00DD482E">
      <w:pPr>
        <w:pStyle w:val="FootnoteText"/>
      </w:pPr>
      <w:r>
        <w:rPr>
          <w:rStyle w:val="FootnoteReference"/>
        </w:rPr>
        <w:footnoteRef/>
      </w:r>
      <w:r>
        <w:t xml:space="preserve"> </w:t>
      </w:r>
      <w:r w:rsidRPr="006027F9">
        <w:t>http://static.springsource.org/spring/docs/3.0.x/javadoc-api/org/springframework/core/io/Resource.html</w:t>
      </w:r>
    </w:p>
  </w:footnote>
  <w:footnote w:id="7">
    <w:p w14:paraId="23CAEB9D" w14:textId="09D8CD03" w:rsidR="00B10CF5" w:rsidRDefault="00B10CF5">
      <w:pPr>
        <w:pStyle w:val="FootnoteText"/>
      </w:pPr>
      <w:r>
        <w:rPr>
          <w:rStyle w:val="FootnoteReference"/>
        </w:rPr>
        <w:footnoteRef/>
      </w:r>
      <w:r>
        <w:t xml:space="preserve"> </w:t>
      </w:r>
      <w:hyperlink r:id="rId6" w:history="1">
        <w:r w:rsidRPr="00857A77">
          <w:rPr>
            <w:rStyle w:val="Hyperlink"/>
          </w:rPr>
          <w:t>http://geojson.org/</w:t>
        </w:r>
      </w:hyperlink>
    </w:p>
  </w:footnote>
  <w:footnote w:id="8">
    <w:p w14:paraId="73C2C5F2" w14:textId="13F646A8" w:rsidR="00B10CF5" w:rsidRDefault="00B10CF5">
      <w:pPr>
        <w:pStyle w:val="FootnoteText"/>
      </w:pPr>
      <w:r>
        <w:rPr>
          <w:rStyle w:val="FootnoteReference"/>
        </w:rPr>
        <w:footnoteRef/>
      </w:r>
      <w:r>
        <w:t xml:space="preserve"> </w:t>
      </w:r>
      <w:hyperlink r:id="rId7" w:history="1">
        <w:r w:rsidRPr="00857A77">
          <w:rPr>
            <w:rStyle w:val="Hyperlink"/>
          </w:rPr>
          <w:t>http://www.opengeospatial.org/standards/gml/</w:t>
        </w:r>
      </w:hyperlink>
    </w:p>
  </w:footnote>
  <w:footnote w:id="9">
    <w:p w14:paraId="2E25A55F" w14:textId="37D03B35" w:rsidR="00B10CF5" w:rsidRDefault="00B10CF5">
      <w:pPr>
        <w:pStyle w:val="FootnoteText"/>
      </w:pPr>
      <w:r>
        <w:rPr>
          <w:rStyle w:val="FootnoteReference"/>
        </w:rPr>
        <w:footnoteRef/>
      </w:r>
      <w:r>
        <w:t xml:space="preserve"> </w:t>
      </w:r>
      <w:hyperlink r:id="rId8" w:history="1">
        <w:r w:rsidRPr="00857A77">
          <w:rPr>
            <w:rStyle w:val="Hyperlink"/>
          </w:rPr>
          <w:t>http://www.json.org/</w:t>
        </w:r>
      </w:hyperlink>
    </w:p>
  </w:footnote>
  <w:footnote w:id="10">
    <w:p w14:paraId="6545570F" w14:textId="065F657E" w:rsidR="00B10CF5" w:rsidRDefault="00B10CF5">
      <w:pPr>
        <w:pStyle w:val="FootnoteText"/>
      </w:pPr>
      <w:r>
        <w:rPr>
          <w:rStyle w:val="FootnoteReference"/>
        </w:rPr>
        <w:footnoteRef/>
      </w:r>
      <w:r>
        <w:t xml:space="preserve"> </w:t>
      </w:r>
      <w:hyperlink r:id="rId9" w:history="1">
        <w:r w:rsidRPr="00857A77">
          <w:rPr>
            <w:rStyle w:val="Hyperlink"/>
          </w:rPr>
          <w:t>https://developers.google.com/kml/documentation/</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1E0" w:firstRow="1" w:lastRow="1" w:firstColumn="1" w:lastColumn="1" w:noHBand="0" w:noVBand="0"/>
    </w:tblPr>
    <w:tblGrid>
      <w:gridCol w:w="6016"/>
      <w:gridCol w:w="4738"/>
    </w:tblGrid>
    <w:tr w:rsidR="00B10CF5" w:rsidRPr="00A56A77" w14:paraId="10B3E2AA" w14:textId="77777777" w:rsidTr="00965745">
      <w:trPr>
        <w:trHeight w:val="537"/>
      </w:trPr>
      <w:tc>
        <w:tcPr>
          <w:tcW w:w="2797" w:type="pct"/>
          <w:shd w:val="clear" w:color="auto" w:fill="auto"/>
        </w:tcPr>
        <w:p w14:paraId="531FC7D9" w14:textId="1CBFD5A9" w:rsidR="00B10CF5" w:rsidRDefault="00B10CF5" w:rsidP="00BF5AE5">
          <w:pPr>
            <w:pStyle w:val="Header"/>
            <w:jc w:val="left"/>
          </w:pPr>
          <w:r>
            <w:rPr>
              <w:noProof/>
              <w:sz w:val="18"/>
              <w:szCs w:val="18"/>
            </w:rPr>
            <w:drawing>
              <wp:inline distT="0" distB="0" distL="0" distR="0" wp14:anchorId="067470F1" wp14:editId="6E733F64">
                <wp:extent cx="2410951" cy="857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1620" cy="858123"/>
                        </a:xfrm>
                        <a:prstGeom prst="rect">
                          <a:avLst/>
                        </a:prstGeom>
                        <a:noFill/>
                        <a:extLst>
                          <a:ext uri="{FAA26D3D-D897-4be2-8F04-BA451C77F1D7}">
                            <ma14:placeholderFlag xmlns:ma14="http://schemas.microsoft.com/office/mac/drawingml/2011/main"/>
                          </a:ext>
                        </a:extLst>
                      </pic:spPr>
                    </pic:pic>
                  </a:graphicData>
                </a:graphic>
              </wp:inline>
            </w:drawing>
          </w:r>
        </w:p>
      </w:tc>
      <w:tc>
        <w:tcPr>
          <w:tcW w:w="2203" w:type="pct"/>
          <w:shd w:val="clear" w:color="auto" w:fill="auto"/>
        </w:tcPr>
        <w:p w14:paraId="451D50DC" w14:textId="38F4D7A8" w:rsidR="00B10CF5" w:rsidRPr="00A56A77" w:rsidRDefault="00B10CF5" w:rsidP="00C36C47">
          <w:pPr>
            <w:pStyle w:val="Header"/>
            <w:rPr>
              <w:sz w:val="18"/>
              <w:szCs w:val="18"/>
            </w:rPr>
          </w:pPr>
          <w:r>
            <w:rPr>
              <w:rFonts w:cs="Tahoma"/>
              <w:noProof/>
            </w:rPr>
            <w:drawing>
              <wp:inline distT="0" distB="0" distL="0" distR="0" wp14:anchorId="3C077CFF" wp14:editId="1DA7A40C">
                <wp:extent cx="2609307" cy="743585"/>
                <wp:effectExtent l="0" t="0" r="6985" b="0"/>
                <wp:docPr id="3" name="Picture 3" descr="Description: revolSysFul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evolSysFull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09307" cy="743585"/>
                        </a:xfrm>
                        <a:prstGeom prst="rect">
                          <a:avLst/>
                        </a:prstGeom>
                        <a:noFill/>
                        <a:ln>
                          <a:noFill/>
                        </a:ln>
                      </pic:spPr>
                    </pic:pic>
                  </a:graphicData>
                </a:graphic>
              </wp:inline>
            </w:drawing>
          </w:r>
          <w:r w:rsidRPr="00A56A77">
            <w:rPr>
              <w:sz w:val="18"/>
              <w:szCs w:val="18"/>
            </w:rPr>
            <w:t xml:space="preserve"> </w:t>
          </w:r>
        </w:p>
      </w:tc>
    </w:tr>
  </w:tbl>
  <w:p w14:paraId="600B45F5" w14:textId="77777777" w:rsidR="00B10CF5" w:rsidRDefault="00B10CF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auto"/>
      </w:tblBorders>
      <w:tblLook w:val="01E0" w:firstRow="1" w:lastRow="1" w:firstColumn="1" w:lastColumn="1" w:noHBand="0" w:noVBand="0"/>
    </w:tblPr>
    <w:tblGrid>
      <w:gridCol w:w="10754"/>
    </w:tblGrid>
    <w:tr w:rsidR="00B10CF5" w14:paraId="2480006A" w14:textId="77777777" w:rsidTr="00965745">
      <w:tc>
        <w:tcPr>
          <w:tcW w:w="5000" w:type="pct"/>
          <w:shd w:val="clear" w:color="auto" w:fill="auto"/>
        </w:tcPr>
        <w:p w14:paraId="42EDEE99" w14:textId="45E28098" w:rsidR="00B10CF5" w:rsidRDefault="00B10CF5" w:rsidP="00A56A77">
          <w:pPr>
            <w:pStyle w:val="Header"/>
            <w:spacing w:before="0"/>
            <w:jc w:val="left"/>
          </w:pPr>
          <w:r w:rsidRPr="00BF5AE5">
            <w:rPr>
              <w:rFonts w:cs="Tahoma"/>
            </w:rPr>
            <w:fldChar w:fldCharType="begin"/>
          </w:r>
          <w:r w:rsidRPr="00BF5AE5">
            <w:rPr>
              <w:rFonts w:cs="Tahoma"/>
            </w:rPr>
            <w:instrText xml:space="preserve"> DOCPROPERTY  "Project Name"  \* MERGEFORMAT </w:instrText>
          </w:r>
          <w:r w:rsidRPr="00BF5AE5">
            <w:rPr>
              <w:rFonts w:cs="Tahoma"/>
            </w:rPr>
            <w:fldChar w:fldCharType="separate"/>
          </w:r>
          <w:r>
            <w:rPr>
              <w:rFonts w:cs="Tahoma"/>
            </w:rPr>
            <w:t>Cloud Processing Framework</w:t>
          </w:r>
          <w:r w:rsidRPr="00BF5AE5">
            <w:rPr>
              <w:rFonts w:cs="Tahoma"/>
            </w:rPr>
            <w:fldChar w:fldCharType="end"/>
          </w:r>
          <w:r w:rsidRPr="00BF5AE5">
            <w:rPr>
              <w:rFonts w:cs="Tahoma"/>
            </w:rPr>
            <w:t xml:space="preserve"> </w:t>
          </w:r>
          <w:r>
            <w:rPr>
              <w:rFonts w:cs="Tahoma"/>
            </w:rPr>
            <w:t xml:space="preserve">- </w:t>
          </w:r>
          <w:r w:rsidRPr="00BF5AE5">
            <w:rPr>
              <w:rFonts w:cs="Tahoma"/>
            </w:rPr>
            <w:fldChar w:fldCharType="begin"/>
          </w:r>
          <w:r w:rsidRPr="00BF5AE5">
            <w:rPr>
              <w:rFonts w:cs="Tahoma"/>
            </w:rPr>
            <w:instrText xml:space="preserve"> DOCPROPERTY  Title  \* MERGEFORMAT </w:instrText>
          </w:r>
          <w:r w:rsidRPr="00BF5AE5">
            <w:rPr>
              <w:rFonts w:cs="Tahoma"/>
            </w:rPr>
            <w:fldChar w:fldCharType="separate"/>
          </w:r>
          <w:r>
            <w:rPr>
              <w:rFonts w:cs="Tahoma"/>
            </w:rPr>
            <w:t>Client User Guide</w:t>
          </w:r>
          <w:r w:rsidRPr="00BF5AE5">
            <w:rPr>
              <w:rFonts w:cs="Tahoma"/>
            </w:rPr>
            <w:fldChar w:fldCharType="end"/>
          </w:r>
        </w:p>
      </w:tc>
    </w:tr>
  </w:tbl>
  <w:p w14:paraId="5D9C978E" w14:textId="77777777" w:rsidR="00B10CF5" w:rsidRDefault="00B10CF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auto"/>
      </w:tblBorders>
      <w:tblLook w:val="01E0" w:firstRow="1" w:lastRow="1" w:firstColumn="1" w:lastColumn="1" w:noHBand="0" w:noVBand="0"/>
    </w:tblPr>
    <w:tblGrid>
      <w:gridCol w:w="14356"/>
    </w:tblGrid>
    <w:tr w:rsidR="00B10CF5" w14:paraId="592A3A4D" w14:textId="77777777" w:rsidTr="00965745">
      <w:tc>
        <w:tcPr>
          <w:tcW w:w="5000" w:type="pct"/>
          <w:shd w:val="clear" w:color="auto" w:fill="auto"/>
        </w:tcPr>
        <w:p w14:paraId="42949523" w14:textId="77777777" w:rsidR="00B10CF5" w:rsidRDefault="00B10CF5" w:rsidP="00A56A77">
          <w:pPr>
            <w:pStyle w:val="Header"/>
            <w:spacing w:before="0"/>
            <w:jc w:val="left"/>
          </w:pPr>
          <w:r w:rsidRPr="00BF5AE5">
            <w:rPr>
              <w:rFonts w:cs="Tahoma"/>
            </w:rPr>
            <w:fldChar w:fldCharType="begin"/>
          </w:r>
          <w:r w:rsidRPr="00BF5AE5">
            <w:rPr>
              <w:rFonts w:cs="Tahoma"/>
            </w:rPr>
            <w:instrText xml:space="preserve"> DOCPROPERTY  "Project Name"  \* MERGEFORMAT </w:instrText>
          </w:r>
          <w:r w:rsidRPr="00BF5AE5">
            <w:rPr>
              <w:rFonts w:cs="Tahoma"/>
            </w:rPr>
            <w:fldChar w:fldCharType="separate"/>
          </w:r>
          <w:r>
            <w:rPr>
              <w:rFonts w:cs="Tahoma"/>
            </w:rPr>
            <w:t>Cloud Processing Framework</w:t>
          </w:r>
          <w:r w:rsidRPr="00BF5AE5">
            <w:rPr>
              <w:rFonts w:cs="Tahoma"/>
            </w:rPr>
            <w:fldChar w:fldCharType="end"/>
          </w:r>
          <w:r w:rsidRPr="00BF5AE5">
            <w:rPr>
              <w:rFonts w:cs="Tahoma"/>
            </w:rPr>
            <w:t xml:space="preserve"> </w:t>
          </w:r>
          <w:r>
            <w:rPr>
              <w:rFonts w:cs="Tahoma"/>
            </w:rPr>
            <w:t xml:space="preserve">- </w:t>
          </w:r>
          <w:r w:rsidRPr="00BF5AE5">
            <w:rPr>
              <w:rFonts w:cs="Tahoma"/>
            </w:rPr>
            <w:fldChar w:fldCharType="begin"/>
          </w:r>
          <w:r w:rsidRPr="00BF5AE5">
            <w:rPr>
              <w:rFonts w:cs="Tahoma"/>
            </w:rPr>
            <w:instrText xml:space="preserve"> DOCPROPERTY  Title  \* MERGEFORMAT </w:instrText>
          </w:r>
          <w:r w:rsidRPr="00BF5AE5">
            <w:rPr>
              <w:rFonts w:cs="Tahoma"/>
            </w:rPr>
            <w:fldChar w:fldCharType="separate"/>
          </w:r>
          <w:r>
            <w:rPr>
              <w:rFonts w:cs="Tahoma"/>
            </w:rPr>
            <w:t>Client User Guide</w:t>
          </w:r>
          <w:r w:rsidRPr="00BF5AE5">
            <w:rPr>
              <w:rFonts w:cs="Tahoma"/>
            </w:rPr>
            <w:fldChar w:fldCharType="end"/>
          </w:r>
        </w:p>
      </w:tc>
    </w:tr>
  </w:tbl>
  <w:p w14:paraId="440B8CF7" w14:textId="77777777" w:rsidR="00B10CF5" w:rsidRDefault="00B10CF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CAEB860"/>
    <w:lvl w:ilvl="0">
      <w:start w:val="1"/>
      <w:numFmt w:val="bullet"/>
      <w:pStyle w:val="LightGrid"/>
      <w:lvlText w:val=""/>
      <w:lvlJc w:val="left"/>
      <w:pPr>
        <w:tabs>
          <w:tab w:val="num" w:pos="926"/>
        </w:tabs>
        <w:ind w:left="926" w:hanging="360"/>
      </w:pPr>
      <w:rPr>
        <w:rFonts w:ascii="Wingdings" w:hAnsi="Wingdings" w:hint="default"/>
      </w:rPr>
    </w:lvl>
  </w:abstractNum>
  <w:abstractNum w:abstractNumId="1">
    <w:nsid w:val="063A04EC"/>
    <w:multiLevelType w:val="multilevel"/>
    <w:tmpl w:val="390AC2A4"/>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1440"/>
        </w:tabs>
        <w:ind w:left="1440" w:hanging="1008"/>
      </w:pPr>
      <w:rPr>
        <w:rFonts w:hint="default"/>
      </w:rPr>
    </w:lvl>
    <w:lvl w:ilvl="2">
      <w:start w:val="1"/>
      <w:numFmt w:val="decimal"/>
      <w:lvlText w:val="%1.%2.%3"/>
      <w:lvlJc w:val="left"/>
      <w:pPr>
        <w:tabs>
          <w:tab w:val="num" w:pos="1152"/>
        </w:tabs>
        <w:ind w:left="1152" w:hanging="432"/>
      </w:pPr>
      <w:rPr>
        <w:rFonts w:hint="default"/>
      </w:rPr>
    </w:lvl>
    <w:lvl w:ilvl="3">
      <w:start w:val="1"/>
      <w:numFmt w:val="decimal"/>
      <w:lvlText w:val="%1.%2.%3.%4"/>
      <w:lvlJc w:val="left"/>
      <w:pPr>
        <w:tabs>
          <w:tab w:val="num" w:pos="1656"/>
        </w:tabs>
        <w:ind w:left="1656" w:hanging="936"/>
      </w:pPr>
      <w:rPr>
        <w:rFonts w:hint="default"/>
      </w:rPr>
    </w:lvl>
    <w:lvl w:ilvl="4">
      <w:start w:val="1"/>
      <w:numFmt w:val="decimal"/>
      <w:lvlText w:val="%1.%2.%3.%4.%5"/>
      <w:lvlJc w:val="left"/>
      <w:pPr>
        <w:tabs>
          <w:tab w:val="num" w:pos="1800"/>
        </w:tabs>
        <w:ind w:left="1800" w:hanging="1008"/>
      </w:pPr>
      <w:rPr>
        <w:rFonts w:hint="default"/>
      </w:rPr>
    </w:lvl>
    <w:lvl w:ilvl="5">
      <w:start w:val="1"/>
      <w:numFmt w:val="decimal"/>
      <w:lvlText w:val="%1.%2.%3.%4.%5.%6"/>
      <w:lvlJc w:val="left"/>
      <w:pPr>
        <w:tabs>
          <w:tab w:val="num" w:pos="1944"/>
        </w:tabs>
        <w:ind w:left="1944" w:hanging="1152"/>
      </w:pPr>
      <w:rPr>
        <w:rFonts w:hint="default"/>
      </w:rPr>
    </w:lvl>
    <w:lvl w:ilvl="6">
      <w:start w:val="1"/>
      <w:numFmt w:val="decimal"/>
      <w:lvlText w:val="%1.%2.%3.%4.%5.%6.%7"/>
      <w:lvlJc w:val="left"/>
      <w:pPr>
        <w:tabs>
          <w:tab w:val="num" w:pos="2088"/>
        </w:tabs>
        <w:ind w:left="2088" w:hanging="1296"/>
      </w:pPr>
      <w:rPr>
        <w:rFonts w:hint="default"/>
      </w:rPr>
    </w:lvl>
    <w:lvl w:ilvl="7">
      <w:start w:val="1"/>
      <w:numFmt w:val="decimal"/>
      <w:lvlText w:val="%1.%2.%3.%4.%5.%6.%7.%8"/>
      <w:lvlJc w:val="left"/>
      <w:pPr>
        <w:tabs>
          <w:tab w:val="num" w:pos="2232"/>
        </w:tabs>
        <w:ind w:left="2232" w:hanging="1440"/>
      </w:pPr>
      <w:rPr>
        <w:rFonts w:hint="default"/>
      </w:rPr>
    </w:lvl>
    <w:lvl w:ilvl="8">
      <w:start w:val="1"/>
      <w:numFmt w:val="decimal"/>
      <w:lvlText w:val="%1.%2.%3.%4.%5.%6.%7.%8.%9"/>
      <w:lvlJc w:val="left"/>
      <w:pPr>
        <w:tabs>
          <w:tab w:val="num" w:pos="2376"/>
        </w:tabs>
        <w:ind w:left="2376" w:hanging="1584"/>
      </w:pPr>
      <w:rPr>
        <w:rFonts w:hint="default"/>
      </w:rPr>
    </w:lvl>
  </w:abstractNum>
  <w:abstractNum w:abstractNumId="2">
    <w:nsid w:val="0E020EE1"/>
    <w:multiLevelType w:val="hybridMultilevel"/>
    <w:tmpl w:val="EF38D04A"/>
    <w:lvl w:ilvl="0" w:tplc="3C02A102">
      <w:start w:val="1"/>
      <w:numFmt w:val="bullet"/>
      <w:lvlText w:val=""/>
      <w:lvlJc w:val="left"/>
      <w:pPr>
        <w:ind w:left="720" w:hanging="360"/>
      </w:pPr>
      <w:rPr>
        <w:rFonts w:ascii="Symbol" w:hAnsi="Symbol" w:hint="default"/>
      </w:rPr>
    </w:lvl>
    <w:lvl w:ilvl="1" w:tplc="6E24F1F4" w:tentative="1">
      <w:start w:val="1"/>
      <w:numFmt w:val="bullet"/>
      <w:lvlText w:val="o"/>
      <w:lvlJc w:val="left"/>
      <w:pPr>
        <w:ind w:left="1440" w:hanging="360"/>
      </w:pPr>
      <w:rPr>
        <w:rFonts w:ascii="Courier New" w:hAnsi="Courier New" w:hint="default"/>
      </w:rPr>
    </w:lvl>
    <w:lvl w:ilvl="2" w:tplc="BDC23A60" w:tentative="1">
      <w:start w:val="1"/>
      <w:numFmt w:val="bullet"/>
      <w:lvlText w:val=""/>
      <w:lvlJc w:val="left"/>
      <w:pPr>
        <w:ind w:left="2160" w:hanging="360"/>
      </w:pPr>
      <w:rPr>
        <w:rFonts w:ascii="Wingdings" w:hAnsi="Wingdings" w:hint="default"/>
      </w:rPr>
    </w:lvl>
    <w:lvl w:ilvl="3" w:tplc="F5509CF8" w:tentative="1">
      <w:start w:val="1"/>
      <w:numFmt w:val="bullet"/>
      <w:lvlText w:val=""/>
      <w:lvlJc w:val="left"/>
      <w:pPr>
        <w:ind w:left="2880" w:hanging="360"/>
      </w:pPr>
      <w:rPr>
        <w:rFonts w:ascii="Symbol" w:hAnsi="Symbol" w:hint="default"/>
      </w:rPr>
    </w:lvl>
    <w:lvl w:ilvl="4" w:tplc="6EC04B86" w:tentative="1">
      <w:start w:val="1"/>
      <w:numFmt w:val="bullet"/>
      <w:lvlText w:val="o"/>
      <w:lvlJc w:val="left"/>
      <w:pPr>
        <w:ind w:left="3600" w:hanging="360"/>
      </w:pPr>
      <w:rPr>
        <w:rFonts w:ascii="Courier New" w:hAnsi="Courier New" w:hint="default"/>
      </w:rPr>
    </w:lvl>
    <w:lvl w:ilvl="5" w:tplc="BCC45D52" w:tentative="1">
      <w:start w:val="1"/>
      <w:numFmt w:val="bullet"/>
      <w:lvlText w:val=""/>
      <w:lvlJc w:val="left"/>
      <w:pPr>
        <w:ind w:left="4320" w:hanging="360"/>
      </w:pPr>
      <w:rPr>
        <w:rFonts w:ascii="Wingdings" w:hAnsi="Wingdings" w:hint="default"/>
      </w:rPr>
    </w:lvl>
    <w:lvl w:ilvl="6" w:tplc="A7108D78" w:tentative="1">
      <w:start w:val="1"/>
      <w:numFmt w:val="bullet"/>
      <w:lvlText w:val=""/>
      <w:lvlJc w:val="left"/>
      <w:pPr>
        <w:ind w:left="5040" w:hanging="360"/>
      </w:pPr>
      <w:rPr>
        <w:rFonts w:ascii="Symbol" w:hAnsi="Symbol" w:hint="default"/>
      </w:rPr>
    </w:lvl>
    <w:lvl w:ilvl="7" w:tplc="AE0EE5C0" w:tentative="1">
      <w:start w:val="1"/>
      <w:numFmt w:val="bullet"/>
      <w:lvlText w:val="o"/>
      <w:lvlJc w:val="left"/>
      <w:pPr>
        <w:ind w:left="5760" w:hanging="360"/>
      </w:pPr>
      <w:rPr>
        <w:rFonts w:ascii="Courier New" w:hAnsi="Courier New" w:hint="default"/>
      </w:rPr>
    </w:lvl>
    <w:lvl w:ilvl="8" w:tplc="AC1E701E" w:tentative="1">
      <w:start w:val="1"/>
      <w:numFmt w:val="bullet"/>
      <w:lvlText w:val=""/>
      <w:lvlJc w:val="left"/>
      <w:pPr>
        <w:ind w:left="6480" w:hanging="360"/>
      </w:pPr>
      <w:rPr>
        <w:rFonts w:ascii="Wingdings" w:hAnsi="Wingdings" w:hint="default"/>
      </w:rPr>
    </w:lvl>
  </w:abstractNum>
  <w:abstractNum w:abstractNumId="3">
    <w:nsid w:val="0F7643AF"/>
    <w:multiLevelType w:val="multilevel"/>
    <w:tmpl w:val="576E96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87338E"/>
    <w:multiLevelType w:val="multilevel"/>
    <w:tmpl w:val="576E966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2944AD4"/>
    <w:multiLevelType w:val="multilevel"/>
    <w:tmpl w:val="3D24FD9C"/>
    <w:lvl w:ilvl="0">
      <w:start w:val="1"/>
      <w:numFmt w:val="upperLetter"/>
      <w:pStyle w:val="AppebdixA"/>
      <w:lvlText w:val="%1"/>
      <w:lvlJc w:val="left"/>
      <w:pPr>
        <w:tabs>
          <w:tab w:val="num" w:pos="432"/>
        </w:tabs>
        <w:ind w:left="432" w:hanging="432"/>
      </w:pPr>
      <w:rPr>
        <w:rFonts w:hint="default"/>
      </w:rPr>
    </w:lvl>
    <w:lvl w:ilvl="1">
      <w:start w:val="1"/>
      <w:numFmt w:val="decimal"/>
      <w:pStyle w:val="Appendix2"/>
      <w:lvlText w:val="%1.%2"/>
      <w:lvlJc w:val="left"/>
      <w:pPr>
        <w:tabs>
          <w:tab w:val="num" w:pos="1440"/>
        </w:tabs>
        <w:ind w:left="1440" w:hanging="1008"/>
      </w:pPr>
      <w:rPr>
        <w:rFonts w:hint="default"/>
      </w:rPr>
    </w:lvl>
    <w:lvl w:ilvl="2">
      <w:start w:val="1"/>
      <w:numFmt w:val="decimal"/>
      <w:pStyle w:val="Appendix3"/>
      <w:lvlText w:val="%1.%2.%3"/>
      <w:lvlJc w:val="left"/>
      <w:pPr>
        <w:tabs>
          <w:tab w:val="num" w:pos="1152"/>
        </w:tabs>
        <w:ind w:left="1152" w:hanging="432"/>
      </w:pPr>
      <w:rPr>
        <w:rFonts w:hint="default"/>
      </w:rPr>
    </w:lvl>
    <w:lvl w:ilvl="3">
      <w:start w:val="1"/>
      <w:numFmt w:val="decimal"/>
      <w:lvlText w:val="%1.%2.%3.%4"/>
      <w:lvlJc w:val="left"/>
      <w:pPr>
        <w:tabs>
          <w:tab w:val="num" w:pos="1656"/>
        </w:tabs>
        <w:ind w:left="1656" w:hanging="936"/>
      </w:pPr>
      <w:rPr>
        <w:rFonts w:hint="default"/>
      </w:rPr>
    </w:lvl>
    <w:lvl w:ilvl="4">
      <w:start w:val="1"/>
      <w:numFmt w:val="decimal"/>
      <w:lvlText w:val="%1.%2.%3.%4.%5"/>
      <w:lvlJc w:val="left"/>
      <w:pPr>
        <w:tabs>
          <w:tab w:val="num" w:pos="1800"/>
        </w:tabs>
        <w:ind w:left="1800" w:hanging="1008"/>
      </w:pPr>
      <w:rPr>
        <w:rFonts w:hint="default"/>
      </w:rPr>
    </w:lvl>
    <w:lvl w:ilvl="5">
      <w:start w:val="1"/>
      <w:numFmt w:val="decimal"/>
      <w:lvlText w:val="%1.%2.%3.%4.%5.%6"/>
      <w:lvlJc w:val="left"/>
      <w:pPr>
        <w:tabs>
          <w:tab w:val="num" w:pos="1944"/>
        </w:tabs>
        <w:ind w:left="1944" w:hanging="1152"/>
      </w:pPr>
      <w:rPr>
        <w:rFonts w:hint="default"/>
      </w:rPr>
    </w:lvl>
    <w:lvl w:ilvl="6">
      <w:start w:val="1"/>
      <w:numFmt w:val="decimal"/>
      <w:lvlText w:val="%1.%2.%3.%4.%5.%6.%7"/>
      <w:lvlJc w:val="left"/>
      <w:pPr>
        <w:tabs>
          <w:tab w:val="num" w:pos="2088"/>
        </w:tabs>
        <w:ind w:left="2088" w:hanging="1296"/>
      </w:pPr>
      <w:rPr>
        <w:rFonts w:hint="default"/>
      </w:rPr>
    </w:lvl>
    <w:lvl w:ilvl="7">
      <w:start w:val="1"/>
      <w:numFmt w:val="decimal"/>
      <w:lvlText w:val="%1.%2.%3.%4.%5.%6.%7.%8"/>
      <w:lvlJc w:val="left"/>
      <w:pPr>
        <w:tabs>
          <w:tab w:val="num" w:pos="2232"/>
        </w:tabs>
        <w:ind w:left="2232" w:hanging="1440"/>
      </w:pPr>
      <w:rPr>
        <w:rFonts w:hint="default"/>
      </w:rPr>
    </w:lvl>
    <w:lvl w:ilvl="8">
      <w:start w:val="1"/>
      <w:numFmt w:val="decimal"/>
      <w:lvlText w:val="%1.%2.%3.%4.%5.%6.%7.%8.%9"/>
      <w:lvlJc w:val="left"/>
      <w:pPr>
        <w:tabs>
          <w:tab w:val="num" w:pos="2376"/>
        </w:tabs>
        <w:ind w:left="2376" w:hanging="1584"/>
      </w:pPr>
      <w:rPr>
        <w:rFonts w:hint="default"/>
      </w:rPr>
    </w:lvl>
  </w:abstractNum>
  <w:abstractNum w:abstractNumId="6">
    <w:nsid w:val="2F5B627A"/>
    <w:multiLevelType w:val="hybridMultilevel"/>
    <w:tmpl w:val="5C1AA6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668E6"/>
    <w:multiLevelType w:val="hybridMultilevel"/>
    <w:tmpl w:val="FBE0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DD27A9"/>
    <w:multiLevelType w:val="multilevel"/>
    <w:tmpl w:val="19B233FE"/>
    <w:lvl w:ilvl="0">
      <w:start w:val="1"/>
      <w:numFmt w:val="upperLetter"/>
      <w:lvlText w:val="%1"/>
      <w:lvlJc w:val="left"/>
      <w:pPr>
        <w:tabs>
          <w:tab w:val="num" w:pos="561"/>
        </w:tabs>
        <w:ind w:left="561" w:hanging="432"/>
      </w:pPr>
      <w:rPr>
        <w:rFonts w:hint="default"/>
      </w:rPr>
    </w:lvl>
    <w:lvl w:ilvl="1">
      <w:start w:val="1"/>
      <w:numFmt w:val="decimal"/>
      <w:lvlText w:val="%1.%2"/>
      <w:lvlJc w:val="left"/>
      <w:pPr>
        <w:tabs>
          <w:tab w:val="num" w:pos="1569"/>
        </w:tabs>
        <w:ind w:left="1569" w:hanging="1008"/>
      </w:pPr>
      <w:rPr>
        <w:rFonts w:hint="default"/>
      </w:rPr>
    </w:lvl>
    <w:lvl w:ilvl="2">
      <w:start w:val="1"/>
      <w:numFmt w:val="decimal"/>
      <w:lvlText w:val="%1.%2.%3"/>
      <w:lvlJc w:val="left"/>
      <w:pPr>
        <w:tabs>
          <w:tab w:val="num" w:pos="1281"/>
        </w:tabs>
        <w:ind w:left="1281" w:hanging="432"/>
      </w:pPr>
      <w:rPr>
        <w:rFonts w:hint="default"/>
      </w:rPr>
    </w:lvl>
    <w:lvl w:ilvl="3">
      <w:start w:val="1"/>
      <w:numFmt w:val="decimal"/>
      <w:lvlText w:val="%1.%2.%3.%4"/>
      <w:lvlJc w:val="left"/>
      <w:pPr>
        <w:tabs>
          <w:tab w:val="num" w:pos="1785"/>
        </w:tabs>
        <w:ind w:left="1785" w:hanging="936"/>
      </w:pPr>
      <w:rPr>
        <w:rFonts w:hint="default"/>
      </w:rPr>
    </w:lvl>
    <w:lvl w:ilvl="4">
      <w:start w:val="1"/>
      <w:numFmt w:val="decimal"/>
      <w:lvlText w:val="%1.%2.%3.%4.%5"/>
      <w:lvlJc w:val="left"/>
      <w:pPr>
        <w:tabs>
          <w:tab w:val="num" w:pos="1929"/>
        </w:tabs>
        <w:ind w:left="1929" w:hanging="1008"/>
      </w:pPr>
      <w:rPr>
        <w:rFonts w:hint="default"/>
      </w:rPr>
    </w:lvl>
    <w:lvl w:ilvl="5">
      <w:start w:val="1"/>
      <w:numFmt w:val="decimal"/>
      <w:lvlText w:val="%1.%2.%3.%4.%5.%6"/>
      <w:lvlJc w:val="left"/>
      <w:pPr>
        <w:tabs>
          <w:tab w:val="num" w:pos="2073"/>
        </w:tabs>
        <w:ind w:left="2073" w:hanging="1152"/>
      </w:pPr>
      <w:rPr>
        <w:rFonts w:hint="default"/>
      </w:rPr>
    </w:lvl>
    <w:lvl w:ilvl="6">
      <w:start w:val="1"/>
      <w:numFmt w:val="decimal"/>
      <w:lvlText w:val="%1.%2.%3.%4.%5.%6.%7"/>
      <w:lvlJc w:val="left"/>
      <w:pPr>
        <w:tabs>
          <w:tab w:val="num" w:pos="2217"/>
        </w:tabs>
        <w:ind w:left="2217" w:hanging="1296"/>
      </w:pPr>
      <w:rPr>
        <w:rFonts w:hint="default"/>
      </w:rPr>
    </w:lvl>
    <w:lvl w:ilvl="7">
      <w:start w:val="1"/>
      <w:numFmt w:val="decimal"/>
      <w:lvlText w:val="%1.%2.%3.%4.%5.%6.%7.%8"/>
      <w:lvlJc w:val="left"/>
      <w:pPr>
        <w:tabs>
          <w:tab w:val="num" w:pos="2361"/>
        </w:tabs>
        <w:ind w:left="2361" w:hanging="1440"/>
      </w:pPr>
      <w:rPr>
        <w:rFonts w:hint="default"/>
      </w:rPr>
    </w:lvl>
    <w:lvl w:ilvl="8">
      <w:start w:val="1"/>
      <w:numFmt w:val="decimal"/>
      <w:lvlText w:val="%1.%2.%3.%4.%5.%6.%7.%8.%9"/>
      <w:lvlJc w:val="left"/>
      <w:pPr>
        <w:tabs>
          <w:tab w:val="num" w:pos="2505"/>
        </w:tabs>
        <w:ind w:left="2505" w:hanging="1584"/>
      </w:pPr>
      <w:rPr>
        <w:rFonts w:hint="default"/>
      </w:rPr>
    </w:lvl>
  </w:abstractNum>
  <w:abstractNum w:abstractNumId="9">
    <w:nsid w:val="48E6613F"/>
    <w:multiLevelType w:val="hybridMultilevel"/>
    <w:tmpl w:val="9D1E0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1B3736"/>
    <w:multiLevelType w:val="multilevel"/>
    <w:tmpl w:val="50F0797E"/>
    <w:lvl w:ilvl="0">
      <w:start w:val="1"/>
      <w:numFmt w:val="upperLetter"/>
      <w:lvlText w:val="%1"/>
      <w:lvlJc w:val="left"/>
      <w:pPr>
        <w:tabs>
          <w:tab w:val="num" w:pos="0"/>
        </w:tabs>
        <w:ind w:left="0" w:hanging="432"/>
      </w:pPr>
      <w:rPr>
        <w:rFonts w:hint="default"/>
      </w:rPr>
    </w:lvl>
    <w:lvl w:ilvl="1">
      <w:start w:val="1"/>
      <w:numFmt w:val="decimal"/>
      <w:lvlText w:val="%1.%2"/>
      <w:lvlJc w:val="left"/>
      <w:pPr>
        <w:tabs>
          <w:tab w:val="num" w:pos="1008"/>
        </w:tabs>
        <w:ind w:left="1008" w:hanging="1008"/>
      </w:pPr>
      <w:rPr>
        <w:rFonts w:hint="default"/>
      </w:rPr>
    </w:lvl>
    <w:lvl w:ilvl="2">
      <w:start w:val="1"/>
      <w:numFmt w:val="decimal"/>
      <w:lvlText w:val="%1.%2.%3"/>
      <w:lvlJc w:val="left"/>
      <w:pPr>
        <w:tabs>
          <w:tab w:val="num" w:pos="720"/>
        </w:tabs>
        <w:ind w:left="720" w:hanging="432"/>
      </w:pPr>
      <w:rPr>
        <w:rFonts w:hint="default"/>
      </w:rPr>
    </w:lvl>
    <w:lvl w:ilvl="3">
      <w:start w:val="1"/>
      <w:numFmt w:val="decimal"/>
      <w:lvlText w:val="%1.%2.%3.%4"/>
      <w:lvlJc w:val="left"/>
      <w:pPr>
        <w:tabs>
          <w:tab w:val="num" w:pos="1224"/>
        </w:tabs>
        <w:ind w:left="1224" w:hanging="936"/>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1">
    <w:nsid w:val="5BC268A2"/>
    <w:multiLevelType w:val="hybridMultilevel"/>
    <w:tmpl w:val="C0E4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8D742B"/>
    <w:multiLevelType w:val="hybridMultilevel"/>
    <w:tmpl w:val="EA7E918E"/>
    <w:lvl w:ilvl="0" w:tplc="33DCFB4A">
      <w:start w:val="1"/>
      <w:numFmt w:val="bullet"/>
      <w:pStyle w:val="ListBullet3"/>
      <w:lvlText w:val=""/>
      <w:lvlJc w:val="left"/>
      <w:pPr>
        <w:tabs>
          <w:tab w:val="num" w:pos="720"/>
        </w:tabs>
        <w:ind w:left="720" w:hanging="360"/>
      </w:pPr>
      <w:rPr>
        <w:rFonts w:ascii="Wingdings" w:hAnsi="Wingdings" w:hint="default"/>
      </w:rPr>
    </w:lvl>
    <w:lvl w:ilvl="1" w:tplc="13F89160" w:tentative="1">
      <w:start w:val="1"/>
      <w:numFmt w:val="bullet"/>
      <w:lvlText w:val="o"/>
      <w:lvlJc w:val="left"/>
      <w:pPr>
        <w:tabs>
          <w:tab w:val="num" w:pos="1440"/>
        </w:tabs>
        <w:ind w:left="1440" w:hanging="360"/>
      </w:pPr>
      <w:rPr>
        <w:rFonts w:ascii="Courier New" w:hAnsi="Courier New" w:cs="Courier New" w:hint="default"/>
      </w:rPr>
    </w:lvl>
    <w:lvl w:ilvl="2" w:tplc="8D706BEE" w:tentative="1">
      <w:start w:val="1"/>
      <w:numFmt w:val="bullet"/>
      <w:lvlText w:val=""/>
      <w:lvlJc w:val="left"/>
      <w:pPr>
        <w:tabs>
          <w:tab w:val="num" w:pos="2160"/>
        </w:tabs>
        <w:ind w:left="2160" w:hanging="360"/>
      </w:pPr>
      <w:rPr>
        <w:rFonts w:ascii="Wingdings" w:hAnsi="Wingdings" w:hint="default"/>
      </w:rPr>
    </w:lvl>
    <w:lvl w:ilvl="3" w:tplc="29DE93D0" w:tentative="1">
      <w:start w:val="1"/>
      <w:numFmt w:val="bullet"/>
      <w:lvlText w:val=""/>
      <w:lvlJc w:val="left"/>
      <w:pPr>
        <w:tabs>
          <w:tab w:val="num" w:pos="2880"/>
        </w:tabs>
        <w:ind w:left="2880" w:hanging="360"/>
      </w:pPr>
      <w:rPr>
        <w:rFonts w:ascii="Symbol" w:hAnsi="Symbol" w:hint="default"/>
      </w:rPr>
    </w:lvl>
    <w:lvl w:ilvl="4" w:tplc="24985EF4" w:tentative="1">
      <w:start w:val="1"/>
      <w:numFmt w:val="bullet"/>
      <w:lvlText w:val="o"/>
      <w:lvlJc w:val="left"/>
      <w:pPr>
        <w:tabs>
          <w:tab w:val="num" w:pos="3600"/>
        </w:tabs>
        <w:ind w:left="3600" w:hanging="360"/>
      </w:pPr>
      <w:rPr>
        <w:rFonts w:ascii="Courier New" w:hAnsi="Courier New" w:cs="Courier New" w:hint="default"/>
      </w:rPr>
    </w:lvl>
    <w:lvl w:ilvl="5" w:tplc="49269886" w:tentative="1">
      <w:start w:val="1"/>
      <w:numFmt w:val="bullet"/>
      <w:lvlText w:val=""/>
      <w:lvlJc w:val="left"/>
      <w:pPr>
        <w:tabs>
          <w:tab w:val="num" w:pos="4320"/>
        </w:tabs>
        <w:ind w:left="4320" w:hanging="360"/>
      </w:pPr>
      <w:rPr>
        <w:rFonts w:ascii="Wingdings" w:hAnsi="Wingdings" w:hint="default"/>
      </w:rPr>
    </w:lvl>
    <w:lvl w:ilvl="6" w:tplc="F0C8F100" w:tentative="1">
      <w:start w:val="1"/>
      <w:numFmt w:val="bullet"/>
      <w:lvlText w:val=""/>
      <w:lvlJc w:val="left"/>
      <w:pPr>
        <w:tabs>
          <w:tab w:val="num" w:pos="5040"/>
        </w:tabs>
        <w:ind w:left="5040" w:hanging="360"/>
      </w:pPr>
      <w:rPr>
        <w:rFonts w:ascii="Symbol" w:hAnsi="Symbol" w:hint="default"/>
      </w:rPr>
    </w:lvl>
    <w:lvl w:ilvl="7" w:tplc="5776D5D6" w:tentative="1">
      <w:start w:val="1"/>
      <w:numFmt w:val="bullet"/>
      <w:lvlText w:val="o"/>
      <w:lvlJc w:val="left"/>
      <w:pPr>
        <w:tabs>
          <w:tab w:val="num" w:pos="5760"/>
        </w:tabs>
        <w:ind w:left="5760" w:hanging="360"/>
      </w:pPr>
      <w:rPr>
        <w:rFonts w:ascii="Courier New" w:hAnsi="Courier New" w:cs="Courier New" w:hint="default"/>
      </w:rPr>
    </w:lvl>
    <w:lvl w:ilvl="8" w:tplc="0B12204E" w:tentative="1">
      <w:start w:val="1"/>
      <w:numFmt w:val="bullet"/>
      <w:lvlText w:val=""/>
      <w:lvlJc w:val="left"/>
      <w:pPr>
        <w:tabs>
          <w:tab w:val="num" w:pos="6480"/>
        </w:tabs>
        <w:ind w:left="6480" w:hanging="360"/>
      </w:pPr>
      <w:rPr>
        <w:rFonts w:ascii="Wingdings" w:hAnsi="Wingdings" w:hint="default"/>
      </w:rPr>
    </w:lvl>
  </w:abstractNum>
  <w:abstractNum w:abstractNumId="13">
    <w:nsid w:val="6E4F18F4"/>
    <w:multiLevelType w:val="hybridMultilevel"/>
    <w:tmpl w:val="108A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227681"/>
    <w:multiLevelType w:val="hybridMultilevel"/>
    <w:tmpl w:val="23E2E8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7B247882"/>
    <w:multiLevelType w:val="multilevel"/>
    <w:tmpl w:val="1D0A88FE"/>
    <w:lvl w:ilvl="0">
      <w:start w:val="1"/>
      <w:numFmt w:val="upperLetter"/>
      <w:lvlText w:val="%1"/>
      <w:lvlJc w:val="left"/>
      <w:pPr>
        <w:tabs>
          <w:tab w:val="num" w:pos="0"/>
        </w:tabs>
        <w:ind w:left="0" w:hanging="432"/>
      </w:pPr>
      <w:rPr>
        <w:rFonts w:hint="default"/>
      </w:rPr>
    </w:lvl>
    <w:lvl w:ilvl="1">
      <w:start w:val="1"/>
      <w:numFmt w:val="decimal"/>
      <w:lvlText w:val="%1.%2"/>
      <w:lvlJc w:val="left"/>
      <w:pPr>
        <w:tabs>
          <w:tab w:val="num" w:pos="1008"/>
        </w:tabs>
        <w:ind w:left="1008" w:hanging="1008"/>
      </w:pPr>
      <w:rPr>
        <w:rFonts w:hint="default"/>
      </w:rPr>
    </w:lvl>
    <w:lvl w:ilvl="2">
      <w:start w:val="1"/>
      <w:numFmt w:val="decimal"/>
      <w:lvlText w:val="%1.%2.%3"/>
      <w:lvlJc w:val="left"/>
      <w:pPr>
        <w:tabs>
          <w:tab w:val="num" w:pos="720"/>
        </w:tabs>
        <w:ind w:left="720" w:hanging="432"/>
      </w:pPr>
      <w:rPr>
        <w:rFonts w:hint="default"/>
      </w:rPr>
    </w:lvl>
    <w:lvl w:ilvl="3">
      <w:start w:val="1"/>
      <w:numFmt w:val="decimal"/>
      <w:lvlText w:val="%1.%2.%3.%4"/>
      <w:lvlJc w:val="left"/>
      <w:pPr>
        <w:tabs>
          <w:tab w:val="num" w:pos="1224"/>
        </w:tabs>
        <w:ind w:left="1224" w:hanging="936"/>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8"/>
  </w:num>
  <w:num w:numId="2">
    <w:abstractNumId w:val="12"/>
  </w:num>
  <w:num w:numId="3">
    <w:abstractNumId w:val="5"/>
  </w:num>
  <w:num w:numId="4">
    <w:abstractNumId w:val="15"/>
  </w:num>
  <w:num w:numId="5">
    <w:abstractNumId w:val="3"/>
  </w:num>
  <w:num w:numId="6">
    <w:abstractNumId w:val="2"/>
  </w:num>
  <w:num w:numId="7">
    <w:abstractNumId w:val="9"/>
  </w:num>
  <w:num w:numId="8">
    <w:abstractNumId w:val="5"/>
  </w:num>
  <w:num w:numId="9">
    <w:abstractNumId w:val="11"/>
  </w:num>
  <w:num w:numId="10">
    <w:abstractNumId w:val="0"/>
  </w:num>
  <w:num w:numId="11">
    <w:abstractNumId w:val="3"/>
  </w:num>
  <w:num w:numId="12">
    <w:abstractNumId w:val="3"/>
  </w:num>
  <w:num w:numId="13">
    <w:abstractNumId w:val="3"/>
  </w:num>
  <w:num w:numId="14">
    <w:abstractNumId w:val="7"/>
  </w:num>
  <w:num w:numId="15">
    <w:abstractNumId w:val="6"/>
  </w:num>
  <w:num w:numId="16">
    <w:abstractNumId w:val="4"/>
  </w:num>
  <w:num w:numId="17">
    <w:abstractNumId w:val="13"/>
  </w:num>
  <w:num w:numId="18">
    <w:abstractNumId w:val="3"/>
  </w:num>
  <w:num w:numId="19">
    <w:abstractNumId w:val="14"/>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
  </w:num>
  <w:num w:numId="2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2A4"/>
    <w:rsid w:val="00006465"/>
    <w:rsid w:val="00012C4E"/>
    <w:rsid w:val="00013563"/>
    <w:rsid w:val="00014715"/>
    <w:rsid w:val="00015C52"/>
    <w:rsid w:val="00025E4E"/>
    <w:rsid w:val="00032CF5"/>
    <w:rsid w:val="000354D8"/>
    <w:rsid w:val="00036744"/>
    <w:rsid w:val="00041130"/>
    <w:rsid w:val="00041A1B"/>
    <w:rsid w:val="0004774E"/>
    <w:rsid w:val="00056559"/>
    <w:rsid w:val="00065B48"/>
    <w:rsid w:val="0006643C"/>
    <w:rsid w:val="00075F95"/>
    <w:rsid w:val="0007710B"/>
    <w:rsid w:val="00077224"/>
    <w:rsid w:val="00085EA7"/>
    <w:rsid w:val="0008739A"/>
    <w:rsid w:val="00090202"/>
    <w:rsid w:val="00095D31"/>
    <w:rsid w:val="00096FE2"/>
    <w:rsid w:val="000A3CFC"/>
    <w:rsid w:val="000A569C"/>
    <w:rsid w:val="000B07BB"/>
    <w:rsid w:val="000B2C0A"/>
    <w:rsid w:val="000B4AD3"/>
    <w:rsid w:val="000B4FC1"/>
    <w:rsid w:val="000C0469"/>
    <w:rsid w:val="000D32ED"/>
    <w:rsid w:val="000D541D"/>
    <w:rsid w:val="000D6A5F"/>
    <w:rsid w:val="000F0445"/>
    <w:rsid w:val="000F4C94"/>
    <w:rsid w:val="00101319"/>
    <w:rsid w:val="00101E90"/>
    <w:rsid w:val="0010391A"/>
    <w:rsid w:val="001049D8"/>
    <w:rsid w:val="001109A8"/>
    <w:rsid w:val="00113219"/>
    <w:rsid w:val="00116B98"/>
    <w:rsid w:val="001328FC"/>
    <w:rsid w:val="0013685A"/>
    <w:rsid w:val="00140B97"/>
    <w:rsid w:val="00141564"/>
    <w:rsid w:val="0014187C"/>
    <w:rsid w:val="00147B8F"/>
    <w:rsid w:val="00157274"/>
    <w:rsid w:val="00164246"/>
    <w:rsid w:val="001674E6"/>
    <w:rsid w:val="0017027E"/>
    <w:rsid w:val="00171BEF"/>
    <w:rsid w:val="00172285"/>
    <w:rsid w:val="00175643"/>
    <w:rsid w:val="00175A34"/>
    <w:rsid w:val="00187BA3"/>
    <w:rsid w:val="001A03AA"/>
    <w:rsid w:val="001A1654"/>
    <w:rsid w:val="001A3923"/>
    <w:rsid w:val="001A4A59"/>
    <w:rsid w:val="001A6308"/>
    <w:rsid w:val="001B1611"/>
    <w:rsid w:val="001C2A9A"/>
    <w:rsid w:val="001C3F99"/>
    <w:rsid w:val="001C76D4"/>
    <w:rsid w:val="001E07D7"/>
    <w:rsid w:val="001E0BA4"/>
    <w:rsid w:val="001E1D1F"/>
    <w:rsid w:val="001E4761"/>
    <w:rsid w:val="001F0ACA"/>
    <w:rsid w:val="001F44AB"/>
    <w:rsid w:val="002037FE"/>
    <w:rsid w:val="00217B27"/>
    <w:rsid w:val="00223767"/>
    <w:rsid w:val="0022376D"/>
    <w:rsid w:val="0022500C"/>
    <w:rsid w:val="00225DBF"/>
    <w:rsid w:val="00227C34"/>
    <w:rsid w:val="00236B2E"/>
    <w:rsid w:val="00243025"/>
    <w:rsid w:val="00244F4D"/>
    <w:rsid w:val="00251E3F"/>
    <w:rsid w:val="002550DF"/>
    <w:rsid w:val="00273BBA"/>
    <w:rsid w:val="002A200A"/>
    <w:rsid w:val="002A3DCC"/>
    <w:rsid w:val="002A7FE3"/>
    <w:rsid w:val="002B4E33"/>
    <w:rsid w:val="002C0DBA"/>
    <w:rsid w:val="002D2109"/>
    <w:rsid w:val="002E0FC5"/>
    <w:rsid w:val="002E1164"/>
    <w:rsid w:val="002F11E8"/>
    <w:rsid w:val="002F43A0"/>
    <w:rsid w:val="0030074E"/>
    <w:rsid w:val="00303D24"/>
    <w:rsid w:val="003060F6"/>
    <w:rsid w:val="00306B1F"/>
    <w:rsid w:val="00312B0D"/>
    <w:rsid w:val="003160B4"/>
    <w:rsid w:val="00335FDA"/>
    <w:rsid w:val="00343425"/>
    <w:rsid w:val="00357AE0"/>
    <w:rsid w:val="003636E1"/>
    <w:rsid w:val="003661C1"/>
    <w:rsid w:val="003678F3"/>
    <w:rsid w:val="00373F19"/>
    <w:rsid w:val="003919AA"/>
    <w:rsid w:val="00392CA2"/>
    <w:rsid w:val="00396168"/>
    <w:rsid w:val="003B03D2"/>
    <w:rsid w:val="003C4C24"/>
    <w:rsid w:val="003D47D2"/>
    <w:rsid w:val="003E06D1"/>
    <w:rsid w:val="003E0DE8"/>
    <w:rsid w:val="003F2A91"/>
    <w:rsid w:val="00404570"/>
    <w:rsid w:val="00406BAF"/>
    <w:rsid w:val="004073CD"/>
    <w:rsid w:val="004109E6"/>
    <w:rsid w:val="0041529C"/>
    <w:rsid w:val="004270E4"/>
    <w:rsid w:val="0043319C"/>
    <w:rsid w:val="00435EDD"/>
    <w:rsid w:val="004525E2"/>
    <w:rsid w:val="0047053B"/>
    <w:rsid w:val="00470CA5"/>
    <w:rsid w:val="0047438C"/>
    <w:rsid w:val="00480DFB"/>
    <w:rsid w:val="004824F3"/>
    <w:rsid w:val="00491C91"/>
    <w:rsid w:val="004947F0"/>
    <w:rsid w:val="004A3D76"/>
    <w:rsid w:val="004A5308"/>
    <w:rsid w:val="004A5E4C"/>
    <w:rsid w:val="004B2A3F"/>
    <w:rsid w:val="004B2ADB"/>
    <w:rsid w:val="004C47B2"/>
    <w:rsid w:val="004E769D"/>
    <w:rsid w:val="004F0D69"/>
    <w:rsid w:val="004F4C81"/>
    <w:rsid w:val="004F58E3"/>
    <w:rsid w:val="004F6E7B"/>
    <w:rsid w:val="005109A6"/>
    <w:rsid w:val="00513670"/>
    <w:rsid w:val="00514049"/>
    <w:rsid w:val="0051629D"/>
    <w:rsid w:val="005262F3"/>
    <w:rsid w:val="00527982"/>
    <w:rsid w:val="00530456"/>
    <w:rsid w:val="005426A0"/>
    <w:rsid w:val="00542D38"/>
    <w:rsid w:val="00543552"/>
    <w:rsid w:val="00546697"/>
    <w:rsid w:val="00551F6D"/>
    <w:rsid w:val="0055244B"/>
    <w:rsid w:val="00557737"/>
    <w:rsid w:val="00565AF1"/>
    <w:rsid w:val="005665D5"/>
    <w:rsid w:val="00566DE5"/>
    <w:rsid w:val="005726A8"/>
    <w:rsid w:val="005729C0"/>
    <w:rsid w:val="005740B7"/>
    <w:rsid w:val="0058021A"/>
    <w:rsid w:val="005853C3"/>
    <w:rsid w:val="0059001B"/>
    <w:rsid w:val="0059407B"/>
    <w:rsid w:val="00595BDC"/>
    <w:rsid w:val="005A0B1F"/>
    <w:rsid w:val="005A4183"/>
    <w:rsid w:val="005A5BF0"/>
    <w:rsid w:val="005C6A04"/>
    <w:rsid w:val="005D230A"/>
    <w:rsid w:val="005D6CCB"/>
    <w:rsid w:val="005F4C92"/>
    <w:rsid w:val="005F4E71"/>
    <w:rsid w:val="006027F9"/>
    <w:rsid w:val="00612112"/>
    <w:rsid w:val="00612590"/>
    <w:rsid w:val="00624978"/>
    <w:rsid w:val="00635DD1"/>
    <w:rsid w:val="00653E27"/>
    <w:rsid w:val="0065428F"/>
    <w:rsid w:val="00656863"/>
    <w:rsid w:val="00661008"/>
    <w:rsid w:val="006628E4"/>
    <w:rsid w:val="0066355C"/>
    <w:rsid w:val="00670881"/>
    <w:rsid w:val="00673146"/>
    <w:rsid w:val="00675807"/>
    <w:rsid w:val="006764A8"/>
    <w:rsid w:val="00677420"/>
    <w:rsid w:val="0068708C"/>
    <w:rsid w:val="00693F93"/>
    <w:rsid w:val="00697141"/>
    <w:rsid w:val="006A3E33"/>
    <w:rsid w:val="006A6FF7"/>
    <w:rsid w:val="006B4B03"/>
    <w:rsid w:val="006C0A87"/>
    <w:rsid w:val="006D72E1"/>
    <w:rsid w:val="00703D13"/>
    <w:rsid w:val="00712725"/>
    <w:rsid w:val="00713FE3"/>
    <w:rsid w:val="00714928"/>
    <w:rsid w:val="00714B05"/>
    <w:rsid w:val="00715429"/>
    <w:rsid w:val="007177C5"/>
    <w:rsid w:val="00720F3D"/>
    <w:rsid w:val="00737C07"/>
    <w:rsid w:val="007402A4"/>
    <w:rsid w:val="007501FB"/>
    <w:rsid w:val="00754083"/>
    <w:rsid w:val="007574F0"/>
    <w:rsid w:val="00761F1F"/>
    <w:rsid w:val="0076221E"/>
    <w:rsid w:val="0076437E"/>
    <w:rsid w:val="0077327A"/>
    <w:rsid w:val="00781F09"/>
    <w:rsid w:val="00787205"/>
    <w:rsid w:val="007A0174"/>
    <w:rsid w:val="007A7096"/>
    <w:rsid w:val="007B16D8"/>
    <w:rsid w:val="007B3244"/>
    <w:rsid w:val="007B7C5A"/>
    <w:rsid w:val="007C0CC4"/>
    <w:rsid w:val="007C3509"/>
    <w:rsid w:val="007C3698"/>
    <w:rsid w:val="007D2458"/>
    <w:rsid w:val="007D540D"/>
    <w:rsid w:val="007E249C"/>
    <w:rsid w:val="007E52AF"/>
    <w:rsid w:val="007E61CB"/>
    <w:rsid w:val="007F0609"/>
    <w:rsid w:val="007F2A18"/>
    <w:rsid w:val="00801A0E"/>
    <w:rsid w:val="0082233C"/>
    <w:rsid w:val="008247FB"/>
    <w:rsid w:val="00824B71"/>
    <w:rsid w:val="00834AF4"/>
    <w:rsid w:val="00834D9C"/>
    <w:rsid w:val="008356BC"/>
    <w:rsid w:val="00841679"/>
    <w:rsid w:val="00853068"/>
    <w:rsid w:val="00854BAF"/>
    <w:rsid w:val="00855936"/>
    <w:rsid w:val="00856810"/>
    <w:rsid w:val="00857473"/>
    <w:rsid w:val="00857A77"/>
    <w:rsid w:val="00864577"/>
    <w:rsid w:val="00865274"/>
    <w:rsid w:val="00865344"/>
    <w:rsid w:val="00865E23"/>
    <w:rsid w:val="00881E88"/>
    <w:rsid w:val="0088331A"/>
    <w:rsid w:val="0088383B"/>
    <w:rsid w:val="008841A9"/>
    <w:rsid w:val="00891C54"/>
    <w:rsid w:val="0089225F"/>
    <w:rsid w:val="00894BA5"/>
    <w:rsid w:val="008A7ACC"/>
    <w:rsid w:val="008B59A9"/>
    <w:rsid w:val="008C4825"/>
    <w:rsid w:val="008D622B"/>
    <w:rsid w:val="008F01AE"/>
    <w:rsid w:val="008F4B3D"/>
    <w:rsid w:val="00900C0C"/>
    <w:rsid w:val="0090180A"/>
    <w:rsid w:val="009050D4"/>
    <w:rsid w:val="009115F3"/>
    <w:rsid w:val="00913B67"/>
    <w:rsid w:val="009262CC"/>
    <w:rsid w:val="00932FA3"/>
    <w:rsid w:val="009333EA"/>
    <w:rsid w:val="00940AE7"/>
    <w:rsid w:val="00940E90"/>
    <w:rsid w:val="00944567"/>
    <w:rsid w:val="009479BB"/>
    <w:rsid w:val="009566AC"/>
    <w:rsid w:val="009639EA"/>
    <w:rsid w:val="00965745"/>
    <w:rsid w:val="009739AD"/>
    <w:rsid w:val="0099628C"/>
    <w:rsid w:val="009A12F4"/>
    <w:rsid w:val="009A634D"/>
    <w:rsid w:val="009B24A2"/>
    <w:rsid w:val="009B296B"/>
    <w:rsid w:val="009C38B3"/>
    <w:rsid w:val="009D0572"/>
    <w:rsid w:val="009D3211"/>
    <w:rsid w:val="009D43BE"/>
    <w:rsid w:val="009D52F9"/>
    <w:rsid w:val="009E4CB5"/>
    <w:rsid w:val="009F03BA"/>
    <w:rsid w:val="009F0DB5"/>
    <w:rsid w:val="009F476D"/>
    <w:rsid w:val="00A04B09"/>
    <w:rsid w:val="00A05BA3"/>
    <w:rsid w:val="00A06533"/>
    <w:rsid w:val="00A075A5"/>
    <w:rsid w:val="00A1113D"/>
    <w:rsid w:val="00A12057"/>
    <w:rsid w:val="00A13C54"/>
    <w:rsid w:val="00A237A0"/>
    <w:rsid w:val="00A26C4D"/>
    <w:rsid w:val="00A303EA"/>
    <w:rsid w:val="00A3164D"/>
    <w:rsid w:val="00A356EA"/>
    <w:rsid w:val="00A36452"/>
    <w:rsid w:val="00A439CB"/>
    <w:rsid w:val="00A45F6D"/>
    <w:rsid w:val="00A5422B"/>
    <w:rsid w:val="00A56A77"/>
    <w:rsid w:val="00A60872"/>
    <w:rsid w:val="00A63633"/>
    <w:rsid w:val="00A73ED8"/>
    <w:rsid w:val="00A837C1"/>
    <w:rsid w:val="00A84A04"/>
    <w:rsid w:val="00A85024"/>
    <w:rsid w:val="00A914BB"/>
    <w:rsid w:val="00A9545A"/>
    <w:rsid w:val="00AA5E6F"/>
    <w:rsid w:val="00AB0FE3"/>
    <w:rsid w:val="00AB35B1"/>
    <w:rsid w:val="00AB52A8"/>
    <w:rsid w:val="00AB7078"/>
    <w:rsid w:val="00AC75EE"/>
    <w:rsid w:val="00AD11E3"/>
    <w:rsid w:val="00AD4A14"/>
    <w:rsid w:val="00AE0AEC"/>
    <w:rsid w:val="00AF1443"/>
    <w:rsid w:val="00B02EB9"/>
    <w:rsid w:val="00B05745"/>
    <w:rsid w:val="00B1029A"/>
    <w:rsid w:val="00B10382"/>
    <w:rsid w:val="00B10CF5"/>
    <w:rsid w:val="00B15488"/>
    <w:rsid w:val="00B16432"/>
    <w:rsid w:val="00B16A47"/>
    <w:rsid w:val="00B2235C"/>
    <w:rsid w:val="00B22AC4"/>
    <w:rsid w:val="00B2547F"/>
    <w:rsid w:val="00B32E19"/>
    <w:rsid w:val="00B62124"/>
    <w:rsid w:val="00B645A7"/>
    <w:rsid w:val="00B64B96"/>
    <w:rsid w:val="00B65202"/>
    <w:rsid w:val="00B700DB"/>
    <w:rsid w:val="00B72EDB"/>
    <w:rsid w:val="00B73A6D"/>
    <w:rsid w:val="00B806B5"/>
    <w:rsid w:val="00B82841"/>
    <w:rsid w:val="00B90494"/>
    <w:rsid w:val="00BA2353"/>
    <w:rsid w:val="00BB0781"/>
    <w:rsid w:val="00BB22DE"/>
    <w:rsid w:val="00BB2E34"/>
    <w:rsid w:val="00BC0B41"/>
    <w:rsid w:val="00BC13AC"/>
    <w:rsid w:val="00BC1AC8"/>
    <w:rsid w:val="00BC4C76"/>
    <w:rsid w:val="00BD6A63"/>
    <w:rsid w:val="00BF3685"/>
    <w:rsid w:val="00BF5AE5"/>
    <w:rsid w:val="00C03F3F"/>
    <w:rsid w:val="00C1424A"/>
    <w:rsid w:val="00C156E4"/>
    <w:rsid w:val="00C313F8"/>
    <w:rsid w:val="00C347B6"/>
    <w:rsid w:val="00C35A78"/>
    <w:rsid w:val="00C36C47"/>
    <w:rsid w:val="00C41B6C"/>
    <w:rsid w:val="00C424F9"/>
    <w:rsid w:val="00C514B0"/>
    <w:rsid w:val="00C5159A"/>
    <w:rsid w:val="00C6361B"/>
    <w:rsid w:val="00C71E15"/>
    <w:rsid w:val="00C76433"/>
    <w:rsid w:val="00C84E4A"/>
    <w:rsid w:val="00C97E0A"/>
    <w:rsid w:val="00CA4304"/>
    <w:rsid w:val="00CA6A64"/>
    <w:rsid w:val="00CA6D2E"/>
    <w:rsid w:val="00CA7C9A"/>
    <w:rsid w:val="00CB5425"/>
    <w:rsid w:val="00CC1C24"/>
    <w:rsid w:val="00CC73E6"/>
    <w:rsid w:val="00CD48D8"/>
    <w:rsid w:val="00CD5188"/>
    <w:rsid w:val="00CD68F4"/>
    <w:rsid w:val="00CD759C"/>
    <w:rsid w:val="00CE415A"/>
    <w:rsid w:val="00CE419A"/>
    <w:rsid w:val="00CF0FB8"/>
    <w:rsid w:val="00CF53A3"/>
    <w:rsid w:val="00D13E1C"/>
    <w:rsid w:val="00D14091"/>
    <w:rsid w:val="00D224E8"/>
    <w:rsid w:val="00D2778C"/>
    <w:rsid w:val="00D303F3"/>
    <w:rsid w:val="00D35239"/>
    <w:rsid w:val="00D3775D"/>
    <w:rsid w:val="00D40216"/>
    <w:rsid w:val="00D40CA1"/>
    <w:rsid w:val="00D40F68"/>
    <w:rsid w:val="00D41804"/>
    <w:rsid w:val="00D43455"/>
    <w:rsid w:val="00D46E1C"/>
    <w:rsid w:val="00D50CA0"/>
    <w:rsid w:val="00D514D7"/>
    <w:rsid w:val="00D52890"/>
    <w:rsid w:val="00D53631"/>
    <w:rsid w:val="00D558DE"/>
    <w:rsid w:val="00D6716A"/>
    <w:rsid w:val="00D816CE"/>
    <w:rsid w:val="00D92A9F"/>
    <w:rsid w:val="00D96854"/>
    <w:rsid w:val="00D9729F"/>
    <w:rsid w:val="00DA39DA"/>
    <w:rsid w:val="00DB121E"/>
    <w:rsid w:val="00DB1591"/>
    <w:rsid w:val="00DB739F"/>
    <w:rsid w:val="00DB740C"/>
    <w:rsid w:val="00DB767B"/>
    <w:rsid w:val="00DC1CF4"/>
    <w:rsid w:val="00DD482E"/>
    <w:rsid w:val="00DE0020"/>
    <w:rsid w:val="00DE01ED"/>
    <w:rsid w:val="00DF56A6"/>
    <w:rsid w:val="00DF71A0"/>
    <w:rsid w:val="00E05BF4"/>
    <w:rsid w:val="00E0713E"/>
    <w:rsid w:val="00E21119"/>
    <w:rsid w:val="00E2331E"/>
    <w:rsid w:val="00E476B4"/>
    <w:rsid w:val="00E4794D"/>
    <w:rsid w:val="00E51316"/>
    <w:rsid w:val="00E53484"/>
    <w:rsid w:val="00E55DB8"/>
    <w:rsid w:val="00E56D43"/>
    <w:rsid w:val="00E65247"/>
    <w:rsid w:val="00E656B9"/>
    <w:rsid w:val="00E91B66"/>
    <w:rsid w:val="00E964B6"/>
    <w:rsid w:val="00EB04D1"/>
    <w:rsid w:val="00EB7540"/>
    <w:rsid w:val="00EC0DE6"/>
    <w:rsid w:val="00EC450F"/>
    <w:rsid w:val="00EC4A21"/>
    <w:rsid w:val="00ED3579"/>
    <w:rsid w:val="00ED3E88"/>
    <w:rsid w:val="00ED513B"/>
    <w:rsid w:val="00EE0A73"/>
    <w:rsid w:val="00EF5F3F"/>
    <w:rsid w:val="00F00B35"/>
    <w:rsid w:val="00F04DDD"/>
    <w:rsid w:val="00F06C1E"/>
    <w:rsid w:val="00F07DE4"/>
    <w:rsid w:val="00F102C9"/>
    <w:rsid w:val="00F1122D"/>
    <w:rsid w:val="00F1455B"/>
    <w:rsid w:val="00F17111"/>
    <w:rsid w:val="00F34572"/>
    <w:rsid w:val="00F456C3"/>
    <w:rsid w:val="00F57E11"/>
    <w:rsid w:val="00F603A5"/>
    <w:rsid w:val="00F65E16"/>
    <w:rsid w:val="00F71674"/>
    <w:rsid w:val="00F74BD2"/>
    <w:rsid w:val="00F77542"/>
    <w:rsid w:val="00F81DC2"/>
    <w:rsid w:val="00F8779B"/>
    <w:rsid w:val="00F93848"/>
    <w:rsid w:val="00F97E98"/>
    <w:rsid w:val="00FA19AD"/>
    <w:rsid w:val="00FA3141"/>
    <w:rsid w:val="00FB1304"/>
    <w:rsid w:val="00FB7881"/>
    <w:rsid w:val="00FC0B6C"/>
    <w:rsid w:val="00FE410B"/>
    <w:rsid w:val="00FF0C87"/>
    <w:rsid w:val="00FF23A3"/>
    <w:rsid w:val="00FF39FB"/>
    <w:rsid w:val="00FF42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774D9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Plain Text" w:qFormat="1"/>
    <w:lsdException w:name="No List"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230A"/>
    <w:rPr>
      <w:rFonts w:ascii="Arial" w:hAnsi="Arial"/>
      <w:sz w:val="22"/>
    </w:rPr>
  </w:style>
  <w:style w:type="paragraph" w:styleId="Heading1">
    <w:name w:val="heading 1"/>
    <w:basedOn w:val="Normal"/>
    <w:next w:val="Normal"/>
    <w:qFormat/>
    <w:rsid w:val="005D230A"/>
    <w:pPr>
      <w:keepNext/>
      <w:numPr>
        <w:numId w:val="5"/>
      </w:numPr>
      <w:spacing w:before="240" w:after="60"/>
      <w:outlineLvl w:val="0"/>
    </w:pPr>
    <w:rPr>
      <w:rFonts w:cs="Arial"/>
      <w:b/>
      <w:bCs/>
      <w:kern w:val="32"/>
      <w:sz w:val="36"/>
      <w:szCs w:val="32"/>
    </w:rPr>
  </w:style>
  <w:style w:type="paragraph" w:styleId="Heading2">
    <w:name w:val="heading 2"/>
    <w:basedOn w:val="Normal"/>
    <w:next w:val="Normal"/>
    <w:qFormat/>
    <w:rsid w:val="005D230A"/>
    <w:pPr>
      <w:keepNext/>
      <w:numPr>
        <w:ilvl w:val="1"/>
        <w:numId w:val="5"/>
      </w:numPr>
      <w:tabs>
        <w:tab w:val="left" w:pos="851"/>
      </w:tabs>
      <w:spacing w:before="240" w:after="60"/>
      <w:outlineLvl w:val="1"/>
    </w:pPr>
    <w:rPr>
      <w:rFonts w:cs="Arial"/>
      <w:b/>
      <w:bCs/>
      <w:iCs/>
      <w:sz w:val="30"/>
      <w:szCs w:val="28"/>
    </w:rPr>
  </w:style>
  <w:style w:type="paragraph" w:styleId="Heading3">
    <w:name w:val="heading 3"/>
    <w:basedOn w:val="Normal"/>
    <w:next w:val="Normal"/>
    <w:link w:val="Heading3Char"/>
    <w:qFormat/>
    <w:rsid w:val="005D230A"/>
    <w:pPr>
      <w:keepNext/>
      <w:numPr>
        <w:ilvl w:val="2"/>
        <w:numId w:val="5"/>
      </w:numPr>
      <w:tabs>
        <w:tab w:val="left" w:pos="1134"/>
      </w:tabs>
      <w:spacing w:before="240" w:after="60"/>
      <w:outlineLvl w:val="2"/>
    </w:pPr>
    <w:rPr>
      <w:rFonts w:cs="Arial"/>
      <w:b/>
      <w:bCs/>
      <w:sz w:val="26"/>
      <w:szCs w:val="26"/>
    </w:rPr>
  </w:style>
  <w:style w:type="paragraph" w:styleId="Heading4">
    <w:name w:val="heading 4"/>
    <w:basedOn w:val="Normal"/>
    <w:next w:val="Normal"/>
    <w:qFormat/>
    <w:rsid w:val="009479BB"/>
    <w:pPr>
      <w:keepNext/>
      <w:numPr>
        <w:ilvl w:val="3"/>
        <w:numId w:val="5"/>
      </w:numPr>
      <w:spacing w:before="240" w:after="60"/>
      <w:outlineLvl w:val="3"/>
    </w:pPr>
    <w:rPr>
      <w:b/>
      <w:bCs/>
      <w:sz w:val="24"/>
      <w:szCs w:val="28"/>
    </w:rPr>
  </w:style>
  <w:style w:type="paragraph" w:styleId="Heading5">
    <w:name w:val="heading 5"/>
    <w:basedOn w:val="Normal"/>
    <w:next w:val="Normal"/>
    <w:qFormat/>
    <w:rsid w:val="005D230A"/>
    <w:pPr>
      <w:numPr>
        <w:ilvl w:val="4"/>
        <w:numId w:val="5"/>
      </w:numPr>
      <w:spacing w:before="240" w:after="60"/>
      <w:outlineLvl w:val="4"/>
    </w:pPr>
    <w:rPr>
      <w:b/>
      <w:bCs/>
      <w:i/>
      <w:iCs/>
      <w:sz w:val="24"/>
      <w:szCs w:val="26"/>
    </w:rPr>
  </w:style>
  <w:style w:type="paragraph" w:styleId="Heading6">
    <w:name w:val="heading 6"/>
    <w:basedOn w:val="Normal"/>
    <w:next w:val="Normal"/>
    <w:qFormat/>
    <w:rsid w:val="005D230A"/>
    <w:pPr>
      <w:numPr>
        <w:ilvl w:val="5"/>
        <w:numId w:val="5"/>
      </w:numPr>
      <w:spacing w:before="240" w:after="60"/>
      <w:outlineLvl w:val="5"/>
    </w:pPr>
    <w:rPr>
      <w:rFonts w:ascii="Times New Roman" w:hAnsi="Times New Roman"/>
      <w:b/>
      <w:bCs/>
      <w:szCs w:val="22"/>
    </w:rPr>
  </w:style>
  <w:style w:type="paragraph" w:styleId="Heading7">
    <w:name w:val="heading 7"/>
    <w:basedOn w:val="Normal"/>
    <w:next w:val="Normal"/>
    <w:qFormat/>
    <w:rsid w:val="005D230A"/>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5D230A"/>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5D230A"/>
    <w:pPr>
      <w:numPr>
        <w:ilvl w:val="8"/>
        <w:numId w:val="5"/>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230A"/>
    <w:pPr>
      <w:tabs>
        <w:tab w:val="center" w:pos="4320"/>
        <w:tab w:val="right" w:pos="8640"/>
      </w:tabs>
      <w:spacing w:before="60"/>
      <w:jc w:val="right"/>
    </w:pPr>
  </w:style>
  <w:style w:type="paragraph" w:styleId="Footer">
    <w:name w:val="footer"/>
    <w:basedOn w:val="Normal"/>
    <w:rsid w:val="005D230A"/>
    <w:pPr>
      <w:tabs>
        <w:tab w:val="center" w:pos="4320"/>
        <w:tab w:val="right" w:pos="8640"/>
      </w:tabs>
      <w:spacing w:before="60"/>
    </w:pPr>
  </w:style>
  <w:style w:type="table" w:styleId="TableGrid">
    <w:name w:val="Table Grid"/>
    <w:basedOn w:val="TableNormal"/>
    <w:rsid w:val="005D23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5D230A"/>
    <w:rPr>
      <w:color w:val="0000FF"/>
      <w:u w:val="single"/>
    </w:rPr>
  </w:style>
  <w:style w:type="paragraph" w:styleId="Title">
    <w:name w:val="Title"/>
    <w:basedOn w:val="Normal"/>
    <w:qFormat/>
    <w:rsid w:val="00DE0020"/>
    <w:pPr>
      <w:spacing w:before="240" w:after="60"/>
      <w:jc w:val="center"/>
    </w:pPr>
    <w:rPr>
      <w:rFonts w:cs="Arial"/>
      <w:b/>
      <w:bCs/>
      <w:kern w:val="28"/>
      <w:sz w:val="40"/>
      <w:szCs w:val="32"/>
    </w:rPr>
  </w:style>
  <w:style w:type="paragraph" w:customStyle="1" w:styleId="Clientaddress">
    <w:name w:val="Client address"/>
    <w:basedOn w:val="Title"/>
    <w:rsid w:val="005D230A"/>
    <w:pPr>
      <w:spacing w:before="0"/>
      <w:ind w:left="1440"/>
      <w:jc w:val="left"/>
    </w:pPr>
    <w:rPr>
      <w:b w:val="0"/>
      <w:sz w:val="28"/>
    </w:rPr>
  </w:style>
  <w:style w:type="character" w:styleId="PageNumber">
    <w:name w:val="page number"/>
    <w:basedOn w:val="DefaultParagraphFont"/>
    <w:rsid w:val="005D230A"/>
    <w:rPr>
      <w:rFonts w:ascii="Arial" w:hAnsi="Arial"/>
      <w:sz w:val="20"/>
    </w:rPr>
  </w:style>
  <w:style w:type="paragraph" w:styleId="BalloonText">
    <w:name w:val="Balloon Text"/>
    <w:basedOn w:val="Normal"/>
    <w:semiHidden/>
    <w:rsid w:val="005D230A"/>
    <w:rPr>
      <w:rFonts w:ascii="Tahoma" w:hAnsi="Tahoma" w:cs="Tahoma"/>
      <w:sz w:val="16"/>
      <w:szCs w:val="16"/>
    </w:rPr>
  </w:style>
  <w:style w:type="paragraph" w:styleId="BodyText">
    <w:name w:val="Body Text"/>
    <w:basedOn w:val="Normal"/>
    <w:rsid w:val="005D230A"/>
    <w:pPr>
      <w:spacing w:after="120"/>
    </w:pPr>
  </w:style>
  <w:style w:type="paragraph" w:styleId="BodyTextFirstIndent">
    <w:name w:val="Body Text First Indent"/>
    <w:aliases w:val="Body Text  Indent 1"/>
    <w:basedOn w:val="BodyText"/>
    <w:rsid w:val="005D230A"/>
    <w:pPr>
      <w:ind w:left="432"/>
    </w:pPr>
  </w:style>
  <w:style w:type="paragraph" w:styleId="BodyTextIndent2">
    <w:name w:val="Body Text Indent 2"/>
    <w:basedOn w:val="Normal"/>
    <w:rsid w:val="005D230A"/>
    <w:pPr>
      <w:spacing w:after="120" w:line="480" w:lineRule="auto"/>
      <w:ind w:left="432"/>
    </w:pPr>
  </w:style>
  <w:style w:type="paragraph" w:styleId="BodyTextIndent3">
    <w:name w:val="Body Text Indent 3"/>
    <w:basedOn w:val="Normal"/>
    <w:rsid w:val="005D230A"/>
    <w:pPr>
      <w:spacing w:after="120"/>
      <w:ind w:left="720"/>
    </w:pPr>
    <w:rPr>
      <w:szCs w:val="16"/>
    </w:rPr>
  </w:style>
  <w:style w:type="paragraph" w:customStyle="1" w:styleId="BodyTextIndent4">
    <w:name w:val="Body Text Indent 4"/>
    <w:basedOn w:val="BodyTextIndent3"/>
    <w:rsid w:val="005D230A"/>
  </w:style>
  <w:style w:type="paragraph" w:customStyle="1" w:styleId="BodyTextIndent5">
    <w:name w:val="Body Text Indent 5"/>
    <w:basedOn w:val="BodyTextIndent4"/>
    <w:rsid w:val="005D230A"/>
    <w:pPr>
      <w:ind w:left="864"/>
    </w:pPr>
  </w:style>
  <w:style w:type="paragraph" w:styleId="PlainText">
    <w:name w:val="Plain Text"/>
    <w:basedOn w:val="Normal"/>
    <w:link w:val="PlainTextChar"/>
    <w:unhideWhenUsed/>
    <w:qFormat/>
    <w:rsid w:val="005D230A"/>
    <w:rPr>
      <w:rFonts w:ascii="Courier" w:hAnsi="Courier"/>
      <w:szCs w:val="21"/>
    </w:rPr>
  </w:style>
  <w:style w:type="character" w:customStyle="1" w:styleId="PlainTextChar">
    <w:name w:val="Plain Text Char"/>
    <w:basedOn w:val="DefaultParagraphFont"/>
    <w:link w:val="PlainText"/>
    <w:rsid w:val="005D230A"/>
    <w:rPr>
      <w:rFonts w:ascii="Courier" w:hAnsi="Courier"/>
      <w:sz w:val="22"/>
      <w:szCs w:val="21"/>
    </w:rPr>
  </w:style>
  <w:style w:type="paragraph" w:styleId="FootnoteText">
    <w:name w:val="footnote text"/>
    <w:basedOn w:val="Normal"/>
    <w:semiHidden/>
    <w:rsid w:val="00273BBA"/>
    <w:rPr>
      <w:rFonts w:ascii="Times New Roman" w:hAnsi="Times New Roman"/>
      <w:szCs w:val="20"/>
    </w:rPr>
  </w:style>
  <w:style w:type="character" w:styleId="FootnoteReference">
    <w:name w:val="footnote reference"/>
    <w:semiHidden/>
    <w:rsid w:val="00273BBA"/>
    <w:rPr>
      <w:vertAlign w:val="superscript"/>
    </w:rPr>
  </w:style>
  <w:style w:type="paragraph" w:styleId="TOC2">
    <w:name w:val="toc 2"/>
    <w:basedOn w:val="Normal"/>
    <w:next w:val="Normal"/>
    <w:autoRedefine/>
    <w:uiPriority w:val="39"/>
    <w:unhideWhenUsed/>
    <w:rsid w:val="005D230A"/>
    <w:pPr>
      <w:spacing w:after="100"/>
      <w:ind w:left="220"/>
    </w:pPr>
  </w:style>
  <w:style w:type="paragraph" w:styleId="ListBullet3">
    <w:name w:val="List Bullet 3"/>
    <w:basedOn w:val="Normal"/>
    <w:rsid w:val="007C3509"/>
    <w:pPr>
      <w:numPr>
        <w:numId w:val="2"/>
      </w:numPr>
    </w:pPr>
  </w:style>
  <w:style w:type="table" w:styleId="TableColumns1">
    <w:name w:val="Table Columns 1"/>
    <w:basedOn w:val="TableNormal"/>
    <w:rsid w:val="007C35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3">
    <w:name w:val="toc 3"/>
    <w:basedOn w:val="Normal"/>
    <w:next w:val="Normal"/>
    <w:autoRedefine/>
    <w:uiPriority w:val="39"/>
    <w:unhideWhenUsed/>
    <w:rsid w:val="005D230A"/>
    <w:pPr>
      <w:spacing w:after="100"/>
      <w:ind w:left="440"/>
    </w:pPr>
  </w:style>
  <w:style w:type="paragraph" w:styleId="TOC1">
    <w:name w:val="toc 1"/>
    <w:basedOn w:val="Normal"/>
    <w:next w:val="Normal"/>
    <w:autoRedefine/>
    <w:uiPriority w:val="39"/>
    <w:unhideWhenUsed/>
    <w:rsid w:val="005D230A"/>
    <w:pPr>
      <w:tabs>
        <w:tab w:val="left" w:pos="362"/>
        <w:tab w:val="right" w:leader="dot" w:pos="10528"/>
      </w:tabs>
      <w:spacing w:after="100"/>
    </w:pPr>
  </w:style>
  <w:style w:type="character" w:styleId="FollowedHyperlink">
    <w:name w:val="FollowedHyperlink"/>
    <w:rsid w:val="00A56A77"/>
    <w:rPr>
      <w:color w:val="800080"/>
      <w:u w:val="single"/>
    </w:rPr>
  </w:style>
  <w:style w:type="table" w:styleId="Table3Deffects1">
    <w:name w:val="Table 3D effects 1"/>
    <w:basedOn w:val="TableNormal"/>
    <w:rsid w:val="00A439C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Classic4">
    <w:name w:val="Table Classic 4"/>
    <w:basedOn w:val="TableNormal"/>
    <w:rsid w:val="00A439C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umns3">
    <w:name w:val="Table Columns 3"/>
    <w:basedOn w:val="TableNormal"/>
    <w:rsid w:val="00A439C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Grid8">
    <w:name w:val="Table Grid 8"/>
    <w:basedOn w:val="TableNormal"/>
    <w:rsid w:val="00A439C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paragraph" w:styleId="EndnoteText">
    <w:name w:val="endnote text"/>
    <w:basedOn w:val="Normal"/>
    <w:link w:val="EndnoteTextChar"/>
    <w:rsid w:val="00A439CB"/>
    <w:rPr>
      <w:sz w:val="24"/>
    </w:rPr>
  </w:style>
  <w:style w:type="character" w:customStyle="1" w:styleId="EndnoteTextChar">
    <w:name w:val="Endnote Text Char"/>
    <w:link w:val="EndnoteText"/>
    <w:rsid w:val="00A439CB"/>
    <w:rPr>
      <w:rFonts w:ascii="Arial" w:hAnsi="Arial"/>
      <w:sz w:val="24"/>
      <w:szCs w:val="24"/>
    </w:rPr>
  </w:style>
  <w:style w:type="paragraph" w:styleId="TableofAuthorities">
    <w:name w:val="table of authorities"/>
    <w:basedOn w:val="Normal"/>
    <w:next w:val="Normal"/>
    <w:rsid w:val="00D41804"/>
    <w:pPr>
      <w:ind w:left="200" w:hanging="200"/>
    </w:pPr>
  </w:style>
  <w:style w:type="table" w:styleId="LightGrid">
    <w:name w:val="Light Grid"/>
    <w:basedOn w:val="TableNormal"/>
    <w:uiPriority w:val="62"/>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5D23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5D230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4">
    <w:name w:val="toc 4"/>
    <w:basedOn w:val="Normal"/>
    <w:next w:val="Normal"/>
    <w:autoRedefine/>
    <w:uiPriority w:val="39"/>
    <w:unhideWhenUsed/>
    <w:rsid w:val="005D230A"/>
    <w:pPr>
      <w:spacing w:after="100"/>
      <w:ind w:left="660"/>
    </w:pPr>
  </w:style>
  <w:style w:type="table" w:styleId="LightShading-Accent1">
    <w:name w:val="Light Shading Accent 1"/>
    <w:basedOn w:val="TableNormal"/>
    <w:uiPriority w:val="60"/>
    <w:rsid w:val="005D23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5D23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
    <w:name w:val="n"/>
    <w:basedOn w:val="Heading6"/>
    <w:rsid w:val="005D230A"/>
    <w:rPr>
      <w:lang w:val="en-CA"/>
    </w:rPr>
  </w:style>
  <w:style w:type="paragraph" w:customStyle="1" w:styleId="AppebdixA">
    <w:name w:val="Appebdix A"/>
    <w:basedOn w:val="Heading1"/>
    <w:qFormat/>
    <w:rsid w:val="005D230A"/>
    <w:pPr>
      <w:numPr>
        <w:numId w:val="8"/>
      </w:numPr>
    </w:pPr>
    <w:rPr>
      <w:lang w:val="en-CA"/>
    </w:rPr>
  </w:style>
  <w:style w:type="paragraph" w:customStyle="1" w:styleId="Appendix2">
    <w:name w:val="Appendix 2"/>
    <w:basedOn w:val="Heading2"/>
    <w:next w:val="BodyText"/>
    <w:qFormat/>
    <w:rsid w:val="005D230A"/>
    <w:pPr>
      <w:numPr>
        <w:numId w:val="8"/>
      </w:numPr>
    </w:pPr>
    <w:rPr>
      <w:lang w:val="en-CA"/>
    </w:rPr>
  </w:style>
  <w:style w:type="paragraph" w:customStyle="1" w:styleId="Appendix3">
    <w:name w:val="Appendix 3"/>
    <w:basedOn w:val="Heading3"/>
    <w:next w:val="BodyText"/>
    <w:qFormat/>
    <w:rsid w:val="005D230A"/>
    <w:pPr>
      <w:numPr>
        <w:numId w:val="8"/>
      </w:numPr>
    </w:pPr>
    <w:rPr>
      <w:lang w:val="en-CA"/>
    </w:rPr>
  </w:style>
  <w:style w:type="paragraph" w:styleId="MacroText">
    <w:name w:val="macro"/>
    <w:link w:val="MacroTextChar"/>
    <w:rsid w:val="00697141"/>
    <w:pPr>
      <w:tabs>
        <w:tab w:val="left" w:pos="576"/>
        <w:tab w:val="left" w:pos="1152"/>
        <w:tab w:val="left" w:pos="1728"/>
        <w:tab w:val="left" w:pos="2304"/>
        <w:tab w:val="left" w:pos="2880"/>
        <w:tab w:val="left" w:pos="3456"/>
        <w:tab w:val="left" w:pos="4032"/>
      </w:tabs>
    </w:pPr>
    <w:rPr>
      <w:rFonts w:ascii="Courier" w:hAnsi="Courier"/>
    </w:rPr>
  </w:style>
  <w:style w:type="character" w:customStyle="1" w:styleId="MacroTextChar">
    <w:name w:val="Macro Text Char"/>
    <w:basedOn w:val="DefaultParagraphFont"/>
    <w:link w:val="MacroText"/>
    <w:rsid w:val="00697141"/>
    <w:rPr>
      <w:rFonts w:ascii="Courier" w:hAnsi="Courier"/>
    </w:rPr>
  </w:style>
  <w:style w:type="paragraph" w:styleId="ListParagraph">
    <w:name w:val="List Paragraph"/>
    <w:basedOn w:val="Normal"/>
    <w:uiPriority w:val="34"/>
    <w:qFormat/>
    <w:rsid w:val="00065B48"/>
    <w:pPr>
      <w:ind w:left="720"/>
      <w:contextualSpacing/>
    </w:pPr>
  </w:style>
  <w:style w:type="table" w:styleId="MediumShading1-Accent1">
    <w:name w:val="Medium Shading 1 Accent 1"/>
    <w:basedOn w:val="TableNormal"/>
    <w:uiPriority w:val="63"/>
    <w:rsid w:val="009A12F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PlainTextChar1">
    <w:name w:val="Plain Text Char1"/>
    <w:basedOn w:val="DefaultParagraphFont"/>
    <w:rsid w:val="00172285"/>
    <w:rPr>
      <w:rFonts w:ascii="Courier New" w:hAnsi="Courier New" w:cs="Courier New"/>
      <w:noProof/>
      <w:sz w:val="20"/>
      <w:szCs w:val="20"/>
      <w:lang w:val="en-CA"/>
    </w:rPr>
  </w:style>
  <w:style w:type="table" w:styleId="TableGrid2">
    <w:name w:val="Table Grid 2"/>
    <w:basedOn w:val="TableNormal"/>
    <w:rsid w:val="001722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MediumList1-Accent1">
    <w:name w:val="Medium List 1 Accent 1"/>
    <w:basedOn w:val="TableNormal"/>
    <w:uiPriority w:val="65"/>
    <w:rsid w:val="0008739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rsid w:val="00D35239"/>
    <w:rPr>
      <w:rFonts w:ascii="Arial" w:hAnsi="Arial" w:cs="Arial"/>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Plain Text" w:qFormat="1"/>
    <w:lsdException w:name="No List"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230A"/>
    <w:rPr>
      <w:rFonts w:ascii="Arial" w:hAnsi="Arial"/>
      <w:sz w:val="22"/>
    </w:rPr>
  </w:style>
  <w:style w:type="paragraph" w:styleId="Heading1">
    <w:name w:val="heading 1"/>
    <w:basedOn w:val="Normal"/>
    <w:next w:val="Normal"/>
    <w:qFormat/>
    <w:rsid w:val="005D230A"/>
    <w:pPr>
      <w:keepNext/>
      <w:numPr>
        <w:numId w:val="5"/>
      </w:numPr>
      <w:spacing w:before="240" w:after="60"/>
      <w:outlineLvl w:val="0"/>
    </w:pPr>
    <w:rPr>
      <w:rFonts w:cs="Arial"/>
      <w:b/>
      <w:bCs/>
      <w:kern w:val="32"/>
      <w:sz w:val="36"/>
      <w:szCs w:val="32"/>
    </w:rPr>
  </w:style>
  <w:style w:type="paragraph" w:styleId="Heading2">
    <w:name w:val="heading 2"/>
    <w:basedOn w:val="Normal"/>
    <w:next w:val="Normal"/>
    <w:qFormat/>
    <w:rsid w:val="005D230A"/>
    <w:pPr>
      <w:keepNext/>
      <w:numPr>
        <w:ilvl w:val="1"/>
        <w:numId w:val="5"/>
      </w:numPr>
      <w:tabs>
        <w:tab w:val="left" w:pos="851"/>
      </w:tabs>
      <w:spacing w:before="240" w:after="60"/>
      <w:outlineLvl w:val="1"/>
    </w:pPr>
    <w:rPr>
      <w:rFonts w:cs="Arial"/>
      <w:b/>
      <w:bCs/>
      <w:iCs/>
      <w:sz w:val="30"/>
      <w:szCs w:val="28"/>
    </w:rPr>
  </w:style>
  <w:style w:type="paragraph" w:styleId="Heading3">
    <w:name w:val="heading 3"/>
    <w:basedOn w:val="Normal"/>
    <w:next w:val="Normal"/>
    <w:link w:val="Heading3Char"/>
    <w:qFormat/>
    <w:rsid w:val="005D230A"/>
    <w:pPr>
      <w:keepNext/>
      <w:numPr>
        <w:ilvl w:val="2"/>
        <w:numId w:val="5"/>
      </w:numPr>
      <w:tabs>
        <w:tab w:val="left" w:pos="1134"/>
      </w:tabs>
      <w:spacing w:before="240" w:after="60"/>
      <w:outlineLvl w:val="2"/>
    </w:pPr>
    <w:rPr>
      <w:rFonts w:cs="Arial"/>
      <w:b/>
      <w:bCs/>
      <w:sz w:val="26"/>
      <w:szCs w:val="26"/>
    </w:rPr>
  </w:style>
  <w:style w:type="paragraph" w:styleId="Heading4">
    <w:name w:val="heading 4"/>
    <w:basedOn w:val="Normal"/>
    <w:next w:val="Normal"/>
    <w:qFormat/>
    <w:rsid w:val="009479BB"/>
    <w:pPr>
      <w:keepNext/>
      <w:numPr>
        <w:ilvl w:val="3"/>
        <w:numId w:val="5"/>
      </w:numPr>
      <w:spacing w:before="240" w:after="60"/>
      <w:outlineLvl w:val="3"/>
    </w:pPr>
    <w:rPr>
      <w:b/>
      <w:bCs/>
      <w:sz w:val="24"/>
      <w:szCs w:val="28"/>
    </w:rPr>
  </w:style>
  <w:style w:type="paragraph" w:styleId="Heading5">
    <w:name w:val="heading 5"/>
    <w:basedOn w:val="Normal"/>
    <w:next w:val="Normal"/>
    <w:qFormat/>
    <w:rsid w:val="005D230A"/>
    <w:pPr>
      <w:numPr>
        <w:ilvl w:val="4"/>
        <w:numId w:val="5"/>
      </w:numPr>
      <w:spacing w:before="240" w:after="60"/>
      <w:outlineLvl w:val="4"/>
    </w:pPr>
    <w:rPr>
      <w:b/>
      <w:bCs/>
      <w:i/>
      <w:iCs/>
      <w:sz w:val="24"/>
      <w:szCs w:val="26"/>
    </w:rPr>
  </w:style>
  <w:style w:type="paragraph" w:styleId="Heading6">
    <w:name w:val="heading 6"/>
    <w:basedOn w:val="Normal"/>
    <w:next w:val="Normal"/>
    <w:qFormat/>
    <w:rsid w:val="005D230A"/>
    <w:pPr>
      <w:numPr>
        <w:ilvl w:val="5"/>
        <w:numId w:val="5"/>
      </w:numPr>
      <w:spacing w:before="240" w:after="60"/>
      <w:outlineLvl w:val="5"/>
    </w:pPr>
    <w:rPr>
      <w:rFonts w:ascii="Times New Roman" w:hAnsi="Times New Roman"/>
      <w:b/>
      <w:bCs/>
      <w:szCs w:val="22"/>
    </w:rPr>
  </w:style>
  <w:style w:type="paragraph" w:styleId="Heading7">
    <w:name w:val="heading 7"/>
    <w:basedOn w:val="Normal"/>
    <w:next w:val="Normal"/>
    <w:qFormat/>
    <w:rsid w:val="005D230A"/>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5D230A"/>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5D230A"/>
    <w:pPr>
      <w:numPr>
        <w:ilvl w:val="8"/>
        <w:numId w:val="5"/>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230A"/>
    <w:pPr>
      <w:tabs>
        <w:tab w:val="center" w:pos="4320"/>
        <w:tab w:val="right" w:pos="8640"/>
      </w:tabs>
      <w:spacing w:before="60"/>
      <w:jc w:val="right"/>
    </w:pPr>
  </w:style>
  <w:style w:type="paragraph" w:styleId="Footer">
    <w:name w:val="footer"/>
    <w:basedOn w:val="Normal"/>
    <w:rsid w:val="005D230A"/>
    <w:pPr>
      <w:tabs>
        <w:tab w:val="center" w:pos="4320"/>
        <w:tab w:val="right" w:pos="8640"/>
      </w:tabs>
      <w:spacing w:before="60"/>
    </w:pPr>
  </w:style>
  <w:style w:type="table" w:styleId="TableGrid">
    <w:name w:val="Table Grid"/>
    <w:basedOn w:val="TableNormal"/>
    <w:rsid w:val="005D23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5D230A"/>
    <w:rPr>
      <w:color w:val="0000FF"/>
      <w:u w:val="single"/>
    </w:rPr>
  </w:style>
  <w:style w:type="paragraph" w:styleId="Title">
    <w:name w:val="Title"/>
    <w:basedOn w:val="Normal"/>
    <w:qFormat/>
    <w:rsid w:val="00DE0020"/>
    <w:pPr>
      <w:spacing w:before="240" w:after="60"/>
      <w:jc w:val="center"/>
    </w:pPr>
    <w:rPr>
      <w:rFonts w:cs="Arial"/>
      <w:b/>
      <w:bCs/>
      <w:kern w:val="28"/>
      <w:sz w:val="40"/>
      <w:szCs w:val="32"/>
    </w:rPr>
  </w:style>
  <w:style w:type="paragraph" w:customStyle="1" w:styleId="Clientaddress">
    <w:name w:val="Client address"/>
    <w:basedOn w:val="Title"/>
    <w:rsid w:val="005D230A"/>
    <w:pPr>
      <w:spacing w:before="0"/>
      <w:ind w:left="1440"/>
      <w:jc w:val="left"/>
    </w:pPr>
    <w:rPr>
      <w:b w:val="0"/>
      <w:sz w:val="28"/>
    </w:rPr>
  </w:style>
  <w:style w:type="character" w:styleId="PageNumber">
    <w:name w:val="page number"/>
    <w:basedOn w:val="DefaultParagraphFont"/>
    <w:rsid w:val="005D230A"/>
    <w:rPr>
      <w:rFonts w:ascii="Arial" w:hAnsi="Arial"/>
      <w:sz w:val="20"/>
    </w:rPr>
  </w:style>
  <w:style w:type="paragraph" w:styleId="BalloonText">
    <w:name w:val="Balloon Text"/>
    <w:basedOn w:val="Normal"/>
    <w:semiHidden/>
    <w:rsid w:val="005D230A"/>
    <w:rPr>
      <w:rFonts w:ascii="Tahoma" w:hAnsi="Tahoma" w:cs="Tahoma"/>
      <w:sz w:val="16"/>
      <w:szCs w:val="16"/>
    </w:rPr>
  </w:style>
  <w:style w:type="paragraph" w:styleId="BodyText">
    <w:name w:val="Body Text"/>
    <w:basedOn w:val="Normal"/>
    <w:rsid w:val="005D230A"/>
    <w:pPr>
      <w:spacing w:after="120"/>
    </w:pPr>
  </w:style>
  <w:style w:type="paragraph" w:styleId="BodyTextFirstIndent">
    <w:name w:val="Body Text First Indent"/>
    <w:aliases w:val="Body Text  Indent 1"/>
    <w:basedOn w:val="BodyText"/>
    <w:rsid w:val="005D230A"/>
    <w:pPr>
      <w:ind w:left="432"/>
    </w:pPr>
  </w:style>
  <w:style w:type="paragraph" w:styleId="BodyTextIndent2">
    <w:name w:val="Body Text Indent 2"/>
    <w:basedOn w:val="Normal"/>
    <w:rsid w:val="005D230A"/>
    <w:pPr>
      <w:spacing w:after="120" w:line="480" w:lineRule="auto"/>
      <w:ind w:left="432"/>
    </w:pPr>
  </w:style>
  <w:style w:type="paragraph" w:styleId="BodyTextIndent3">
    <w:name w:val="Body Text Indent 3"/>
    <w:basedOn w:val="Normal"/>
    <w:rsid w:val="005D230A"/>
    <w:pPr>
      <w:spacing w:after="120"/>
      <w:ind w:left="720"/>
    </w:pPr>
    <w:rPr>
      <w:szCs w:val="16"/>
    </w:rPr>
  </w:style>
  <w:style w:type="paragraph" w:customStyle="1" w:styleId="BodyTextIndent4">
    <w:name w:val="Body Text Indent 4"/>
    <w:basedOn w:val="BodyTextIndent3"/>
    <w:rsid w:val="005D230A"/>
  </w:style>
  <w:style w:type="paragraph" w:customStyle="1" w:styleId="BodyTextIndent5">
    <w:name w:val="Body Text Indent 5"/>
    <w:basedOn w:val="BodyTextIndent4"/>
    <w:rsid w:val="005D230A"/>
    <w:pPr>
      <w:ind w:left="864"/>
    </w:pPr>
  </w:style>
  <w:style w:type="paragraph" w:styleId="PlainText">
    <w:name w:val="Plain Text"/>
    <w:basedOn w:val="Normal"/>
    <w:link w:val="PlainTextChar"/>
    <w:unhideWhenUsed/>
    <w:qFormat/>
    <w:rsid w:val="005D230A"/>
    <w:rPr>
      <w:rFonts w:ascii="Courier" w:hAnsi="Courier"/>
      <w:szCs w:val="21"/>
    </w:rPr>
  </w:style>
  <w:style w:type="character" w:customStyle="1" w:styleId="PlainTextChar">
    <w:name w:val="Plain Text Char"/>
    <w:basedOn w:val="DefaultParagraphFont"/>
    <w:link w:val="PlainText"/>
    <w:rsid w:val="005D230A"/>
    <w:rPr>
      <w:rFonts w:ascii="Courier" w:hAnsi="Courier"/>
      <w:sz w:val="22"/>
      <w:szCs w:val="21"/>
    </w:rPr>
  </w:style>
  <w:style w:type="paragraph" w:styleId="FootnoteText">
    <w:name w:val="footnote text"/>
    <w:basedOn w:val="Normal"/>
    <w:semiHidden/>
    <w:rsid w:val="00273BBA"/>
    <w:rPr>
      <w:rFonts w:ascii="Times New Roman" w:hAnsi="Times New Roman"/>
      <w:szCs w:val="20"/>
    </w:rPr>
  </w:style>
  <w:style w:type="character" w:styleId="FootnoteReference">
    <w:name w:val="footnote reference"/>
    <w:semiHidden/>
    <w:rsid w:val="00273BBA"/>
    <w:rPr>
      <w:vertAlign w:val="superscript"/>
    </w:rPr>
  </w:style>
  <w:style w:type="paragraph" w:styleId="TOC2">
    <w:name w:val="toc 2"/>
    <w:basedOn w:val="Normal"/>
    <w:next w:val="Normal"/>
    <w:autoRedefine/>
    <w:uiPriority w:val="39"/>
    <w:unhideWhenUsed/>
    <w:rsid w:val="005D230A"/>
    <w:pPr>
      <w:spacing w:after="100"/>
      <w:ind w:left="220"/>
    </w:pPr>
  </w:style>
  <w:style w:type="paragraph" w:styleId="ListBullet3">
    <w:name w:val="List Bullet 3"/>
    <w:basedOn w:val="Normal"/>
    <w:rsid w:val="007C3509"/>
    <w:pPr>
      <w:numPr>
        <w:numId w:val="2"/>
      </w:numPr>
    </w:pPr>
  </w:style>
  <w:style w:type="table" w:styleId="TableColumns1">
    <w:name w:val="Table Columns 1"/>
    <w:basedOn w:val="TableNormal"/>
    <w:rsid w:val="007C35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3">
    <w:name w:val="toc 3"/>
    <w:basedOn w:val="Normal"/>
    <w:next w:val="Normal"/>
    <w:autoRedefine/>
    <w:uiPriority w:val="39"/>
    <w:unhideWhenUsed/>
    <w:rsid w:val="005D230A"/>
    <w:pPr>
      <w:spacing w:after="100"/>
      <w:ind w:left="440"/>
    </w:pPr>
  </w:style>
  <w:style w:type="paragraph" w:styleId="TOC1">
    <w:name w:val="toc 1"/>
    <w:basedOn w:val="Normal"/>
    <w:next w:val="Normal"/>
    <w:autoRedefine/>
    <w:uiPriority w:val="39"/>
    <w:unhideWhenUsed/>
    <w:rsid w:val="005D230A"/>
    <w:pPr>
      <w:tabs>
        <w:tab w:val="left" w:pos="362"/>
        <w:tab w:val="right" w:leader="dot" w:pos="10528"/>
      </w:tabs>
      <w:spacing w:after="100"/>
    </w:pPr>
  </w:style>
  <w:style w:type="character" w:styleId="FollowedHyperlink">
    <w:name w:val="FollowedHyperlink"/>
    <w:rsid w:val="00A56A77"/>
    <w:rPr>
      <w:color w:val="800080"/>
      <w:u w:val="single"/>
    </w:rPr>
  </w:style>
  <w:style w:type="table" w:styleId="Table3Deffects1">
    <w:name w:val="Table 3D effects 1"/>
    <w:basedOn w:val="TableNormal"/>
    <w:rsid w:val="00A439C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Classic4">
    <w:name w:val="Table Classic 4"/>
    <w:basedOn w:val="TableNormal"/>
    <w:rsid w:val="00A439C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umns3">
    <w:name w:val="Table Columns 3"/>
    <w:basedOn w:val="TableNormal"/>
    <w:rsid w:val="00A439C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Grid8">
    <w:name w:val="Table Grid 8"/>
    <w:basedOn w:val="TableNormal"/>
    <w:rsid w:val="00A439C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paragraph" w:styleId="EndnoteText">
    <w:name w:val="endnote text"/>
    <w:basedOn w:val="Normal"/>
    <w:link w:val="EndnoteTextChar"/>
    <w:rsid w:val="00A439CB"/>
    <w:rPr>
      <w:sz w:val="24"/>
    </w:rPr>
  </w:style>
  <w:style w:type="character" w:customStyle="1" w:styleId="EndnoteTextChar">
    <w:name w:val="Endnote Text Char"/>
    <w:link w:val="EndnoteText"/>
    <w:rsid w:val="00A439CB"/>
    <w:rPr>
      <w:rFonts w:ascii="Arial" w:hAnsi="Arial"/>
      <w:sz w:val="24"/>
      <w:szCs w:val="24"/>
    </w:rPr>
  </w:style>
  <w:style w:type="paragraph" w:styleId="TableofAuthorities">
    <w:name w:val="table of authorities"/>
    <w:basedOn w:val="Normal"/>
    <w:next w:val="Normal"/>
    <w:rsid w:val="00D41804"/>
    <w:pPr>
      <w:ind w:left="200" w:hanging="200"/>
    </w:pPr>
  </w:style>
  <w:style w:type="table" w:styleId="LightGrid">
    <w:name w:val="Light Grid"/>
    <w:basedOn w:val="TableNormal"/>
    <w:uiPriority w:val="62"/>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5D23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5D230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4">
    <w:name w:val="toc 4"/>
    <w:basedOn w:val="Normal"/>
    <w:next w:val="Normal"/>
    <w:autoRedefine/>
    <w:uiPriority w:val="39"/>
    <w:unhideWhenUsed/>
    <w:rsid w:val="005D230A"/>
    <w:pPr>
      <w:spacing w:after="100"/>
      <w:ind w:left="660"/>
    </w:pPr>
  </w:style>
  <w:style w:type="table" w:styleId="LightShading-Accent1">
    <w:name w:val="Light Shading Accent 1"/>
    <w:basedOn w:val="TableNormal"/>
    <w:uiPriority w:val="60"/>
    <w:rsid w:val="005D23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5D23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
    <w:name w:val="n"/>
    <w:basedOn w:val="Heading6"/>
    <w:rsid w:val="005D230A"/>
    <w:rPr>
      <w:lang w:val="en-CA"/>
    </w:rPr>
  </w:style>
  <w:style w:type="paragraph" w:customStyle="1" w:styleId="AppebdixA">
    <w:name w:val="Appebdix A"/>
    <w:basedOn w:val="Heading1"/>
    <w:qFormat/>
    <w:rsid w:val="005D230A"/>
    <w:pPr>
      <w:numPr>
        <w:numId w:val="8"/>
      </w:numPr>
    </w:pPr>
    <w:rPr>
      <w:lang w:val="en-CA"/>
    </w:rPr>
  </w:style>
  <w:style w:type="paragraph" w:customStyle="1" w:styleId="Appendix2">
    <w:name w:val="Appendix 2"/>
    <w:basedOn w:val="Heading2"/>
    <w:next w:val="BodyText"/>
    <w:qFormat/>
    <w:rsid w:val="005D230A"/>
    <w:pPr>
      <w:numPr>
        <w:numId w:val="8"/>
      </w:numPr>
    </w:pPr>
    <w:rPr>
      <w:lang w:val="en-CA"/>
    </w:rPr>
  </w:style>
  <w:style w:type="paragraph" w:customStyle="1" w:styleId="Appendix3">
    <w:name w:val="Appendix 3"/>
    <w:basedOn w:val="Heading3"/>
    <w:next w:val="BodyText"/>
    <w:qFormat/>
    <w:rsid w:val="005D230A"/>
    <w:pPr>
      <w:numPr>
        <w:numId w:val="8"/>
      </w:numPr>
    </w:pPr>
    <w:rPr>
      <w:lang w:val="en-CA"/>
    </w:rPr>
  </w:style>
  <w:style w:type="paragraph" w:styleId="MacroText">
    <w:name w:val="macro"/>
    <w:link w:val="MacroTextChar"/>
    <w:rsid w:val="00697141"/>
    <w:pPr>
      <w:tabs>
        <w:tab w:val="left" w:pos="576"/>
        <w:tab w:val="left" w:pos="1152"/>
        <w:tab w:val="left" w:pos="1728"/>
        <w:tab w:val="left" w:pos="2304"/>
        <w:tab w:val="left" w:pos="2880"/>
        <w:tab w:val="left" w:pos="3456"/>
        <w:tab w:val="left" w:pos="4032"/>
      </w:tabs>
    </w:pPr>
    <w:rPr>
      <w:rFonts w:ascii="Courier" w:hAnsi="Courier"/>
    </w:rPr>
  </w:style>
  <w:style w:type="character" w:customStyle="1" w:styleId="MacroTextChar">
    <w:name w:val="Macro Text Char"/>
    <w:basedOn w:val="DefaultParagraphFont"/>
    <w:link w:val="MacroText"/>
    <w:rsid w:val="00697141"/>
    <w:rPr>
      <w:rFonts w:ascii="Courier" w:hAnsi="Courier"/>
    </w:rPr>
  </w:style>
  <w:style w:type="paragraph" w:styleId="ListParagraph">
    <w:name w:val="List Paragraph"/>
    <w:basedOn w:val="Normal"/>
    <w:uiPriority w:val="34"/>
    <w:qFormat/>
    <w:rsid w:val="00065B48"/>
    <w:pPr>
      <w:ind w:left="720"/>
      <w:contextualSpacing/>
    </w:pPr>
  </w:style>
  <w:style w:type="table" w:styleId="MediumShading1-Accent1">
    <w:name w:val="Medium Shading 1 Accent 1"/>
    <w:basedOn w:val="TableNormal"/>
    <w:uiPriority w:val="63"/>
    <w:rsid w:val="009A12F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PlainTextChar1">
    <w:name w:val="Plain Text Char1"/>
    <w:basedOn w:val="DefaultParagraphFont"/>
    <w:rsid w:val="00172285"/>
    <w:rPr>
      <w:rFonts w:ascii="Courier New" w:hAnsi="Courier New" w:cs="Courier New"/>
      <w:noProof/>
      <w:sz w:val="20"/>
      <w:szCs w:val="20"/>
      <w:lang w:val="en-CA"/>
    </w:rPr>
  </w:style>
  <w:style w:type="table" w:styleId="TableGrid2">
    <w:name w:val="Table Grid 2"/>
    <w:basedOn w:val="TableNormal"/>
    <w:rsid w:val="001722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MediumList1-Accent1">
    <w:name w:val="Medium List 1 Accent 1"/>
    <w:basedOn w:val="TableNormal"/>
    <w:uiPriority w:val="65"/>
    <w:rsid w:val="0008739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rsid w:val="00D35239"/>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4670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apps.gov.bc.ca/pub/cpf/secure" TargetMode="External"/><Relationship Id="rId21" Type="http://schemas.openxmlformats.org/officeDocument/2006/relationships/hyperlink" Target="http://apps.gov.bc.ca/pub/cpf" TargetMode="External"/><Relationship Id="rId22" Type="http://schemas.openxmlformats.org/officeDocument/2006/relationships/hyperlink" Target="https://apps.gov.bc.ca/pub/cpf/secure/ws/users/"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subversion.apache.org/" TargetMode="External"/><Relationship Id="rId32" Type="http://schemas.openxmlformats.org/officeDocument/2006/relationships/hyperlink" Target="http://www.eclipse.org/subversive/"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tortoisesvn.tigris.org/" TargetMode="External"/><Relationship Id="rId34" Type="http://schemas.openxmlformats.org/officeDocument/2006/relationships/hyperlink" Target="http://svnbook.red-bean.com/" TargetMode="External"/><Relationship Id="rId35" Type="http://schemas.openxmlformats.org/officeDocument/2006/relationships/hyperlink" Target="http://poplar.idir.bcgov/svn/cpf/api-source/trunk/" TargetMode="External"/><Relationship Id="rId36" Type="http://schemas.openxmlformats.org/officeDocument/2006/relationships/hyperlink" Target="https://apps.gov.bc.ca/int/wsvn/CITZ.cpf/api-sourc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hyperlink" Target="https://apps.gov.bc.ca/pub/cpf/secure/ws/apps/MapTileByTileId/1.0.0/multiple/" TargetMode="External"/><Relationship Id="rId18" Type="http://schemas.openxmlformats.org/officeDocument/2006/relationships/hyperlink" Target="https://apps.gov.bc.ca/pub/cpf/secure/ws/" TargetMode="External"/><Relationship Id="rId19" Type="http://schemas.openxmlformats.org/officeDocument/2006/relationships/hyperlink" Target="https://apps.gov.bc.ca/pub/cpf/ws/" TargetMode="External"/><Relationship Id="rId37" Type="http://schemas.openxmlformats.org/officeDocument/2006/relationships/hyperlink" Target="http://maven.apache.org/" TargetMode="External"/><Relationship Id="rId38" Type="http://schemas.openxmlformats.org/officeDocument/2006/relationships/hyperlink" Target="http://eclipse.org/m2e/" TargetMode="External"/><Relationship Id="rId39" Type="http://schemas.openxmlformats.org/officeDocument/2006/relationships/hyperlink" Target="http://www.sonatype.com/books/mvnref-book/reference/" TargetMode="External"/><Relationship Id="rId40" Type="http://schemas.openxmlformats.org/officeDocument/2006/relationships/header" Target="header2.xml"/><Relationship Id="rId41" Type="http://schemas.openxmlformats.org/officeDocument/2006/relationships/footer" Target="footer3.xml"/><Relationship Id="rId42" Type="http://schemas.openxmlformats.org/officeDocument/2006/relationships/header" Target="header3.xml"/><Relationship Id="rId43" Type="http://schemas.openxmlformats.org/officeDocument/2006/relationships/footer" Target="footer4.xml"/><Relationship Id="rId44" Type="http://schemas.openxmlformats.org/officeDocument/2006/relationships/printerSettings" Target="printerSettings/printerSettings1.bin"/><Relationship Id="rId4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oauth.net/documentation/spec/" TargetMode="External"/><Relationship Id="rId4" Type="http://schemas.openxmlformats.org/officeDocument/2006/relationships/hyperlink" Target="http://en.wikipedia.org/wiki/URL_Template" TargetMode="External"/><Relationship Id="rId5" Type="http://schemas.openxmlformats.org/officeDocument/2006/relationships/hyperlink" Target="http://json.org/" TargetMode="External"/><Relationship Id="rId6" Type="http://schemas.openxmlformats.org/officeDocument/2006/relationships/hyperlink" Target="http://geojson.org/" TargetMode="External"/><Relationship Id="rId7" Type="http://schemas.openxmlformats.org/officeDocument/2006/relationships/hyperlink" Target="http://www.opengeospatial.org/standards/gml/" TargetMode="External"/><Relationship Id="rId8" Type="http://schemas.openxmlformats.org/officeDocument/2006/relationships/hyperlink" Target="http://www.json.org/" TargetMode="External"/><Relationship Id="rId9" Type="http://schemas.openxmlformats.org/officeDocument/2006/relationships/hyperlink" Target="https://developers.google.com/kml/documentation/" TargetMode="External"/><Relationship Id="rId1" Type="http://schemas.openxmlformats.org/officeDocument/2006/relationships/hyperlink" Target="http://en.wikipedia.org/wiki/Well-known_text" TargetMode="External"/><Relationship Id="rId2" Type="http://schemas.openxmlformats.org/officeDocument/2006/relationships/hyperlink" Target="http://postgis.org/documentation/manual-1.5/ch0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Paul's%20Laptop%20HD:Users:paustin:Documents:Templates:My%20Templates:BC%20Government:BCGOVNorm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ED2866-12A2-FF43-BEAE-BF02640F321E}" type="doc">
      <dgm:prSet loTypeId="urn:microsoft.com/office/officeart/2005/8/layout/process1" loCatId="" qsTypeId="urn:microsoft.com/office/officeart/2005/8/quickstyle/simple4" qsCatId="simple" csTypeId="urn:microsoft.com/office/officeart/2005/8/colors/accent1_2" csCatId="accent1" phldr="1"/>
      <dgm:spPr/>
    </dgm:pt>
    <dgm:pt modelId="{239465EF-7062-3144-BD84-FF220B928C33}">
      <dgm:prSet phldrT="[Text]"/>
      <dgm:spPr>
        <a:solidFill>
          <a:schemeClr val="accent3">
            <a:lumMod val="60000"/>
            <a:lumOff val="40000"/>
          </a:schemeClr>
        </a:solidFill>
      </dgm:spPr>
      <dgm:t>
        <a:bodyPr/>
        <a:lstStyle/>
        <a:p>
          <a:r>
            <a:rPr lang="en-US"/>
            <a:t>Submit Job</a:t>
          </a:r>
        </a:p>
      </dgm:t>
    </dgm:pt>
    <dgm:pt modelId="{BE214C34-BB78-B543-BBD5-B6907B0A5876}" type="parTrans" cxnId="{CCBA39CC-3EC5-5449-AA14-EBD78211CCA5}">
      <dgm:prSet/>
      <dgm:spPr/>
      <dgm:t>
        <a:bodyPr/>
        <a:lstStyle/>
        <a:p>
          <a:endParaRPr lang="en-US"/>
        </a:p>
      </dgm:t>
    </dgm:pt>
    <dgm:pt modelId="{49871B98-5307-4D4D-BB56-6DA71E8E6CDE}" type="sibTrans" cxnId="{CCBA39CC-3EC5-5449-AA14-EBD78211CCA5}">
      <dgm:prSet/>
      <dgm:spPr/>
      <dgm:t>
        <a:bodyPr/>
        <a:lstStyle/>
        <a:p>
          <a:endParaRPr lang="en-US"/>
        </a:p>
      </dgm:t>
    </dgm:pt>
    <dgm:pt modelId="{860599F9-4114-994E-8880-E24CF15C9CE8}">
      <dgm:prSet phldrT="[Text]"/>
      <dgm:spPr>
        <a:solidFill>
          <a:schemeClr val="accent3">
            <a:lumMod val="60000"/>
            <a:lumOff val="40000"/>
          </a:schemeClr>
        </a:solidFill>
      </dgm:spPr>
      <dgm:t>
        <a:bodyPr/>
        <a:lstStyle/>
        <a:p>
          <a:r>
            <a:rPr lang="en-US"/>
            <a:t>Check Job Status</a:t>
          </a:r>
        </a:p>
      </dgm:t>
    </dgm:pt>
    <dgm:pt modelId="{921270DF-80D8-384E-832D-F3079AB7FA95}" type="parTrans" cxnId="{A75F570A-B91B-3C49-8205-722D0D873E80}">
      <dgm:prSet/>
      <dgm:spPr/>
      <dgm:t>
        <a:bodyPr/>
        <a:lstStyle/>
        <a:p>
          <a:endParaRPr lang="en-US"/>
        </a:p>
      </dgm:t>
    </dgm:pt>
    <dgm:pt modelId="{DF0CCD76-632F-9F4A-9F82-5727E317AB31}" type="sibTrans" cxnId="{A75F570A-B91B-3C49-8205-722D0D873E80}">
      <dgm:prSet/>
      <dgm:spPr/>
      <dgm:t>
        <a:bodyPr/>
        <a:lstStyle/>
        <a:p>
          <a:endParaRPr lang="en-US"/>
        </a:p>
      </dgm:t>
    </dgm:pt>
    <dgm:pt modelId="{14022E5C-B80D-5649-B19C-11AF30EF1BA1}">
      <dgm:prSet phldrT="[Text]"/>
      <dgm:spPr>
        <a:solidFill>
          <a:schemeClr val="accent3">
            <a:lumMod val="60000"/>
            <a:lumOff val="40000"/>
          </a:schemeClr>
        </a:solidFill>
      </dgm:spPr>
      <dgm:t>
        <a:bodyPr/>
        <a:lstStyle/>
        <a:p>
          <a:r>
            <a:rPr lang="en-US"/>
            <a:t>List Result Files</a:t>
          </a:r>
        </a:p>
      </dgm:t>
    </dgm:pt>
    <dgm:pt modelId="{DE8F2E29-5F50-1B44-BC64-8E087DFF42AC}" type="parTrans" cxnId="{7CBC01ED-B98F-5948-9601-DB4E9711B82E}">
      <dgm:prSet/>
      <dgm:spPr/>
      <dgm:t>
        <a:bodyPr/>
        <a:lstStyle/>
        <a:p>
          <a:endParaRPr lang="en-US"/>
        </a:p>
      </dgm:t>
    </dgm:pt>
    <dgm:pt modelId="{9BB467D2-C0B4-F948-993A-8A6BF6AC4E7C}" type="sibTrans" cxnId="{7CBC01ED-B98F-5948-9601-DB4E9711B82E}">
      <dgm:prSet/>
      <dgm:spPr/>
      <dgm:t>
        <a:bodyPr/>
        <a:lstStyle/>
        <a:p>
          <a:endParaRPr lang="en-US"/>
        </a:p>
      </dgm:t>
    </dgm:pt>
    <dgm:pt modelId="{E5251734-AD29-104C-A12D-7E80D85F208B}">
      <dgm:prSet phldrT="[Text]"/>
      <dgm:spPr>
        <a:solidFill>
          <a:schemeClr val="accent3">
            <a:lumMod val="60000"/>
            <a:lumOff val="40000"/>
          </a:schemeClr>
        </a:solidFill>
      </dgm:spPr>
      <dgm:t>
        <a:bodyPr/>
        <a:lstStyle/>
        <a:p>
          <a:r>
            <a:rPr lang="en-US"/>
            <a:t>Download Result Files</a:t>
          </a:r>
        </a:p>
      </dgm:t>
    </dgm:pt>
    <dgm:pt modelId="{09E25839-9568-B044-9DE4-E82709DA0999}" type="parTrans" cxnId="{338A4EB6-68A3-4047-B860-4BDE2986179F}">
      <dgm:prSet/>
      <dgm:spPr/>
      <dgm:t>
        <a:bodyPr/>
        <a:lstStyle/>
        <a:p>
          <a:endParaRPr lang="en-US"/>
        </a:p>
      </dgm:t>
    </dgm:pt>
    <dgm:pt modelId="{BB057D61-35CD-6D40-88C0-4005C399BC15}" type="sibTrans" cxnId="{338A4EB6-68A3-4047-B860-4BDE2986179F}">
      <dgm:prSet/>
      <dgm:spPr/>
      <dgm:t>
        <a:bodyPr/>
        <a:lstStyle/>
        <a:p>
          <a:endParaRPr lang="en-US"/>
        </a:p>
      </dgm:t>
    </dgm:pt>
    <dgm:pt modelId="{7F2E4392-C32A-3D41-AB09-824EEF48FDBD}">
      <dgm:prSet phldrT="[Text]"/>
      <dgm:spPr/>
      <dgm:t>
        <a:bodyPr/>
        <a:lstStyle/>
        <a:p>
          <a:r>
            <a:rPr lang="en-US"/>
            <a:t>Create Job Request File</a:t>
          </a:r>
        </a:p>
      </dgm:t>
    </dgm:pt>
    <dgm:pt modelId="{A238FC74-9A62-FD45-852B-318F3C704F1E}" type="parTrans" cxnId="{4FC56ABB-216A-0042-9D55-DD46E439D24A}">
      <dgm:prSet/>
      <dgm:spPr/>
      <dgm:t>
        <a:bodyPr/>
        <a:lstStyle/>
        <a:p>
          <a:endParaRPr lang="en-US"/>
        </a:p>
      </dgm:t>
    </dgm:pt>
    <dgm:pt modelId="{F64ACC5B-03D4-AE43-BD58-A9793DBBD981}" type="sibTrans" cxnId="{4FC56ABB-216A-0042-9D55-DD46E439D24A}">
      <dgm:prSet/>
      <dgm:spPr/>
      <dgm:t>
        <a:bodyPr/>
        <a:lstStyle/>
        <a:p>
          <a:endParaRPr lang="en-US"/>
        </a:p>
      </dgm:t>
    </dgm:pt>
    <dgm:pt modelId="{5FC65F7D-3A59-4742-A91D-FAB7D0F76139}">
      <dgm:prSet phldrT="[Text]"/>
      <dgm:spPr/>
      <dgm:t>
        <a:bodyPr/>
        <a:lstStyle/>
        <a:p>
          <a:r>
            <a:rPr lang="en-US"/>
            <a:t>Process Result File</a:t>
          </a:r>
        </a:p>
      </dgm:t>
    </dgm:pt>
    <dgm:pt modelId="{CBD36D66-B1C0-9D4D-AB75-E6584DD8DF68}" type="parTrans" cxnId="{18ACF71C-90CA-734E-9FAF-A5BED837890D}">
      <dgm:prSet/>
      <dgm:spPr/>
      <dgm:t>
        <a:bodyPr/>
        <a:lstStyle/>
        <a:p>
          <a:endParaRPr lang="en-US"/>
        </a:p>
      </dgm:t>
    </dgm:pt>
    <dgm:pt modelId="{0A70FC75-A5C7-644E-B9C4-FAD9650EF73B}" type="sibTrans" cxnId="{18ACF71C-90CA-734E-9FAF-A5BED837890D}">
      <dgm:prSet/>
      <dgm:spPr/>
      <dgm:t>
        <a:bodyPr/>
        <a:lstStyle/>
        <a:p>
          <a:endParaRPr lang="en-US"/>
        </a:p>
      </dgm:t>
    </dgm:pt>
    <dgm:pt modelId="{7E7C5C7A-E30C-8A4D-9ABE-627BF4383B12}" type="pres">
      <dgm:prSet presAssocID="{FAED2866-12A2-FF43-BEAE-BF02640F321E}" presName="Name0" presStyleCnt="0">
        <dgm:presLayoutVars>
          <dgm:dir/>
          <dgm:resizeHandles val="exact"/>
        </dgm:presLayoutVars>
      </dgm:prSet>
      <dgm:spPr/>
    </dgm:pt>
    <dgm:pt modelId="{6247BDD9-32BF-F44C-A43E-7F772083010D}" type="pres">
      <dgm:prSet presAssocID="{7F2E4392-C32A-3D41-AB09-824EEF48FDBD}" presName="node" presStyleLbl="node1" presStyleIdx="0" presStyleCnt="6">
        <dgm:presLayoutVars>
          <dgm:bulletEnabled val="1"/>
        </dgm:presLayoutVars>
      </dgm:prSet>
      <dgm:spPr/>
      <dgm:t>
        <a:bodyPr/>
        <a:lstStyle/>
        <a:p>
          <a:endParaRPr lang="en-US"/>
        </a:p>
      </dgm:t>
    </dgm:pt>
    <dgm:pt modelId="{0C0576BA-486B-5F49-A69B-682AB6C88577}" type="pres">
      <dgm:prSet presAssocID="{F64ACC5B-03D4-AE43-BD58-A9793DBBD981}" presName="sibTrans" presStyleLbl="sibTrans2D1" presStyleIdx="0" presStyleCnt="5"/>
      <dgm:spPr/>
      <dgm:t>
        <a:bodyPr/>
        <a:lstStyle/>
        <a:p>
          <a:endParaRPr lang="en-US"/>
        </a:p>
      </dgm:t>
    </dgm:pt>
    <dgm:pt modelId="{92437F14-A593-3640-89D2-4ECFF1D36243}" type="pres">
      <dgm:prSet presAssocID="{F64ACC5B-03D4-AE43-BD58-A9793DBBD981}" presName="connectorText" presStyleLbl="sibTrans2D1" presStyleIdx="0" presStyleCnt="5"/>
      <dgm:spPr/>
      <dgm:t>
        <a:bodyPr/>
        <a:lstStyle/>
        <a:p>
          <a:endParaRPr lang="en-US"/>
        </a:p>
      </dgm:t>
    </dgm:pt>
    <dgm:pt modelId="{077FEF0F-B9BA-8B4D-BA40-8FC898967AF8}" type="pres">
      <dgm:prSet presAssocID="{239465EF-7062-3144-BD84-FF220B928C33}" presName="node" presStyleLbl="node1" presStyleIdx="1" presStyleCnt="6">
        <dgm:presLayoutVars>
          <dgm:bulletEnabled val="1"/>
        </dgm:presLayoutVars>
      </dgm:prSet>
      <dgm:spPr/>
      <dgm:t>
        <a:bodyPr/>
        <a:lstStyle/>
        <a:p>
          <a:endParaRPr lang="en-US"/>
        </a:p>
      </dgm:t>
    </dgm:pt>
    <dgm:pt modelId="{A9ED6DE1-E914-2C4A-A58E-0D5E8E73050C}" type="pres">
      <dgm:prSet presAssocID="{49871B98-5307-4D4D-BB56-6DA71E8E6CDE}" presName="sibTrans" presStyleLbl="sibTrans2D1" presStyleIdx="1" presStyleCnt="5"/>
      <dgm:spPr/>
      <dgm:t>
        <a:bodyPr/>
        <a:lstStyle/>
        <a:p>
          <a:endParaRPr lang="en-US"/>
        </a:p>
      </dgm:t>
    </dgm:pt>
    <dgm:pt modelId="{F07FE115-2B50-B44B-9A9F-91CED60911BD}" type="pres">
      <dgm:prSet presAssocID="{49871B98-5307-4D4D-BB56-6DA71E8E6CDE}" presName="connectorText" presStyleLbl="sibTrans2D1" presStyleIdx="1" presStyleCnt="5"/>
      <dgm:spPr/>
      <dgm:t>
        <a:bodyPr/>
        <a:lstStyle/>
        <a:p>
          <a:endParaRPr lang="en-US"/>
        </a:p>
      </dgm:t>
    </dgm:pt>
    <dgm:pt modelId="{956BFBCE-AE72-5149-8B86-CA6F117BA0BE}" type="pres">
      <dgm:prSet presAssocID="{860599F9-4114-994E-8880-E24CF15C9CE8}" presName="node" presStyleLbl="node1" presStyleIdx="2" presStyleCnt="6">
        <dgm:presLayoutVars>
          <dgm:bulletEnabled val="1"/>
        </dgm:presLayoutVars>
      </dgm:prSet>
      <dgm:spPr/>
      <dgm:t>
        <a:bodyPr/>
        <a:lstStyle/>
        <a:p>
          <a:endParaRPr lang="en-US"/>
        </a:p>
      </dgm:t>
    </dgm:pt>
    <dgm:pt modelId="{A4E35876-26A2-2745-9EB5-902ED6F06AA4}" type="pres">
      <dgm:prSet presAssocID="{DF0CCD76-632F-9F4A-9F82-5727E317AB31}" presName="sibTrans" presStyleLbl="sibTrans2D1" presStyleIdx="2" presStyleCnt="5"/>
      <dgm:spPr/>
      <dgm:t>
        <a:bodyPr/>
        <a:lstStyle/>
        <a:p>
          <a:endParaRPr lang="en-US"/>
        </a:p>
      </dgm:t>
    </dgm:pt>
    <dgm:pt modelId="{06971950-2CFB-5A43-AE59-A48275681D46}" type="pres">
      <dgm:prSet presAssocID="{DF0CCD76-632F-9F4A-9F82-5727E317AB31}" presName="connectorText" presStyleLbl="sibTrans2D1" presStyleIdx="2" presStyleCnt="5"/>
      <dgm:spPr/>
      <dgm:t>
        <a:bodyPr/>
        <a:lstStyle/>
        <a:p>
          <a:endParaRPr lang="en-US"/>
        </a:p>
      </dgm:t>
    </dgm:pt>
    <dgm:pt modelId="{C8DFFE57-AAD3-A840-8362-F9BF97D60D98}" type="pres">
      <dgm:prSet presAssocID="{14022E5C-B80D-5649-B19C-11AF30EF1BA1}" presName="node" presStyleLbl="node1" presStyleIdx="3" presStyleCnt="6">
        <dgm:presLayoutVars>
          <dgm:bulletEnabled val="1"/>
        </dgm:presLayoutVars>
      </dgm:prSet>
      <dgm:spPr/>
      <dgm:t>
        <a:bodyPr/>
        <a:lstStyle/>
        <a:p>
          <a:endParaRPr lang="en-US"/>
        </a:p>
      </dgm:t>
    </dgm:pt>
    <dgm:pt modelId="{06A2146B-6232-BC44-9172-D2745734F378}" type="pres">
      <dgm:prSet presAssocID="{9BB467D2-C0B4-F948-993A-8A6BF6AC4E7C}" presName="sibTrans" presStyleLbl="sibTrans2D1" presStyleIdx="3" presStyleCnt="5"/>
      <dgm:spPr/>
      <dgm:t>
        <a:bodyPr/>
        <a:lstStyle/>
        <a:p>
          <a:endParaRPr lang="en-US"/>
        </a:p>
      </dgm:t>
    </dgm:pt>
    <dgm:pt modelId="{7F14F269-3408-8C40-A127-7A25F0E1B062}" type="pres">
      <dgm:prSet presAssocID="{9BB467D2-C0B4-F948-993A-8A6BF6AC4E7C}" presName="connectorText" presStyleLbl="sibTrans2D1" presStyleIdx="3" presStyleCnt="5"/>
      <dgm:spPr/>
      <dgm:t>
        <a:bodyPr/>
        <a:lstStyle/>
        <a:p>
          <a:endParaRPr lang="en-US"/>
        </a:p>
      </dgm:t>
    </dgm:pt>
    <dgm:pt modelId="{11B354DD-F9FB-C541-845A-EEF0F58EFCA3}" type="pres">
      <dgm:prSet presAssocID="{E5251734-AD29-104C-A12D-7E80D85F208B}" presName="node" presStyleLbl="node1" presStyleIdx="4" presStyleCnt="6">
        <dgm:presLayoutVars>
          <dgm:bulletEnabled val="1"/>
        </dgm:presLayoutVars>
      </dgm:prSet>
      <dgm:spPr/>
      <dgm:t>
        <a:bodyPr/>
        <a:lstStyle/>
        <a:p>
          <a:endParaRPr lang="en-US"/>
        </a:p>
      </dgm:t>
    </dgm:pt>
    <dgm:pt modelId="{CF21491E-F4B5-BA40-A525-B0152B893D3A}" type="pres">
      <dgm:prSet presAssocID="{BB057D61-35CD-6D40-88C0-4005C399BC15}" presName="sibTrans" presStyleLbl="sibTrans2D1" presStyleIdx="4" presStyleCnt="5"/>
      <dgm:spPr/>
      <dgm:t>
        <a:bodyPr/>
        <a:lstStyle/>
        <a:p>
          <a:endParaRPr lang="en-US"/>
        </a:p>
      </dgm:t>
    </dgm:pt>
    <dgm:pt modelId="{0EAD3645-546B-0441-99FF-7651AE48915B}" type="pres">
      <dgm:prSet presAssocID="{BB057D61-35CD-6D40-88C0-4005C399BC15}" presName="connectorText" presStyleLbl="sibTrans2D1" presStyleIdx="4" presStyleCnt="5"/>
      <dgm:spPr/>
      <dgm:t>
        <a:bodyPr/>
        <a:lstStyle/>
        <a:p>
          <a:endParaRPr lang="en-US"/>
        </a:p>
      </dgm:t>
    </dgm:pt>
    <dgm:pt modelId="{1AD8DE55-AC6C-0D43-A353-D1D236561279}" type="pres">
      <dgm:prSet presAssocID="{5FC65F7D-3A59-4742-A91D-FAB7D0F76139}" presName="node" presStyleLbl="node1" presStyleIdx="5" presStyleCnt="6">
        <dgm:presLayoutVars>
          <dgm:bulletEnabled val="1"/>
        </dgm:presLayoutVars>
      </dgm:prSet>
      <dgm:spPr/>
      <dgm:t>
        <a:bodyPr/>
        <a:lstStyle/>
        <a:p>
          <a:endParaRPr lang="en-US"/>
        </a:p>
      </dgm:t>
    </dgm:pt>
  </dgm:ptLst>
  <dgm:cxnLst>
    <dgm:cxn modelId="{4FC56ABB-216A-0042-9D55-DD46E439D24A}" srcId="{FAED2866-12A2-FF43-BEAE-BF02640F321E}" destId="{7F2E4392-C32A-3D41-AB09-824EEF48FDBD}" srcOrd="0" destOrd="0" parTransId="{A238FC74-9A62-FD45-852B-318F3C704F1E}" sibTransId="{F64ACC5B-03D4-AE43-BD58-A9793DBBD981}"/>
    <dgm:cxn modelId="{CCBA39CC-3EC5-5449-AA14-EBD78211CCA5}" srcId="{FAED2866-12A2-FF43-BEAE-BF02640F321E}" destId="{239465EF-7062-3144-BD84-FF220B928C33}" srcOrd="1" destOrd="0" parTransId="{BE214C34-BB78-B543-BBD5-B6907B0A5876}" sibTransId="{49871B98-5307-4D4D-BB56-6DA71E8E6CDE}"/>
    <dgm:cxn modelId="{DE43FD71-5F61-2542-BFA2-2EE9286D969B}" type="presOf" srcId="{49871B98-5307-4D4D-BB56-6DA71E8E6CDE}" destId="{F07FE115-2B50-B44B-9A9F-91CED60911BD}" srcOrd="1" destOrd="0" presId="urn:microsoft.com/office/officeart/2005/8/layout/process1"/>
    <dgm:cxn modelId="{889DDBF6-ECBA-C946-B144-8DB89B127231}" type="presOf" srcId="{49871B98-5307-4D4D-BB56-6DA71E8E6CDE}" destId="{A9ED6DE1-E914-2C4A-A58E-0D5E8E73050C}" srcOrd="0" destOrd="0" presId="urn:microsoft.com/office/officeart/2005/8/layout/process1"/>
    <dgm:cxn modelId="{1B87BF0C-4D3D-B942-AA0A-D9F0422F5DBF}" type="presOf" srcId="{860599F9-4114-994E-8880-E24CF15C9CE8}" destId="{956BFBCE-AE72-5149-8B86-CA6F117BA0BE}" srcOrd="0" destOrd="0" presId="urn:microsoft.com/office/officeart/2005/8/layout/process1"/>
    <dgm:cxn modelId="{BA7DCBFE-B254-7541-A17D-9F10E4EBE6BD}" type="presOf" srcId="{9BB467D2-C0B4-F948-993A-8A6BF6AC4E7C}" destId="{7F14F269-3408-8C40-A127-7A25F0E1B062}" srcOrd="1" destOrd="0" presId="urn:microsoft.com/office/officeart/2005/8/layout/process1"/>
    <dgm:cxn modelId="{7CBC01ED-B98F-5948-9601-DB4E9711B82E}" srcId="{FAED2866-12A2-FF43-BEAE-BF02640F321E}" destId="{14022E5C-B80D-5649-B19C-11AF30EF1BA1}" srcOrd="3" destOrd="0" parTransId="{DE8F2E29-5F50-1B44-BC64-8E087DFF42AC}" sibTransId="{9BB467D2-C0B4-F948-993A-8A6BF6AC4E7C}"/>
    <dgm:cxn modelId="{558CABCA-3FEE-2745-90F1-2356D2C3EE99}" type="presOf" srcId="{239465EF-7062-3144-BD84-FF220B928C33}" destId="{077FEF0F-B9BA-8B4D-BA40-8FC898967AF8}" srcOrd="0" destOrd="0" presId="urn:microsoft.com/office/officeart/2005/8/layout/process1"/>
    <dgm:cxn modelId="{E37566C1-A2CC-7545-B672-61F7E3E080E0}" type="presOf" srcId="{F64ACC5B-03D4-AE43-BD58-A9793DBBD981}" destId="{0C0576BA-486B-5F49-A69B-682AB6C88577}" srcOrd="0" destOrd="0" presId="urn:microsoft.com/office/officeart/2005/8/layout/process1"/>
    <dgm:cxn modelId="{665C1818-C0BC-EA49-9131-0651C1AC99DC}" type="presOf" srcId="{9BB467D2-C0B4-F948-993A-8A6BF6AC4E7C}" destId="{06A2146B-6232-BC44-9172-D2745734F378}" srcOrd="0" destOrd="0" presId="urn:microsoft.com/office/officeart/2005/8/layout/process1"/>
    <dgm:cxn modelId="{5D2AE2CE-E12D-5148-8EBF-B793238781CF}" type="presOf" srcId="{14022E5C-B80D-5649-B19C-11AF30EF1BA1}" destId="{C8DFFE57-AAD3-A840-8362-F9BF97D60D98}" srcOrd="0" destOrd="0" presId="urn:microsoft.com/office/officeart/2005/8/layout/process1"/>
    <dgm:cxn modelId="{18ACF71C-90CA-734E-9FAF-A5BED837890D}" srcId="{FAED2866-12A2-FF43-BEAE-BF02640F321E}" destId="{5FC65F7D-3A59-4742-A91D-FAB7D0F76139}" srcOrd="5" destOrd="0" parTransId="{CBD36D66-B1C0-9D4D-AB75-E6584DD8DF68}" sibTransId="{0A70FC75-A5C7-644E-B9C4-FAD9650EF73B}"/>
    <dgm:cxn modelId="{C1757F7A-B4BD-7547-B06E-C94CEDD572EE}" type="presOf" srcId="{BB057D61-35CD-6D40-88C0-4005C399BC15}" destId="{0EAD3645-546B-0441-99FF-7651AE48915B}" srcOrd="1" destOrd="0" presId="urn:microsoft.com/office/officeart/2005/8/layout/process1"/>
    <dgm:cxn modelId="{A75F570A-B91B-3C49-8205-722D0D873E80}" srcId="{FAED2866-12A2-FF43-BEAE-BF02640F321E}" destId="{860599F9-4114-994E-8880-E24CF15C9CE8}" srcOrd="2" destOrd="0" parTransId="{921270DF-80D8-384E-832D-F3079AB7FA95}" sibTransId="{DF0CCD76-632F-9F4A-9F82-5727E317AB31}"/>
    <dgm:cxn modelId="{338A4EB6-68A3-4047-B860-4BDE2986179F}" srcId="{FAED2866-12A2-FF43-BEAE-BF02640F321E}" destId="{E5251734-AD29-104C-A12D-7E80D85F208B}" srcOrd="4" destOrd="0" parTransId="{09E25839-9568-B044-9DE4-E82709DA0999}" sibTransId="{BB057D61-35CD-6D40-88C0-4005C399BC15}"/>
    <dgm:cxn modelId="{08E75C6B-242F-8042-BC18-32F8A207A3D2}" type="presOf" srcId="{DF0CCD76-632F-9F4A-9F82-5727E317AB31}" destId="{06971950-2CFB-5A43-AE59-A48275681D46}" srcOrd="1" destOrd="0" presId="urn:microsoft.com/office/officeart/2005/8/layout/process1"/>
    <dgm:cxn modelId="{2DB66C05-55C3-F741-ACDD-0331AC3FC430}" type="presOf" srcId="{BB057D61-35CD-6D40-88C0-4005C399BC15}" destId="{CF21491E-F4B5-BA40-A525-B0152B893D3A}" srcOrd="0" destOrd="0" presId="urn:microsoft.com/office/officeart/2005/8/layout/process1"/>
    <dgm:cxn modelId="{7A3F5A41-F25C-A543-A893-AE8E3203A516}" type="presOf" srcId="{DF0CCD76-632F-9F4A-9F82-5727E317AB31}" destId="{A4E35876-26A2-2745-9EB5-902ED6F06AA4}" srcOrd="0" destOrd="0" presId="urn:microsoft.com/office/officeart/2005/8/layout/process1"/>
    <dgm:cxn modelId="{2C8B9841-3185-2F48-A5E2-D1F9D128ADA8}" type="presOf" srcId="{FAED2866-12A2-FF43-BEAE-BF02640F321E}" destId="{7E7C5C7A-E30C-8A4D-9ABE-627BF4383B12}" srcOrd="0" destOrd="0" presId="urn:microsoft.com/office/officeart/2005/8/layout/process1"/>
    <dgm:cxn modelId="{85AACD10-24F4-344E-AA33-BF4F09C7E9EA}" type="presOf" srcId="{7F2E4392-C32A-3D41-AB09-824EEF48FDBD}" destId="{6247BDD9-32BF-F44C-A43E-7F772083010D}" srcOrd="0" destOrd="0" presId="urn:microsoft.com/office/officeart/2005/8/layout/process1"/>
    <dgm:cxn modelId="{0B3CA147-67F9-DF4A-AEB5-5E59CCC80ACB}" type="presOf" srcId="{5FC65F7D-3A59-4742-A91D-FAB7D0F76139}" destId="{1AD8DE55-AC6C-0D43-A353-D1D236561279}" srcOrd="0" destOrd="0" presId="urn:microsoft.com/office/officeart/2005/8/layout/process1"/>
    <dgm:cxn modelId="{3AE0C1F8-F2A2-B44A-AE3F-64CD00E58645}" type="presOf" srcId="{F64ACC5B-03D4-AE43-BD58-A9793DBBD981}" destId="{92437F14-A593-3640-89D2-4ECFF1D36243}" srcOrd="1" destOrd="0" presId="urn:microsoft.com/office/officeart/2005/8/layout/process1"/>
    <dgm:cxn modelId="{3B6D2257-D363-7245-8B82-E16B1AB5541B}" type="presOf" srcId="{E5251734-AD29-104C-A12D-7E80D85F208B}" destId="{11B354DD-F9FB-C541-845A-EEF0F58EFCA3}" srcOrd="0" destOrd="0" presId="urn:microsoft.com/office/officeart/2005/8/layout/process1"/>
    <dgm:cxn modelId="{41BAD97F-F34A-3540-A655-5EF0F5CF9A3E}" type="presParOf" srcId="{7E7C5C7A-E30C-8A4D-9ABE-627BF4383B12}" destId="{6247BDD9-32BF-F44C-A43E-7F772083010D}" srcOrd="0" destOrd="0" presId="urn:microsoft.com/office/officeart/2005/8/layout/process1"/>
    <dgm:cxn modelId="{218CD9A9-A8CF-0543-8156-2E620E8051F1}" type="presParOf" srcId="{7E7C5C7A-E30C-8A4D-9ABE-627BF4383B12}" destId="{0C0576BA-486B-5F49-A69B-682AB6C88577}" srcOrd="1" destOrd="0" presId="urn:microsoft.com/office/officeart/2005/8/layout/process1"/>
    <dgm:cxn modelId="{4C6ADB0E-742C-C242-8FBA-7D963830A721}" type="presParOf" srcId="{0C0576BA-486B-5F49-A69B-682AB6C88577}" destId="{92437F14-A593-3640-89D2-4ECFF1D36243}" srcOrd="0" destOrd="0" presId="urn:microsoft.com/office/officeart/2005/8/layout/process1"/>
    <dgm:cxn modelId="{6D4EE1AC-D5E9-074F-BD93-09404DB385A1}" type="presParOf" srcId="{7E7C5C7A-E30C-8A4D-9ABE-627BF4383B12}" destId="{077FEF0F-B9BA-8B4D-BA40-8FC898967AF8}" srcOrd="2" destOrd="0" presId="urn:microsoft.com/office/officeart/2005/8/layout/process1"/>
    <dgm:cxn modelId="{DCB37EBD-22FA-4F43-B404-F6DE440676C6}" type="presParOf" srcId="{7E7C5C7A-E30C-8A4D-9ABE-627BF4383B12}" destId="{A9ED6DE1-E914-2C4A-A58E-0D5E8E73050C}" srcOrd="3" destOrd="0" presId="urn:microsoft.com/office/officeart/2005/8/layout/process1"/>
    <dgm:cxn modelId="{BB50B0AA-31FE-0747-8F07-144257253FBE}" type="presParOf" srcId="{A9ED6DE1-E914-2C4A-A58E-0D5E8E73050C}" destId="{F07FE115-2B50-B44B-9A9F-91CED60911BD}" srcOrd="0" destOrd="0" presId="urn:microsoft.com/office/officeart/2005/8/layout/process1"/>
    <dgm:cxn modelId="{CDD63FEE-5648-D744-BAE5-DB136823B43A}" type="presParOf" srcId="{7E7C5C7A-E30C-8A4D-9ABE-627BF4383B12}" destId="{956BFBCE-AE72-5149-8B86-CA6F117BA0BE}" srcOrd="4" destOrd="0" presId="urn:microsoft.com/office/officeart/2005/8/layout/process1"/>
    <dgm:cxn modelId="{EB76F56E-DA72-2845-8773-2F17C89DF9D4}" type="presParOf" srcId="{7E7C5C7A-E30C-8A4D-9ABE-627BF4383B12}" destId="{A4E35876-26A2-2745-9EB5-902ED6F06AA4}" srcOrd="5" destOrd="0" presId="urn:microsoft.com/office/officeart/2005/8/layout/process1"/>
    <dgm:cxn modelId="{EE40F066-E3B5-344F-BB23-549AABBD2498}" type="presParOf" srcId="{A4E35876-26A2-2745-9EB5-902ED6F06AA4}" destId="{06971950-2CFB-5A43-AE59-A48275681D46}" srcOrd="0" destOrd="0" presId="urn:microsoft.com/office/officeart/2005/8/layout/process1"/>
    <dgm:cxn modelId="{029C8BBE-D671-BF4D-AC59-E39C0F098BA2}" type="presParOf" srcId="{7E7C5C7A-E30C-8A4D-9ABE-627BF4383B12}" destId="{C8DFFE57-AAD3-A840-8362-F9BF97D60D98}" srcOrd="6" destOrd="0" presId="urn:microsoft.com/office/officeart/2005/8/layout/process1"/>
    <dgm:cxn modelId="{F50F2FD2-6A4F-5F42-9E12-C9845F229587}" type="presParOf" srcId="{7E7C5C7A-E30C-8A4D-9ABE-627BF4383B12}" destId="{06A2146B-6232-BC44-9172-D2745734F378}" srcOrd="7" destOrd="0" presId="urn:microsoft.com/office/officeart/2005/8/layout/process1"/>
    <dgm:cxn modelId="{D7CEEFF5-198E-2148-87D7-D43C53D691CF}" type="presParOf" srcId="{06A2146B-6232-BC44-9172-D2745734F378}" destId="{7F14F269-3408-8C40-A127-7A25F0E1B062}" srcOrd="0" destOrd="0" presId="urn:microsoft.com/office/officeart/2005/8/layout/process1"/>
    <dgm:cxn modelId="{E3AA3ACD-C00D-2845-BC11-2AAA992F8BE6}" type="presParOf" srcId="{7E7C5C7A-E30C-8A4D-9ABE-627BF4383B12}" destId="{11B354DD-F9FB-C541-845A-EEF0F58EFCA3}" srcOrd="8" destOrd="0" presId="urn:microsoft.com/office/officeart/2005/8/layout/process1"/>
    <dgm:cxn modelId="{7C34C586-4855-FA46-BB89-C1E69DBA539E}" type="presParOf" srcId="{7E7C5C7A-E30C-8A4D-9ABE-627BF4383B12}" destId="{CF21491E-F4B5-BA40-A525-B0152B893D3A}" srcOrd="9" destOrd="0" presId="urn:microsoft.com/office/officeart/2005/8/layout/process1"/>
    <dgm:cxn modelId="{C8272D63-2238-0B40-86CF-8F8A0D574508}" type="presParOf" srcId="{CF21491E-F4B5-BA40-A525-B0152B893D3A}" destId="{0EAD3645-546B-0441-99FF-7651AE48915B}" srcOrd="0" destOrd="0" presId="urn:microsoft.com/office/officeart/2005/8/layout/process1"/>
    <dgm:cxn modelId="{DE454698-4764-B54B-AFA2-2FD62CA2867B}" type="presParOf" srcId="{7E7C5C7A-E30C-8A4D-9ABE-627BF4383B12}" destId="{1AD8DE55-AC6C-0D43-A353-D1D236561279}"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47BDD9-32BF-F44C-A43E-7F772083010D}">
      <dsp:nvSpPr>
        <dsp:cNvPr id="0" name=""/>
        <dsp:cNvSpPr/>
      </dsp:nvSpPr>
      <dsp:spPr>
        <a:xfrm>
          <a:off x="0" y="172974"/>
          <a:ext cx="685799" cy="52720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Create Job Request File</a:t>
          </a:r>
        </a:p>
      </dsp:txBody>
      <dsp:txXfrm>
        <a:off x="15441" y="188415"/>
        <a:ext cx="654917" cy="496326"/>
      </dsp:txXfrm>
    </dsp:sp>
    <dsp:sp modelId="{0C0576BA-486B-5F49-A69B-682AB6C88577}">
      <dsp:nvSpPr>
        <dsp:cNvPr id="0" name=""/>
        <dsp:cNvSpPr/>
      </dsp:nvSpPr>
      <dsp:spPr>
        <a:xfrm>
          <a:off x="754380" y="351539"/>
          <a:ext cx="145389" cy="17007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385555"/>
        <a:ext cx="101772" cy="102046"/>
      </dsp:txXfrm>
    </dsp:sp>
    <dsp:sp modelId="{077FEF0F-B9BA-8B4D-BA40-8FC898967AF8}">
      <dsp:nvSpPr>
        <dsp:cNvPr id="0" name=""/>
        <dsp:cNvSpPr/>
      </dsp:nvSpPr>
      <dsp:spPr>
        <a:xfrm>
          <a:off x="960120" y="172974"/>
          <a:ext cx="685799" cy="527208"/>
        </a:xfrm>
        <a:prstGeom prst="roundRect">
          <a:avLst>
            <a:gd name="adj" fmla="val 10000"/>
          </a:avLst>
        </a:prstGeom>
        <a:solidFill>
          <a:schemeClr val="accent3">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Submit Job</a:t>
          </a:r>
        </a:p>
      </dsp:txBody>
      <dsp:txXfrm>
        <a:off x="975561" y="188415"/>
        <a:ext cx="654917" cy="496326"/>
      </dsp:txXfrm>
    </dsp:sp>
    <dsp:sp modelId="{A9ED6DE1-E914-2C4A-A58E-0D5E8E73050C}">
      <dsp:nvSpPr>
        <dsp:cNvPr id="0" name=""/>
        <dsp:cNvSpPr/>
      </dsp:nvSpPr>
      <dsp:spPr>
        <a:xfrm>
          <a:off x="1714500" y="351539"/>
          <a:ext cx="145389" cy="17007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385555"/>
        <a:ext cx="101772" cy="102046"/>
      </dsp:txXfrm>
    </dsp:sp>
    <dsp:sp modelId="{956BFBCE-AE72-5149-8B86-CA6F117BA0BE}">
      <dsp:nvSpPr>
        <dsp:cNvPr id="0" name=""/>
        <dsp:cNvSpPr/>
      </dsp:nvSpPr>
      <dsp:spPr>
        <a:xfrm>
          <a:off x="1920240" y="172974"/>
          <a:ext cx="685799" cy="527208"/>
        </a:xfrm>
        <a:prstGeom prst="roundRect">
          <a:avLst>
            <a:gd name="adj" fmla="val 10000"/>
          </a:avLst>
        </a:prstGeom>
        <a:solidFill>
          <a:schemeClr val="accent3">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Check Job Status</a:t>
          </a:r>
        </a:p>
      </dsp:txBody>
      <dsp:txXfrm>
        <a:off x="1935681" y="188415"/>
        <a:ext cx="654917" cy="496326"/>
      </dsp:txXfrm>
    </dsp:sp>
    <dsp:sp modelId="{A4E35876-26A2-2745-9EB5-902ED6F06AA4}">
      <dsp:nvSpPr>
        <dsp:cNvPr id="0" name=""/>
        <dsp:cNvSpPr/>
      </dsp:nvSpPr>
      <dsp:spPr>
        <a:xfrm>
          <a:off x="2674620" y="351539"/>
          <a:ext cx="145389" cy="17007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385555"/>
        <a:ext cx="101772" cy="102046"/>
      </dsp:txXfrm>
    </dsp:sp>
    <dsp:sp modelId="{C8DFFE57-AAD3-A840-8362-F9BF97D60D98}">
      <dsp:nvSpPr>
        <dsp:cNvPr id="0" name=""/>
        <dsp:cNvSpPr/>
      </dsp:nvSpPr>
      <dsp:spPr>
        <a:xfrm>
          <a:off x="2880360" y="172974"/>
          <a:ext cx="685799" cy="527208"/>
        </a:xfrm>
        <a:prstGeom prst="roundRect">
          <a:avLst>
            <a:gd name="adj" fmla="val 10000"/>
          </a:avLst>
        </a:prstGeom>
        <a:solidFill>
          <a:schemeClr val="accent3">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List Result Files</a:t>
          </a:r>
        </a:p>
      </dsp:txBody>
      <dsp:txXfrm>
        <a:off x="2895801" y="188415"/>
        <a:ext cx="654917" cy="496326"/>
      </dsp:txXfrm>
    </dsp:sp>
    <dsp:sp modelId="{06A2146B-6232-BC44-9172-D2745734F378}">
      <dsp:nvSpPr>
        <dsp:cNvPr id="0" name=""/>
        <dsp:cNvSpPr/>
      </dsp:nvSpPr>
      <dsp:spPr>
        <a:xfrm>
          <a:off x="3634740" y="351539"/>
          <a:ext cx="145389" cy="17007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385555"/>
        <a:ext cx="101772" cy="102046"/>
      </dsp:txXfrm>
    </dsp:sp>
    <dsp:sp modelId="{11B354DD-F9FB-C541-845A-EEF0F58EFCA3}">
      <dsp:nvSpPr>
        <dsp:cNvPr id="0" name=""/>
        <dsp:cNvSpPr/>
      </dsp:nvSpPr>
      <dsp:spPr>
        <a:xfrm>
          <a:off x="3840480" y="172974"/>
          <a:ext cx="685799" cy="527208"/>
        </a:xfrm>
        <a:prstGeom prst="roundRect">
          <a:avLst>
            <a:gd name="adj" fmla="val 10000"/>
          </a:avLst>
        </a:prstGeom>
        <a:solidFill>
          <a:schemeClr val="accent3">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Download Result Files</a:t>
          </a:r>
        </a:p>
      </dsp:txBody>
      <dsp:txXfrm>
        <a:off x="3855921" y="188415"/>
        <a:ext cx="654917" cy="496326"/>
      </dsp:txXfrm>
    </dsp:sp>
    <dsp:sp modelId="{CF21491E-F4B5-BA40-A525-B0152B893D3A}">
      <dsp:nvSpPr>
        <dsp:cNvPr id="0" name=""/>
        <dsp:cNvSpPr/>
      </dsp:nvSpPr>
      <dsp:spPr>
        <a:xfrm>
          <a:off x="4594860" y="351539"/>
          <a:ext cx="145389" cy="17007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385555"/>
        <a:ext cx="101772" cy="102046"/>
      </dsp:txXfrm>
    </dsp:sp>
    <dsp:sp modelId="{1AD8DE55-AC6C-0D43-A353-D1D236561279}">
      <dsp:nvSpPr>
        <dsp:cNvPr id="0" name=""/>
        <dsp:cNvSpPr/>
      </dsp:nvSpPr>
      <dsp:spPr>
        <a:xfrm>
          <a:off x="4800600" y="172974"/>
          <a:ext cx="685799" cy="52720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Process Result File</a:t>
          </a:r>
        </a:p>
      </dsp:txBody>
      <dsp:txXfrm>
        <a:off x="4816041" y="188415"/>
        <a:ext cx="654917" cy="49632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5669E-123A-A54C-A824-3C02A63C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BCGOVNormal.dotx</Template>
  <TotalTime>1094</TotalTime>
  <Pages>51</Pages>
  <Words>12498</Words>
  <Characters>71243</Characters>
  <Application>Microsoft Macintosh Word</Application>
  <DocSecurity>0</DocSecurity>
  <Lines>593</Lines>
  <Paragraphs>167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Java Client User Guide</vt:lpstr>
      <vt:lpstr/>
      <vt:lpstr/>
      <vt:lpstr/>
      <vt:lpstr/>
      <vt:lpstr/>
      <vt:lpstr/>
      <vt:lpstr>Java Client User Guide </vt:lpstr>
      <vt:lpstr>Cloud Processing Framework</vt:lpstr>
      <vt:lpstr>3.0.0</vt:lpstr>
      <vt:lpstr/>
      <vt:lpstr/>
      <vt:lpstr/>
      <vt:lpstr>Table of Contents</vt:lpstr>
      <vt:lpstr>Overview</vt:lpstr>
      <vt:lpstr>    Requirements</vt:lpstr>
      <vt:lpstr>        Maven</vt:lpstr>
      <vt:lpstr>        Subversion</vt:lpstr>
      <vt:lpstr>        Java</vt:lpstr>
      <vt:lpstr>        CPF Server</vt:lpstr>
      <vt:lpstr>        CPF Consumer Key</vt:lpstr>
      <vt:lpstr>Client Development</vt:lpstr>
      <vt:lpstr>    Add Dependencies</vt:lpstr>
      <vt:lpstr>    Constructing a Client Instance</vt:lpstr>
      <vt:lpstr>    Structured Data</vt:lpstr>
      <vt:lpstr>    Get the List of Business Application Names</vt:lpstr>
      <vt:lpstr>    Get the List of Business Application Versions</vt:lpstr>
      <vt:lpstr>    Get the Business Application Specification</vt:lpstr>
      <vt:lpstr>    Creating Jobs</vt:lpstr>
      <vt:lpstr>        Create a Job with a Single Structured Request</vt:lpstr>
      <vt:lpstr>        Create a Job with Multiple Structured Requests</vt:lpstr>
      <vt:lpstr>        Create a Job with Multiple Structured Requests from a Resource</vt:lpstr>
      <vt:lpstr>        Create a Job with Multiple Structured Requests from a URL</vt:lpstr>
      <vt:lpstr>        Create a Job with a Single Opaque URL Request</vt:lpstr>
      <vt:lpstr>        Create a Job with a Single Opaque Resource Request</vt:lpstr>
      <vt:lpstr>        Create a Job with a Multiple Opaque URL Requests</vt:lpstr>
      <vt:lpstr>        Create a Job with a Multiple Opaque Resource Requests</vt:lpstr>
      <vt:lpstr>    Downloading Result Files</vt:lpstr>
      <vt:lpstr>        Error Result File</vt:lpstr>
      <vt:lpstr>        Structured Result File</vt:lpstr>
      <vt:lpstr>        Get Result File List</vt:lpstr>
      <vt:lpstr>        Process Result File</vt:lpstr>
      <vt:lpstr>    Closing a Job</vt:lpstr>
      <vt:lpstr>Configuration Files</vt:lpstr>
      <vt:lpstr>    Maven settings.xml</vt:lpstr>
    </vt:vector>
  </TitlesOfParts>
  <Manager/>
  <Company>Revolution Systems Inc.</Company>
  <LinksUpToDate>false</LinksUpToDate>
  <CharactersWithSpaces>83574</CharactersWithSpaces>
  <SharedDoc>false</SharedDoc>
  <HyperlinkBase/>
  <HLinks>
    <vt:vector size="60" baseType="variant">
      <vt:variant>
        <vt:i4>196635</vt:i4>
      </vt:variant>
      <vt:variant>
        <vt:i4>48</vt:i4>
      </vt:variant>
      <vt:variant>
        <vt:i4>0</vt:i4>
      </vt:variant>
      <vt:variant>
        <vt:i4>5</vt:i4>
      </vt:variant>
      <vt:variant>
        <vt:lpwstr>http://maven.apache.org/netbeans-module.html</vt:lpwstr>
      </vt:variant>
      <vt:variant>
        <vt:lpwstr/>
      </vt:variant>
      <vt:variant>
        <vt:i4>7405595</vt:i4>
      </vt:variant>
      <vt:variant>
        <vt:i4>45</vt:i4>
      </vt:variant>
      <vt:variant>
        <vt:i4>0</vt:i4>
      </vt:variant>
      <vt:variant>
        <vt:i4>5</vt:i4>
      </vt:variant>
      <vt:variant>
        <vt:lpwstr>http://maven.apache.org/eclipse-plugin.html</vt:lpwstr>
      </vt:variant>
      <vt:variant>
        <vt:lpwstr/>
      </vt:variant>
      <vt:variant>
        <vt:i4>5898341</vt:i4>
      </vt:variant>
      <vt:variant>
        <vt:i4>42</vt:i4>
      </vt:variant>
      <vt:variant>
        <vt:i4>0</vt:i4>
      </vt:variant>
      <vt:variant>
        <vt:i4>5</vt:i4>
      </vt:variant>
      <vt:variant>
        <vt:lpwstr>http://www.sonatype.com/books/maven-book/</vt:lpwstr>
      </vt:variant>
      <vt:variant>
        <vt:lpwstr/>
      </vt:variant>
      <vt:variant>
        <vt:i4>4456568</vt:i4>
      </vt:variant>
      <vt:variant>
        <vt:i4>39</vt:i4>
      </vt:variant>
      <vt:variant>
        <vt:i4>0</vt:i4>
      </vt:variant>
      <vt:variant>
        <vt:i4>5</vt:i4>
      </vt:variant>
      <vt:variant>
        <vt:lpwstr>http://maven.apache.org/articles.html</vt:lpwstr>
      </vt:variant>
      <vt:variant>
        <vt:lpwstr/>
      </vt:variant>
      <vt:variant>
        <vt:i4>4522077</vt:i4>
      </vt:variant>
      <vt:variant>
        <vt:i4>36</vt:i4>
      </vt:variant>
      <vt:variant>
        <vt:i4>0</vt:i4>
      </vt:variant>
      <vt:variant>
        <vt:i4>5</vt:i4>
      </vt:variant>
      <vt:variant>
        <vt:lpwstr>http://maven.apache.org/</vt:lpwstr>
      </vt:variant>
      <vt:variant>
        <vt:lpwstr/>
      </vt:variant>
      <vt:variant>
        <vt:i4>1245292</vt:i4>
      </vt:variant>
      <vt:variant>
        <vt:i4>33</vt:i4>
      </vt:variant>
      <vt:variant>
        <vt:i4>0</vt:i4>
      </vt:variant>
      <vt:variant>
        <vt:i4>5</vt:i4>
      </vt:variant>
      <vt:variant>
        <vt:lpwstr>http://open.bcgov.revolsys.com/m2/repository/ca/bc/gov/open/cpf/ca.bc.gov.open.cpf.db.oracle/</vt:lpwstr>
      </vt:variant>
      <vt:variant>
        <vt:lpwstr/>
      </vt:variant>
      <vt:variant>
        <vt:i4>1966193</vt:i4>
      </vt:variant>
      <vt:variant>
        <vt:i4>30</vt:i4>
      </vt:variant>
      <vt:variant>
        <vt:i4>0</vt:i4>
      </vt:variant>
      <vt:variant>
        <vt:i4>5</vt:i4>
      </vt:variant>
      <vt:variant>
        <vt:lpwstr>http://open.bcgov.revolsys.com/m2/repository/</vt:lpwstr>
      </vt:variant>
      <vt:variant>
        <vt:lpwstr/>
      </vt:variant>
      <vt:variant>
        <vt:i4>524394</vt:i4>
      </vt:variant>
      <vt:variant>
        <vt:i4>27</vt:i4>
      </vt:variant>
      <vt:variant>
        <vt:i4>0</vt:i4>
      </vt:variant>
      <vt:variant>
        <vt:i4>5</vt:i4>
      </vt:variant>
      <vt:variant>
        <vt:lpwstr>https://open.bcgov.revolsys.com/svn/repos/ca.bc.gov.open.cpf/</vt:lpwstr>
      </vt:variant>
      <vt:variant>
        <vt:lpwstr/>
      </vt:variant>
      <vt:variant>
        <vt:i4>1441876</vt:i4>
      </vt:variant>
      <vt:variant>
        <vt:i4>3</vt:i4>
      </vt:variant>
      <vt:variant>
        <vt:i4>0</vt:i4>
      </vt:variant>
      <vt:variant>
        <vt:i4>5</vt:i4>
      </vt:variant>
      <vt:variant>
        <vt:lpwstr>http://tech.revolsys.com</vt:lpwstr>
      </vt:variant>
      <vt:variant>
        <vt:lpwstr/>
      </vt:variant>
      <vt:variant>
        <vt:i4>7733306</vt:i4>
      </vt:variant>
      <vt:variant>
        <vt:i4>0</vt:i4>
      </vt:variant>
      <vt:variant>
        <vt:i4>0</vt:i4>
      </vt:variant>
      <vt:variant>
        <vt:i4>5</vt:i4>
      </vt:variant>
      <vt:variant>
        <vt:lpwstr>mailto:pau..austin@revolsys.com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User Guide</dc:title>
  <dc:subject/>
  <dc:creator>Paul Austin</dc:creator>
  <cp:keywords/>
  <dc:description/>
  <cp:lastModifiedBy>Paul Austin</cp:lastModifiedBy>
  <cp:revision>53</cp:revision>
  <dcterms:created xsi:type="dcterms:W3CDTF">2011-05-17T22:00:00Z</dcterms:created>
  <dcterms:modified xsi:type="dcterms:W3CDTF">2012-06-29T19:09:00Z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Cloud Processing Framework</vt:lpwstr>
  </property>
</Properties>
</file>